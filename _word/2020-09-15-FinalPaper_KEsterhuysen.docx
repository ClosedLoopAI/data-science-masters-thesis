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AB96DF" w14:textId="77777777" w:rsidR="00F23A3C" w:rsidRDefault="00F23A3C" w:rsidP="008C75FD"/>
    <w:p w14:paraId="776CD137" w14:textId="77777777" w:rsidR="008702EE" w:rsidRDefault="008702EE">
      <w:pPr>
        <w:sectPr w:rsidR="008702EE" w:rsidSect="008423EB">
          <w:headerReference w:type="even" r:id="rId9"/>
          <w:headerReference w:type="default" r:id="rId10"/>
          <w:footnotePr>
            <w:pos w:val="beneathText"/>
          </w:footnotePr>
          <w:pgSz w:w="12240" w:h="15840" w:code="1"/>
          <w:pgMar w:top="1440" w:right="1440" w:bottom="1440" w:left="2160" w:header="720" w:footer="720" w:gutter="0"/>
          <w:pgNumType w:start="0"/>
          <w:cols w:space="720"/>
          <w:titlePg/>
          <w:docGrid w:linePitch="360"/>
          <w15:footnoteColumns w:val="1"/>
        </w:sectPr>
      </w:pPr>
    </w:p>
    <w:p w14:paraId="47F014A7" w14:textId="2A3C4A7E" w:rsidR="008C75FD" w:rsidRDefault="008C75FD" w:rsidP="008C75FD">
      <w:r>
        <w:lastRenderedPageBreak/>
        <w:t>Using Deep Learning to Classify Airliner Flight Profiles for Post-Flight Analysis</w:t>
      </w:r>
    </w:p>
    <w:p w14:paraId="44A07E14" w14:textId="77777777" w:rsidR="00E46E7A" w:rsidRDefault="00E46E7A" w:rsidP="00702063">
      <w:pPr>
        <w:pStyle w:val="Title2"/>
      </w:pPr>
    </w:p>
    <w:p w14:paraId="39D311E6" w14:textId="5A95A314" w:rsidR="004243BC" w:rsidRDefault="004243BC" w:rsidP="00702063">
      <w:pPr>
        <w:pStyle w:val="Title2"/>
      </w:pPr>
      <w:r>
        <w:t>by</w:t>
      </w:r>
    </w:p>
    <w:p w14:paraId="68DC1C59" w14:textId="139EDF5A" w:rsidR="00517775" w:rsidRDefault="0095273A" w:rsidP="00702063">
      <w:pPr>
        <w:pStyle w:val="Title2"/>
      </w:pPr>
      <w:r>
        <w:t>Kobus Esterhuysen</w:t>
      </w:r>
    </w:p>
    <w:p w14:paraId="5E72E061" w14:textId="77777777" w:rsidR="0095273A" w:rsidRDefault="0095273A" w:rsidP="00702063">
      <w:pPr>
        <w:pStyle w:val="Title2"/>
      </w:pPr>
    </w:p>
    <w:p w14:paraId="5C119E6E" w14:textId="77777777" w:rsidR="00E46E7A" w:rsidRDefault="00E46E7A" w:rsidP="00702063">
      <w:pPr>
        <w:pStyle w:val="Title2"/>
      </w:pPr>
    </w:p>
    <w:p w14:paraId="7816DC8D" w14:textId="77777777" w:rsidR="0095273A" w:rsidRDefault="0095273A" w:rsidP="00702063">
      <w:pPr>
        <w:pStyle w:val="Title2"/>
      </w:pPr>
    </w:p>
    <w:p w14:paraId="4446DA88" w14:textId="77CF1559" w:rsidR="0095273A" w:rsidRDefault="0095273A" w:rsidP="00702063">
      <w:pPr>
        <w:pStyle w:val="Title2"/>
      </w:pPr>
      <w:r>
        <w:t>A Capstone Project Paper Submitted in Partial Fulfillment of the</w:t>
      </w:r>
    </w:p>
    <w:p w14:paraId="6D3A7F3A" w14:textId="77777777" w:rsidR="0095273A" w:rsidRDefault="0095273A" w:rsidP="00702063">
      <w:pPr>
        <w:pStyle w:val="Title2"/>
      </w:pPr>
      <w:r>
        <w:t>Requirements for the Degree of</w:t>
      </w:r>
    </w:p>
    <w:p w14:paraId="782FBC84" w14:textId="77777777" w:rsidR="0095273A" w:rsidRDefault="0095273A" w:rsidP="00702063">
      <w:pPr>
        <w:pStyle w:val="Title2"/>
      </w:pPr>
      <w:r>
        <w:t>Master of Science</w:t>
      </w:r>
    </w:p>
    <w:p w14:paraId="5A601C3F" w14:textId="77777777" w:rsidR="0095273A" w:rsidRDefault="0095273A" w:rsidP="00702063">
      <w:pPr>
        <w:pStyle w:val="Title2"/>
      </w:pPr>
      <w:r>
        <w:t>In</w:t>
      </w:r>
    </w:p>
    <w:p w14:paraId="5F387A97" w14:textId="41A1D0AB" w:rsidR="00517775" w:rsidRDefault="0095273A" w:rsidP="00702063">
      <w:pPr>
        <w:pStyle w:val="Title2"/>
      </w:pPr>
      <w:r>
        <w:t>Data Science</w:t>
      </w:r>
    </w:p>
    <w:p w14:paraId="6986B35D" w14:textId="77777777" w:rsidR="00513661" w:rsidRDefault="00513661" w:rsidP="00702063">
      <w:pPr>
        <w:pStyle w:val="Title2"/>
      </w:pPr>
    </w:p>
    <w:p w14:paraId="27058100" w14:textId="77777777" w:rsidR="00976628" w:rsidRDefault="00976628" w:rsidP="00702063">
      <w:pPr>
        <w:pStyle w:val="Title2"/>
      </w:pPr>
    </w:p>
    <w:p w14:paraId="7DCCAF0E" w14:textId="77777777" w:rsidR="00E46E7A" w:rsidRDefault="00E46E7A" w:rsidP="00702063">
      <w:pPr>
        <w:pStyle w:val="Title2"/>
      </w:pPr>
    </w:p>
    <w:p w14:paraId="1932A4B6" w14:textId="77777777" w:rsidR="00976628" w:rsidRDefault="00976628" w:rsidP="00702063">
      <w:pPr>
        <w:pStyle w:val="Title2"/>
      </w:pPr>
    </w:p>
    <w:p w14:paraId="1C13F4BB" w14:textId="77777777" w:rsidR="00E46E7A" w:rsidRDefault="00E46E7A" w:rsidP="00702063">
      <w:pPr>
        <w:pStyle w:val="Title2"/>
      </w:pPr>
    </w:p>
    <w:p w14:paraId="16F60D9C" w14:textId="77777777" w:rsidR="00513661" w:rsidRDefault="00513661" w:rsidP="00702063">
      <w:pPr>
        <w:pStyle w:val="Title2"/>
      </w:pPr>
      <w:r>
        <w:t>University of Wisconsin - Oshkosh</w:t>
      </w:r>
    </w:p>
    <w:p w14:paraId="7E47C9B7" w14:textId="7874D337" w:rsidR="00513661" w:rsidRDefault="00513661" w:rsidP="00702063">
      <w:pPr>
        <w:pStyle w:val="Title2"/>
      </w:pPr>
      <w:r>
        <w:t>December 2019, Wisconsin</w:t>
      </w:r>
    </w:p>
    <w:p w14:paraId="39A15708" w14:textId="42F731DA" w:rsidR="00F23A3C" w:rsidRDefault="00F23A3C">
      <w:r>
        <w:br w:type="page"/>
      </w:r>
    </w:p>
    <w:p w14:paraId="65579A73" w14:textId="0471F70E" w:rsidR="00ED402D" w:rsidRPr="001E3CD9" w:rsidRDefault="00ED402D" w:rsidP="004740CB">
      <w:pPr>
        <w:pStyle w:val="Heading1"/>
        <w:numPr>
          <w:ilvl w:val="0"/>
          <w:numId w:val="0"/>
        </w:numPr>
        <w:rPr>
          <w:b w:val="0"/>
        </w:rPr>
      </w:pPr>
      <w:bookmarkStart w:id="0" w:name="_Toc19699109"/>
      <w:bookmarkStart w:id="1" w:name="_Toc19699231"/>
      <w:bookmarkStart w:id="2" w:name="_Toc19763080"/>
      <w:bookmarkStart w:id="3" w:name="_Toc24436515"/>
      <w:r w:rsidRPr="001E3CD9">
        <w:rPr>
          <w:b w:val="0"/>
        </w:rPr>
        <w:lastRenderedPageBreak/>
        <w:t>A</w:t>
      </w:r>
      <w:bookmarkEnd w:id="0"/>
      <w:bookmarkEnd w:id="1"/>
      <w:bookmarkEnd w:id="2"/>
      <w:r w:rsidR="00757E36" w:rsidRPr="001E3CD9">
        <w:rPr>
          <w:b w:val="0"/>
        </w:rPr>
        <w:t>BSTRACT</w:t>
      </w:r>
      <w:bookmarkEnd w:id="3"/>
    </w:p>
    <w:p w14:paraId="2D59B155" w14:textId="77777777" w:rsidR="00D14BBA" w:rsidRDefault="00D14BBA" w:rsidP="00D14BBA">
      <w:pPr>
        <w:spacing w:line="240" w:lineRule="auto"/>
        <w:jc w:val="center"/>
      </w:pPr>
      <w:r>
        <w:t>Using Deep Learning to Classify Airliner Flight Profiles for Post-Flight Analysis</w:t>
      </w:r>
    </w:p>
    <w:p w14:paraId="20A299A5" w14:textId="76B83AE0" w:rsidR="00CD2A77" w:rsidRDefault="00D14BBA" w:rsidP="00D14BBA">
      <w:pPr>
        <w:pStyle w:val="NoSpacing"/>
        <w:spacing w:line="240" w:lineRule="auto"/>
        <w:jc w:val="center"/>
      </w:pPr>
      <w:r>
        <w:t>Kobus Esterhuysen</w:t>
      </w:r>
    </w:p>
    <w:p w14:paraId="63856559" w14:textId="77777777" w:rsidR="00B519D0" w:rsidRDefault="00B519D0" w:rsidP="00D14BBA">
      <w:pPr>
        <w:pStyle w:val="NoSpacing"/>
        <w:spacing w:line="240" w:lineRule="auto"/>
        <w:jc w:val="center"/>
      </w:pPr>
    </w:p>
    <w:p w14:paraId="5A1E8FA3" w14:textId="5F38D96E" w:rsidR="00D14BBA" w:rsidRDefault="002C0FEE" w:rsidP="002C0FEE">
      <w:pPr>
        <w:pStyle w:val="NoSpacing"/>
        <w:spacing w:line="240" w:lineRule="auto"/>
        <w:jc w:val="center"/>
      </w:pPr>
      <w:r>
        <w:t>Capstone Project for Master of Science in Data Science</w:t>
      </w:r>
    </w:p>
    <w:p w14:paraId="617946CA" w14:textId="308E7452" w:rsidR="00D14BBA" w:rsidRDefault="002C0FEE" w:rsidP="002C0FEE">
      <w:pPr>
        <w:pStyle w:val="NoSpacing"/>
        <w:spacing w:line="240" w:lineRule="auto"/>
        <w:jc w:val="center"/>
      </w:pPr>
      <w:r>
        <w:t>University of Wisconsin – Oshkosh</w:t>
      </w:r>
    </w:p>
    <w:p w14:paraId="685DE979" w14:textId="0E65D908" w:rsidR="002C0FEE" w:rsidRDefault="002C0FEE" w:rsidP="002C0FEE">
      <w:pPr>
        <w:pStyle w:val="NoSpacing"/>
        <w:spacing w:line="240" w:lineRule="auto"/>
        <w:jc w:val="center"/>
      </w:pPr>
      <w:r>
        <w:t>Oshkosh, W</w:t>
      </w:r>
      <w:r w:rsidR="00552CD5">
        <w:t>I</w:t>
      </w:r>
    </w:p>
    <w:p w14:paraId="1CCC8664" w14:textId="310A0838" w:rsidR="003F3085" w:rsidRDefault="003F3085" w:rsidP="002C0FEE">
      <w:pPr>
        <w:pStyle w:val="NoSpacing"/>
        <w:spacing w:line="240" w:lineRule="auto"/>
        <w:jc w:val="center"/>
      </w:pPr>
      <w:r>
        <w:t>2019</w:t>
      </w:r>
    </w:p>
    <w:p w14:paraId="6FF7CA0C" w14:textId="77777777" w:rsidR="003B5EE6" w:rsidRDefault="003B5EE6" w:rsidP="002C0FEE">
      <w:pPr>
        <w:pStyle w:val="NoSpacing"/>
        <w:spacing w:line="240" w:lineRule="auto"/>
        <w:jc w:val="center"/>
      </w:pPr>
    </w:p>
    <w:p w14:paraId="1079A220" w14:textId="0C2F08AA" w:rsidR="00893DF1" w:rsidRDefault="00893DF1" w:rsidP="00893DF1">
      <w:pPr>
        <w:pStyle w:val="NoSpacing"/>
        <w:spacing w:line="240" w:lineRule="auto"/>
      </w:pPr>
      <w:r>
        <w:t xml:space="preserve">This project suggests an automatic way for post-flight analysts to undertake classification of flight profiles into useful </w:t>
      </w:r>
      <w:r w:rsidR="00B519D0">
        <w:t>versus</w:t>
      </w:r>
      <w:r>
        <w:t xml:space="preserve"> </w:t>
      </w:r>
      <w:r w:rsidR="00BB3140">
        <w:t>non-</w:t>
      </w:r>
      <w:r>
        <w:t xml:space="preserve">useful classes. Instead of using the traditional algorithms for time-series classification, this work makes use of a relatively new approach: </w:t>
      </w:r>
      <w:r w:rsidR="00B519D0">
        <w:t>Before classifying, f</w:t>
      </w:r>
      <w:r>
        <w:t>irst transform a time-series into an image. This allows for the application of a well-developed set of algorithms from the area of computer vision. In this project</w:t>
      </w:r>
      <w:r w:rsidR="004F0A96">
        <w:t>,</w:t>
      </w:r>
      <w:r>
        <w:t xml:space="preserve"> we perform a comparison of a number of </w:t>
      </w:r>
      <w:r w:rsidR="004F0A96">
        <w:t xml:space="preserve">these </w:t>
      </w:r>
      <w:r>
        <w:t xml:space="preserve">transformation </w:t>
      </w:r>
      <w:r w:rsidR="004F0A96">
        <w:t>techniques</w:t>
      </w:r>
      <w:r>
        <w:t xml:space="preserve"> in terms of their associated image classification performance. We appl</w:t>
      </w:r>
      <w:r w:rsidR="002D1D93">
        <w:t>y</w:t>
      </w:r>
      <w:r>
        <w:t xml:space="preserve"> each transformation </w:t>
      </w:r>
      <w:r w:rsidR="002D1D93">
        <w:t>technique to the</w:t>
      </w:r>
      <w:r>
        <w:t xml:space="preserve"> time</w:t>
      </w:r>
      <w:r w:rsidR="002D1D93">
        <w:t>-series dataset in turn, train</w:t>
      </w:r>
      <w:r>
        <w:t xml:space="preserve"> a C</w:t>
      </w:r>
      <w:r w:rsidR="002D1D93">
        <w:t xml:space="preserve">onvolutional </w:t>
      </w:r>
      <w:r>
        <w:t>N</w:t>
      </w:r>
      <w:r w:rsidR="002D1D93">
        <w:t xml:space="preserve">eural </w:t>
      </w:r>
      <w:r>
        <w:t>N</w:t>
      </w:r>
      <w:r w:rsidR="002D1D93">
        <w:t>etwork</w:t>
      </w:r>
      <w:r>
        <w:t xml:space="preserve"> to do classification</w:t>
      </w:r>
      <w:r w:rsidR="002D1D93">
        <w:t>, and record</w:t>
      </w:r>
      <w:r>
        <w:t xml:space="preserve"> t</w:t>
      </w:r>
      <w:r w:rsidR="00ED4128">
        <w:t>he performance. Then we select</w:t>
      </w:r>
      <w:r>
        <w:t xml:space="preserve"> the most performant transformation </w:t>
      </w:r>
      <w:r w:rsidR="00ED4128">
        <w:t xml:space="preserve">technique </w:t>
      </w:r>
      <w:r w:rsidR="0015145B">
        <w:t>(a simple line plot</w:t>
      </w:r>
      <w:r w:rsidR="00E26EC4">
        <w:t xml:space="preserve"> that got </w:t>
      </w:r>
      <w:r w:rsidR="00CA62D8">
        <w:t xml:space="preserve">a </w:t>
      </w:r>
      <w:r w:rsidR="00E26EC4">
        <w:t xml:space="preserve">100% </w:t>
      </w:r>
      <w:r w:rsidR="00CA62D8">
        <w:t>F1-score</w:t>
      </w:r>
      <w:r w:rsidR="0015145B">
        <w:t xml:space="preserve">) </w:t>
      </w:r>
      <w:r w:rsidR="00ED4128">
        <w:t>and use</w:t>
      </w:r>
      <w:r>
        <w:t xml:space="preserve"> </w:t>
      </w:r>
      <w:r w:rsidR="00ED4128">
        <w:t>it</w:t>
      </w:r>
      <w:r>
        <w:t xml:space="preserve"> in the</w:t>
      </w:r>
      <w:r w:rsidR="0015145B">
        <w:t xml:space="preserve"> rest of the analysis pipeline.</w:t>
      </w:r>
    </w:p>
    <w:p w14:paraId="254D6863" w14:textId="77777777" w:rsidR="00893DF1" w:rsidRDefault="00893DF1" w:rsidP="00893DF1">
      <w:pPr>
        <w:pStyle w:val="NoSpacing"/>
        <w:spacing w:line="240" w:lineRule="auto"/>
      </w:pPr>
    </w:p>
    <w:p w14:paraId="25AA71BD" w14:textId="092C4043" w:rsidR="00893DF1" w:rsidRDefault="007A2DAB" w:rsidP="00893DF1">
      <w:pPr>
        <w:pStyle w:val="NoSpacing"/>
        <w:spacing w:line="240" w:lineRule="auto"/>
      </w:pPr>
      <w:r>
        <w:t xml:space="preserve">The </w:t>
      </w:r>
      <w:r w:rsidR="00893DF1">
        <w:t xml:space="preserve">pipeline consists of three models. The first model classifies flight profiles into developed (useful) and non-developed (non-useful) profiles. The second model performs multi-label classification on the developed profiles from the first model. The labels </w:t>
      </w:r>
      <w:r>
        <w:t xml:space="preserve">reflect whether a profile has </w:t>
      </w:r>
      <w:r w:rsidR="00893DF1">
        <w:t>canon</w:t>
      </w:r>
      <w:r w:rsidR="00BB3140">
        <w:t>ical climb/</w:t>
      </w:r>
      <w:r w:rsidR="00893DF1">
        <w:t>cruise</w:t>
      </w:r>
      <w:r w:rsidR="00BB3140">
        <w:t>/</w:t>
      </w:r>
      <w:r w:rsidR="00893DF1">
        <w:t>descent segments. The last model classifies flight profiles</w:t>
      </w:r>
      <w:r w:rsidR="00280917">
        <w:t xml:space="preserve"> with canonical cruise segments</w:t>
      </w:r>
      <w:r w:rsidR="00893DF1">
        <w:t xml:space="preserve"> into </w:t>
      </w:r>
      <w:r w:rsidR="00280917">
        <w:t>classes</w:t>
      </w:r>
      <w:r w:rsidR="00893DF1">
        <w:t xml:space="preserve"> that have extended cruises (useful) and shorter cruises (non-useful).</w:t>
      </w:r>
    </w:p>
    <w:p w14:paraId="16DA15FC" w14:textId="77777777" w:rsidR="00893DF1" w:rsidRDefault="00893DF1" w:rsidP="00893DF1">
      <w:pPr>
        <w:pStyle w:val="NoSpacing"/>
        <w:spacing w:line="240" w:lineRule="auto"/>
      </w:pPr>
    </w:p>
    <w:p w14:paraId="100F31F0" w14:textId="38B51AF8" w:rsidR="003B5EE6" w:rsidRDefault="00BB3140" w:rsidP="00893DF1">
      <w:pPr>
        <w:pStyle w:val="NoSpacing"/>
        <w:spacing w:line="240" w:lineRule="auto"/>
      </w:pPr>
      <w:r>
        <w:t>Next, we prepare</w:t>
      </w:r>
      <w:r w:rsidR="00893DF1">
        <w:t xml:space="preserve"> a significant</w:t>
      </w:r>
      <w:r w:rsidR="00672B02">
        <w:t xml:space="preserve"> unlabeled</w:t>
      </w:r>
      <w:r w:rsidR="00893DF1">
        <w:t xml:space="preserve"> test dataset, consisting of data points that have never been seen by any of the models. We construct an end-to-end analytic inference process to simulate</w:t>
      </w:r>
      <w:r w:rsidR="006A48EA">
        <w:t xml:space="preserve"> a production system,</w:t>
      </w:r>
      <w:r>
        <w:t xml:space="preserve"> apply</w:t>
      </w:r>
      <w:r w:rsidR="00893DF1">
        <w:t xml:space="preserve"> it to t</w:t>
      </w:r>
      <w:r>
        <w:t>he test dataset</w:t>
      </w:r>
      <w:r w:rsidR="006A48EA">
        <w:t>, and obtain impressive results</w:t>
      </w:r>
      <w:r>
        <w:t>. Finally, we mak</w:t>
      </w:r>
      <w:r w:rsidR="00893DF1">
        <w:t>e recommendations to post-flight and other interested analysts.</w:t>
      </w:r>
    </w:p>
    <w:p w14:paraId="1BBF2234" w14:textId="77777777" w:rsidR="00893DF1" w:rsidRDefault="00893DF1" w:rsidP="00893DF1">
      <w:pPr>
        <w:pStyle w:val="NoSpacing"/>
        <w:spacing w:line="240" w:lineRule="auto"/>
      </w:pPr>
    </w:p>
    <w:p w14:paraId="127E94FE" w14:textId="1B3730BC" w:rsidR="00ED402D" w:rsidRDefault="00A8671F" w:rsidP="00A8671F">
      <w:pPr>
        <w:spacing w:line="240" w:lineRule="auto"/>
        <w:ind w:firstLine="0"/>
      </w:pPr>
      <w:r w:rsidRPr="00A8671F">
        <w:rPr>
          <w:i/>
        </w:rPr>
        <w:t>Keywords</w:t>
      </w:r>
      <w:r>
        <w:t xml:space="preserve">: </w:t>
      </w:r>
      <w:r w:rsidR="00ED402D">
        <w:t xml:space="preserve">Deep learning, Time series, </w:t>
      </w:r>
      <w:r w:rsidR="00A3732B">
        <w:t xml:space="preserve">Image </w:t>
      </w:r>
      <w:r w:rsidR="00ED402D">
        <w:t>Classification, CNN, RNN, Flight path</w:t>
      </w:r>
    </w:p>
    <w:p w14:paraId="33D36E6F" w14:textId="77777777" w:rsidR="006D24EC" w:rsidRDefault="006D24EC" w:rsidP="00D14BBA">
      <w:pPr>
        <w:spacing w:line="240" w:lineRule="auto"/>
      </w:pPr>
    </w:p>
    <w:p w14:paraId="46D63125" w14:textId="4A1AFB0B" w:rsidR="00F23A3C" w:rsidRDefault="00F23A3C">
      <w:r>
        <w:br w:type="page"/>
      </w:r>
    </w:p>
    <w:bookmarkStart w:id="4" w:name="_Toc24436516" w:displacedByCustomXml="next"/>
    <w:sdt>
      <w:sdtPr>
        <w:rPr>
          <w:rFonts w:ascii="Times New Roman" w:eastAsiaTheme="minorEastAsia" w:hAnsi="Times New Roman" w:cs="Times New Roman"/>
          <w:b w:val="0"/>
          <w:bCs w:val="0"/>
          <w:kern w:val="0"/>
          <w:lang w:eastAsia="zh-CN"/>
        </w:rPr>
        <w:id w:val="-2069870525"/>
        <w:docPartObj>
          <w:docPartGallery w:val="Table of Contents"/>
          <w:docPartUnique/>
        </w:docPartObj>
      </w:sdtPr>
      <w:sdtEndPr>
        <w:rPr>
          <w:noProof/>
        </w:rPr>
      </w:sdtEndPr>
      <w:sdtContent>
        <w:p w14:paraId="4902D26F" w14:textId="10D2F8A6" w:rsidR="00517775" w:rsidRDefault="003D4B89" w:rsidP="00EE6F24">
          <w:pPr>
            <w:pStyle w:val="Heading1"/>
            <w:numPr>
              <w:ilvl w:val="0"/>
              <w:numId w:val="0"/>
            </w:numPr>
          </w:pPr>
          <w:r>
            <w:t>TABLE OF CONTENTS</w:t>
          </w:r>
          <w:bookmarkEnd w:id="4"/>
        </w:p>
        <w:p w14:paraId="4FAB1640" w14:textId="77777777" w:rsidR="00186FEB" w:rsidRDefault="00466CB0">
          <w:pPr>
            <w:pStyle w:val="TOC1"/>
            <w:tabs>
              <w:tab w:val="right" w:leader="dot" w:pos="8630"/>
            </w:tabs>
            <w:rPr>
              <w:noProof/>
              <w:kern w:val="0"/>
              <w:lang w:eastAsia="zh-CN"/>
            </w:rPr>
          </w:pPr>
          <w:r>
            <w:fldChar w:fldCharType="begin"/>
          </w:r>
          <w:r>
            <w:instrText xml:space="preserve"> TOC \o "1-3" \h \z \u </w:instrText>
          </w:r>
          <w:r>
            <w:fldChar w:fldCharType="separate"/>
          </w:r>
          <w:hyperlink w:anchor="_Toc24436515" w:history="1">
            <w:r w:rsidR="00186FEB" w:rsidRPr="001B2F1A">
              <w:rPr>
                <w:rStyle w:val="Hyperlink"/>
                <w:noProof/>
              </w:rPr>
              <w:t>ABSTRACT</w:t>
            </w:r>
            <w:r w:rsidR="00186FEB">
              <w:rPr>
                <w:noProof/>
                <w:webHidden/>
              </w:rPr>
              <w:tab/>
            </w:r>
            <w:r w:rsidR="00186FEB">
              <w:rPr>
                <w:noProof/>
                <w:webHidden/>
              </w:rPr>
              <w:fldChar w:fldCharType="begin"/>
            </w:r>
            <w:r w:rsidR="00186FEB">
              <w:rPr>
                <w:noProof/>
                <w:webHidden/>
              </w:rPr>
              <w:instrText xml:space="preserve"> PAGEREF _Toc24436515 \h </w:instrText>
            </w:r>
            <w:r w:rsidR="00186FEB">
              <w:rPr>
                <w:noProof/>
                <w:webHidden/>
              </w:rPr>
            </w:r>
            <w:r w:rsidR="00186FEB">
              <w:rPr>
                <w:noProof/>
                <w:webHidden/>
              </w:rPr>
              <w:fldChar w:fldCharType="separate"/>
            </w:r>
            <w:r w:rsidR="00186FEB">
              <w:rPr>
                <w:noProof/>
                <w:webHidden/>
              </w:rPr>
              <w:t>ii</w:t>
            </w:r>
            <w:r w:rsidR="00186FEB">
              <w:rPr>
                <w:noProof/>
                <w:webHidden/>
              </w:rPr>
              <w:fldChar w:fldCharType="end"/>
            </w:r>
          </w:hyperlink>
        </w:p>
        <w:p w14:paraId="71816A5E" w14:textId="77777777" w:rsidR="00186FEB" w:rsidRDefault="004A0E92">
          <w:pPr>
            <w:pStyle w:val="TOC1"/>
            <w:tabs>
              <w:tab w:val="right" w:leader="dot" w:pos="8630"/>
            </w:tabs>
            <w:rPr>
              <w:noProof/>
              <w:kern w:val="0"/>
              <w:lang w:eastAsia="zh-CN"/>
            </w:rPr>
          </w:pPr>
          <w:hyperlink w:anchor="_Toc24436516" w:history="1">
            <w:r w:rsidR="00186FEB" w:rsidRPr="001B2F1A">
              <w:rPr>
                <w:rStyle w:val="Hyperlink"/>
                <w:noProof/>
              </w:rPr>
              <w:t>TABLE OF CONTENTS</w:t>
            </w:r>
            <w:r w:rsidR="00186FEB">
              <w:rPr>
                <w:noProof/>
                <w:webHidden/>
              </w:rPr>
              <w:tab/>
            </w:r>
            <w:r w:rsidR="00186FEB">
              <w:rPr>
                <w:noProof/>
                <w:webHidden/>
              </w:rPr>
              <w:fldChar w:fldCharType="begin"/>
            </w:r>
            <w:r w:rsidR="00186FEB">
              <w:rPr>
                <w:noProof/>
                <w:webHidden/>
              </w:rPr>
              <w:instrText xml:space="preserve"> PAGEREF _Toc24436516 \h </w:instrText>
            </w:r>
            <w:r w:rsidR="00186FEB">
              <w:rPr>
                <w:noProof/>
                <w:webHidden/>
              </w:rPr>
            </w:r>
            <w:r w:rsidR="00186FEB">
              <w:rPr>
                <w:noProof/>
                <w:webHidden/>
              </w:rPr>
              <w:fldChar w:fldCharType="separate"/>
            </w:r>
            <w:r w:rsidR="00186FEB">
              <w:rPr>
                <w:noProof/>
                <w:webHidden/>
              </w:rPr>
              <w:t>iii</w:t>
            </w:r>
            <w:r w:rsidR="00186FEB">
              <w:rPr>
                <w:noProof/>
                <w:webHidden/>
              </w:rPr>
              <w:fldChar w:fldCharType="end"/>
            </w:r>
          </w:hyperlink>
        </w:p>
        <w:p w14:paraId="0CDA7F2E" w14:textId="77777777" w:rsidR="00186FEB" w:rsidRDefault="004A0E92">
          <w:pPr>
            <w:pStyle w:val="TOC1"/>
            <w:tabs>
              <w:tab w:val="right" w:leader="dot" w:pos="8630"/>
            </w:tabs>
            <w:rPr>
              <w:noProof/>
              <w:kern w:val="0"/>
              <w:lang w:eastAsia="zh-CN"/>
            </w:rPr>
          </w:pPr>
          <w:hyperlink w:anchor="_Toc24436517" w:history="1">
            <w:r w:rsidR="00186FEB" w:rsidRPr="001B2F1A">
              <w:rPr>
                <w:rStyle w:val="Hyperlink"/>
                <w:noProof/>
              </w:rPr>
              <w:t>LIST OF TABLES</w:t>
            </w:r>
            <w:r w:rsidR="00186FEB">
              <w:rPr>
                <w:noProof/>
                <w:webHidden/>
              </w:rPr>
              <w:tab/>
            </w:r>
            <w:r w:rsidR="00186FEB">
              <w:rPr>
                <w:noProof/>
                <w:webHidden/>
              </w:rPr>
              <w:fldChar w:fldCharType="begin"/>
            </w:r>
            <w:r w:rsidR="00186FEB">
              <w:rPr>
                <w:noProof/>
                <w:webHidden/>
              </w:rPr>
              <w:instrText xml:space="preserve"> PAGEREF _Toc24436517 \h </w:instrText>
            </w:r>
            <w:r w:rsidR="00186FEB">
              <w:rPr>
                <w:noProof/>
                <w:webHidden/>
              </w:rPr>
            </w:r>
            <w:r w:rsidR="00186FEB">
              <w:rPr>
                <w:noProof/>
                <w:webHidden/>
              </w:rPr>
              <w:fldChar w:fldCharType="separate"/>
            </w:r>
            <w:r w:rsidR="00186FEB">
              <w:rPr>
                <w:noProof/>
                <w:webHidden/>
              </w:rPr>
              <w:t>vi</w:t>
            </w:r>
            <w:r w:rsidR="00186FEB">
              <w:rPr>
                <w:noProof/>
                <w:webHidden/>
              </w:rPr>
              <w:fldChar w:fldCharType="end"/>
            </w:r>
          </w:hyperlink>
        </w:p>
        <w:p w14:paraId="354DB1E6" w14:textId="77777777" w:rsidR="00186FEB" w:rsidRDefault="004A0E92">
          <w:pPr>
            <w:pStyle w:val="TOC1"/>
            <w:tabs>
              <w:tab w:val="right" w:leader="dot" w:pos="8630"/>
            </w:tabs>
            <w:rPr>
              <w:noProof/>
              <w:kern w:val="0"/>
              <w:lang w:eastAsia="zh-CN"/>
            </w:rPr>
          </w:pPr>
          <w:hyperlink w:anchor="_Toc24436518" w:history="1">
            <w:r w:rsidR="00186FEB" w:rsidRPr="001B2F1A">
              <w:rPr>
                <w:rStyle w:val="Hyperlink"/>
                <w:noProof/>
              </w:rPr>
              <w:t>LIST OF FIGURES</w:t>
            </w:r>
            <w:r w:rsidR="00186FEB">
              <w:rPr>
                <w:noProof/>
                <w:webHidden/>
              </w:rPr>
              <w:tab/>
            </w:r>
            <w:r w:rsidR="00186FEB">
              <w:rPr>
                <w:noProof/>
                <w:webHidden/>
              </w:rPr>
              <w:fldChar w:fldCharType="begin"/>
            </w:r>
            <w:r w:rsidR="00186FEB">
              <w:rPr>
                <w:noProof/>
                <w:webHidden/>
              </w:rPr>
              <w:instrText xml:space="preserve"> PAGEREF _Toc24436518 \h </w:instrText>
            </w:r>
            <w:r w:rsidR="00186FEB">
              <w:rPr>
                <w:noProof/>
                <w:webHidden/>
              </w:rPr>
            </w:r>
            <w:r w:rsidR="00186FEB">
              <w:rPr>
                <w:noProof/>
                <w:webHidden/>
              </w:rPr>
              <w:fldChar w:fldCharType="separate"/>
            </w:r>
            <w:r w:rsidR="00186FEB">
              <w:rPr>
                <w:noProof/>
                <w:webHidden/>
              </w:rPr>
              <w:t>vii</w:t>
            </w:r>
            <w:r w:rsidR="00186FEB">
              <w:rPr>
                <w:noProof/>
                <w:webHidden/>
              </w:rPr>
              <w:fldChar w:fldCharType="end"/>
            </w:r>
          </w:hyperlink>
        </w:p>
        <w:p w14:paraId="00AE8226" w14:textId="77777777" w:rsidR="00186FEB" w:rsidRDefault="004A0E92">
          <w:pPr>
            <w:pStyle w:val="TOC1"/>
            <w:tabs>
              <w:tab w:val="left" w:pos="1200"/>
              <w:tab w:val="right" w:leader="dot" w:pos="8630"/>
            </w:tabs>
            <w:rPr>
              <w:noProof/>
              <w:kern w:val="0"/>
              <w:lang w:eastAsia="zh-CN"/>
            </w:rPr>
          </w:pPr>
          <w:hyperlink w:anchor="_Toc24436519" w:history="1">
            <w:r w:rsidR="00186FEB" w:rsidRPr="001B2F1A">
              <w:rPr>
                <w:rStyle w:val="Hyperlink"/>
                <w:noProof/>
              </w:rPr>
              <w:t>1</w:t>
            </w:r>
            <w:r w:rsidR="00186FEB">
              <w:rPr>
                <w:noProof/>
                <w:kern w:val="0"/>
                <w:lang w:eastAsia="zh-CN"/>
              </w:rPr>
              <w:tab/>
            </w:r>
            <w:r w:rsidR="00186FEB" w:rsidRPr="001B2F1A">
              <w:rPr>
                <w:rStyle w:val="Hyperlink"/>
                <w:noProof/>
              </w:rPr>
              <w:t>BACKGROUND</w:t>
            </w:r>
            <w:r w:rsidR="00186FEB">
              <w:rPr>
                <w:noProof/>
                <w:webHidden/>
              </w:rPr>
              <w:tab/>
            </w:r>
            <w:r w:rsidR="00186FEB">
              <w:rPr>
                <w:noProof/>
                <w:webHidden/>
              </w:rPr>
              <w:fldChar w:fldCharType="begin"/>
            </w:r>
            <w:r w:rsidR="00186FEB">
              <w:rPr>
                <w:noProof/>
                <w:webHidden/>
              </w:rPr>
              <w:instrText xml:space="preserve"> PAGEREF _Toc24436519 \h </w:instrText>
            </w:r>
            <w:r w:rsidR="00186FEB">
              <w:rPr>
                <w:noProof/>
                <w:webHidden/>
              </w:rPr>
            </w:r>
            <w:r w:rsidR="00186FEB">
              <w:rPr>
                <w:noProof/>
                <w:webHidden/>
              </w:rPr>
              <w:fldChar w:fldCharType="separate"/>
            </w:r>
            <w:r w:rsidR="00186FEB">
              <w:rPr>
                <w:noProof/>
                <w:webHidden/>
              </w:rPr>
              <w:t>1</w:t>
            </w:r>
            <w:r w:rsidR="00186FEB">
              <w:rPr>
                <w:noProof/>
                <w:webHidden/>
              </w:rPr>
              <w:fldChar w:fldCharType="end"/>
            </w:r>
          </w:hyperlink>
        </w:p>
        <w:p w14:paraId="41C3AB1F" w14:textId="77777777" w:rsidR="00186FEB" w:rsidRDefault="004A0E92">
          <w:pPr>
            <w:pStyle w:val="TOC2"/>
            <w:tabs>
              <w:tab w:val="left" w:pos="1680"/>
              <w:tab w:val="right" w:leader="dot" w:pos="8630"/>
            </w:tabs>
            <w:rPr>
              <w:noProof/>
              <w:kern w:val="0"/>
              <w:lang w:eastAsia="zh-CN"/>
            </w:rPr>
          </w:pPr>
          <w:hyperlink w:anchor="_Toc24436520" w:history="1">
            <w:r w:rsidR="00186FEB" w:rsidRPr="001B2F1A">
              <w:rPr>
                <w:rStyle w:val="Hyperlink"/>
                <w:noProof/>
              </w:rPr>
              <w:t>1.1</w:t>
            </w:r>
            <w:r w:rsidR="00186FEB">
              <w:rPr>
                <w:noProof/>
                <w:kern w:val="0"/>
                <w:lang w:eastAsia="zh-CN"/>
              </w:rPr>
              <w:tab/>
            </w:r>
            <w:r w:rsidR="00186FEB" w:rsidRPr="001B2F1A">
              <w:rPr>
                <w:rStyle w:val="Hyperlink"/>
                <w:noProof/>
              </w:rPr>
              <w:t>VALUE PROPOSITION</w:t>
            </w:r>
            <w:r w:rsidR="00186FEB">
              <w:rPr>
                <w:noProof/>
                <w:webHidden/>
              </w:rPr>
              <w:tab/>
            </w:r>
            <w:r w:rsidR="00186FEB">
              <w:rPr>
                <w:noProof/>
                <w:webHidden/>
              </w:rPr>
              <w:fldChar w:fldCharType="begin"/>
            </w:r>
            <w:r w:rsidR="00186FEB">
              <w:rPr>
                <w:noProof/>
                <w:webHidden/>
              </w:rPr>
              <w:instrText xml:space="preserve"> PAGEREF _Toc24436520 \h </w:instrText>
            </w:r>
            <w:r w:rsidR="00186FEB">
              <w:rPr>
                <w:noProof/>
                <w:webHidden/>
              </w:rPr>
            </w:r>
            <w:r w:rsidR="00186FEB">
              <w:rPr>
                <w:noProof/>
                <w:webHidden/>
              </w:rPr>
              <w:fldChar w:fldCharType="separate"/>
            </w:r>
            <w:r w:rsidR="00186FEB">
              <w:rPr>
                <w:noProof/>
                <w:webHidden/>
              </w:rPr>
              <w:t>5</w:t>
            </w:r>
            <w:r w:rsidR="00186FEB">
              <w:rPr>
                <w:noProof/>
                <w:webHidden/>
              </w:rPr>
              <w:fldChar w:fldCharType="end"/>
            </w:r>
          </w:hyperlink>
        </w:p>
        <w:p w14:paraId="0A888A66" w14:textId="77777777" w:rsidR="00186FEB" w:rsidRDefault="004A0E92">
          <w:pPr>
            <w:pStyle w:val="TOC2"/>
            <w:tabs>
              <w:tab w:val="left" w:pos="1680"/>
              <w:tab w:val="right" w:leader="dot" w:pos="8630"/>
            </w:tabs>
            <w:rPr>
              <w:noProof/>
              <w:kern w:val="0"/>
              <w:lang w:eastAsia="zh-CN"/>
            </w:rPr>
          </w:pPr>
          <w:hyperlink w:anchor="_Toc24436521" w:history="1">
            <w:r w:rsidR="00186FEB" w:rsidRPr="001B2F1A">
              <w:rPr>
                <w:rStyle w:val="Hyperlink"/>
                <w:noProof/>
              </w:rPr>
              <w:t>1.2</w:t>
            </w:r>
            <w:r w:rsidR="00186FEB">
              <w:rPr>
                <w:noProof/>
                <w:kern w:val="0"/>
                <w:lang w:eastAsia="zh-CN"/>
              </w:rPr>
              <w:tab/>
            </w:r>
            <w:r w:rsidR="00186FEB" w:rsidRPr="001B2F1A">
              <w:rPr>
                <w:rStyle w:val="Hyperlink"/>
                <w:noProof/>
              </w:rPr>
              <w:t>OBJECTIVES</w:t>
            </w:r>
            <w:r w:rsidR="00186FEB">
              <w:rPr>
                <w:noProof/>
                <w:webHidden/>
              </w:rPr>
              <w:tab/>
            </w:r>
            <w:r w:rsidR="00186FEB">
              <w:rPr>
                <w:noProof/>
                <w:webHidden/>
              </w:rPr>
              <w:fldChar w:fldCharType="begin"/>
            </w:r>
            <w:r w:rsidR="00186FEB">
              <w:rPr>
                <w:noProof/>
                <w:webHidden/>
              </w:rPr>
              <w:instrText xml:space="preserve"> PAGEREF _Toc24436521 \h </w:instrText>
            </w:r>
            <w:r w:rsidR="00186FEB">
              <w:rPr>
                <w:noProof/>
                <w:webHidden/>
              </w:rPr>
            </w:r>
            <w:r w:rsidR="00186FEB">
              <w:rPr>
                <w:noProof/>
                <w:webHidden/>
              </w:rPr>
              <w:fldChar w:fldCharType="separate"/>
            </w:r>
            <w:r w:rsidR="00186FEB">
              <w:rPr>
                <w:noProof/>
                <w:webHidden/>
              </w:rPr>
              <w:t>7</w:t>
            </w:r>
            <w:r w:rsidR="00186FEB">
              <w:rPr>
                <w:noProof/>
                <w:webHidden/>
              </w:rPr>
              <w:fldChar w:fldCharType="end"/>
            </w:r>
          </w:hyperlink>
        </w:p>
        <w:p w14:paraId="33322A98" w14:textId="77777777" w:rsidR="00186FEB" w:rsidRDefault="004A0E92">
          <w:pPr>
            <w:pStyle w:val="TOC3"/>
            <w:tabs>
              <w:tab w:val="left" w:pos="1926"/>
              <w:tab w:val="right" w:leader="dot" w:pos="8630"/>
            </w:tabs>
            <w:rPr>
              <w:noProof/>
              <w:kern w:val="0"/>
              <w:lang w:eastAsia="zh-CN"/>
            </w:rPr>
          </w:pPr>
          <w:hyperlink w:anchor="_Toc24436522" w:history="1">
            <w:r w:rsidR="00186FEB" w:rsidRPr="001B2F1A">
              <w:rPr>
                <w:rStyle w:val="Hyperlink"/>
                <w:noProof/>
              </w:rPr>
              <w:t>1.2.1</w:t>
            </w:r>
            <w:r w:rsidR="00186FEB">
              <w:rPr>
                <w:noProof/>
                <w:kern w:val="0"/>
                <w:lang w:eastAsia="zh-CN"/>
              </w:rPr>
              <w:tab/>
            </w:r>
            <w:r w:rsidR="00186FEB" w:rsidRPr="001B2F1A">
              <w:rPr>
                <w:rStyle w:val="Hyperlink"/>
                <w:noProof/>
              </w:rPr>
              <w:t>Transformation Techniques</w:t>
            </w:r>
            <w:r w:rsidR="00186FEB">
              <w:rPr>
                <w:noProof/>
                <w:webHidden/>
              </w:rPr>
              <w:tab/>
            </w:r>
            <w:r w:rsidR="00186FEB">
              <w:rPr>
                <w:noProof/>
                <w:webHidden/>
              </w:rPr>
              <w:fldChar w:fldCharType="begin"/>
            </w:r>
            <w:r w:rsidR="00186FEB">
              <w:rPr>
                <w:noProof/>
                <w:webHidden/>
              </w:rPr>
              <w:instrText xml:space="preserve"> PAGEREF _Toc24436522 \h </w:instrText>
            </w:r>
            <w:r w:rsidR="00186FEB">
              <w:rPr>
                <w:noProof/>
                <w:webHidden/>
              </w:rPr>
            </w:r>
            <w:r w:rsidR="00186FEB">
              <w:rPr>
                <w:noProof/>
                <w:webHidden/>
              </w:rPr>
              <w:fldChar w:fldCharType="separate"/>
            </w:r>
            <w:r w:rsidR="00186FEB">
              <w:rPr>
                <w:noProof/>
                <w:webHidden/>
              </w:rPr>
              <w:t>7</w:t>
            </w:r>
            <w:r w:rsidR="00186FEB">
              <w:rPr>
                <w:noProof/>
                <w:webHidden/>
              </w:rPr>
              <w:fldChar w:fldCharType="end"/>
            </w:r>
          </w:hyperlink>
        </w:p>
        <w:p w14:paraId="2698E442" w14:textId="77777777" w:rsidR="00186FEB" w:rsidRDefault="004A0E92">
          <w:pPr>
            <w:pStyle w:val="TOC3"/>
            <w:tabs>
              <w:tab w:val="left" w:pos="1926"/>
              <w:tab w:val="right" w:leader="dot" w:pos="8630"/>
            </w:tabs>
            <w:rPr>
              <w:noProof/>
              <w:kern w:val="0"/>
              <w:lang w:eastAsia="zh-CN"/>
            </w:rPr>
          </w:pPr>
          <w:hyperlink w:anchor="_Toc24436523" w:history="1">
            <w:r w:rsidR="00186FEB" w:rsidRPr="001B2F1A">
              <w:rPr>
                <w:rStyle w:val="Hyperlink"/>
                <w:noProof/>
              </w:rPr>
              <w:t>1.2.2</w:t>
            </w:r>
            <w:r w:rsidR="00186FEB">
              <w:rPr>
                <w:noProof/>
                <w:kern w:val="0"/>
                <w:lang w:eastAsia="zh-CN"/>
              </w:rPr>
              <w:tab/>
            </w:r>
            <w:r w:rsidR="00186FEB" w:rsidRPr="001B2F1A">
              <w:rPr>
                <w:rStyle w:val="Hyperlink"/>
                <w:noProof/>
              </w:rPr>
              <w:t>Developed/Non-developed Model</w:t>
            </w:r>
            <w:r w:rsidR="00186FEB">
              <w:rPr>
                <w:noProof/>
                <w:webHidden/>
              </w:rPr>
              <w:tab/>
            </w:r>
            <w:r w:rsidR="00186FEB">
              <w:rPr>
                <w:noProof/>
                <w:webHidden/>
              </w:rPr>
              <w:fldChar w:fldCharType="begin"/>
            </w:r>
            <w:r w:rsidR="00186FEB">
              <w:rPr>
                <w:noProof/>
                <w:webHidden/>
              </w:rPr>
              <w:instrText xml:space="preserve"> PAGEREF _Toc24436523 \h </w:instrText>
            </w:r>
            <w:r w:rsidR="00186FEB">
              <w:rPr>
                <w:noProof/>
                <w:webHidden/>
              </w:rPr>
            </w:r>
            <w:r w:rsidR="00186FEB">
              <w:rPr>
                <w:noProof/>
                <w:webHidden/>
              </w:rPr>
              <w:fldChar w:fldCharType="separate"/>
            </w:r>
            <w:r w:rsidR="00186FEB">
              <w:rPr>
                <w:noProof/>
                <w:webHidden/>
              </w:rPr>
              <w:t>7</w:t>
            </w:r>
            <w:r w:rsidR="00186FEB">
              <w:rPr>
                <w:noProof/>
                <w:webHidden/>
              </w:rPr>
              <w:fldChar w:fldCharType="end"/>
            </w:r>
          </w:hyperlink>
        </w:p>
        <w:p w14:paraId="5279860D" w14:textId="77777777" w:rsidR="00186FEB" w:rsidRDefault="004A0E92">
          <w:pPr>
            <w:pStyle w:val="TOC3"/>
            <w:tabs>
              <w:tab w:val="left" w:pos="1926"/>
              <w:tab w:val="right" w:leader="dot" w:pos="8630"/>
            </w:tabs>
            <w:rPr>
              <w:noProof/>
              <w:kern w:val="0"/>
              <w:lang w:eastAsia="zh-CN"/>
            </w:rPr>
          </w:pPr>
          <w:hyperlink w:anchor="_Toc24436524" w:history="1">
            <w:r w:rsidR="00186FEB" w:rsidRPr="001B2F1A">
              <w:rPr>
                <w:rStyle w:val="Hyperlink"/>
                <w:noProof/>
              </w:rPr>
              <w:t>1.2.3</w:t>
            </w:r>
            <w:r w:rsidR="00186FEB">
              <w:rPr>
                <w:noProof/>
                <w:kern w:val="0"/>
                <w:lang w:eastAsia="zh-CN"/>
              </w:rPr>
              <w:tab/>
            </w:r>
            <w:r w:rsidR="00186FEB" w:rsidRPr="001B2F1A">
              <w:rPr>
                <w:rStyle w:val="Hyperlink"/>
                <w:noProof/>
              </w:rPr>
              <w:t>Canonical Segments Model</w:t>
            </w:r>
            <w:r w:rsidR="00186FEB">
              <w:rPr>
                <w:noProof/>
                <w:webHidden/>
              </w:rPr>
              <w:tab/>
            </w:r>
            <w:r w:rsidR="00186FEB">
              <w:rPr>
                <w:noProof/>
                <w:webHidden/>
              </w:rPr>
              <w:fldChar w:fldCharType="begin"/>
            </w:r>
            <w:r w:rsidR="00186FEB">
              <w:rPr>
                <w:noProof/>
                <w:webHidden/>
              </w:rPr>
              <w:instrText xml:space="preserve"> PAGEREF _Toc24436524 \h </w:instrText>
            </w:r>
            <w:r w:rsidR="00186FEB">
              <w:rPr>
                <w:noProof/>
                <w:webHidden/>
              </w:rPr>
            </w:r>
            <w:r w:rsidR="00186FEB">
              <w:rPr>
                <w:noProof/>
                <w:webHidden/>
              </w:rPr>
              <w:fldChar w:fldCharType="separate"/>
            </w:r>
            <w:r w:rsidR="00186FEB">
              <w:rPr>
                <w:noProof/>
                <w:webHidden/>
              </w:rPr>
              <w:t>8</w:t>
            </w:r>
            <w:r w:rsidR="00186FEB">
              <w:rPr>
                <w:noProof/>
                <w:webHidden/>
              </w:rPr>
              <w:fldChar w:fldCharType="end"/>
            </w:r>
          </w:hyperlink>
        </w:p>
        <w:p w14:paraId="1B1884E8" w14:textId="77777777" w:rsidR="00186FEB" w:rsidRDefault="004A0E92">
          <w:pPr>
            <w:pStyle w:val="TOC3"/>
            <w:tabs>
              <w:tab w:val="left" w:pos="1926"/>
              <w:tab w:val="right" w:leader="dot" w:pos="8630"/>
            </w:tabs>
            <w:rPr>
              <w:noProof/>
              <w:kern w:val="0"/>
              <w:lang w:eastAsia="zh-CN"/>
            </w:rPr>
          </w:pPr>
          <w:hyperlink w:anchor="_Toc24436525" w:history="1">
            <w:r w:rsidR="00186FEB" w:rsidRPr="001B2F1A">
              <w:rPr>
                <w:rStyle w:val="Hyperlink"/>
                <w:noProof/>
              </w:rPr>
              <w:t>1.2.4</w:t>
            </w:r>
            <w:r w:rsidR="00186FEB">
              <w:rPr>
                <w:noProof/>
                <w:kern w:val="0"/>
                <w:lang w:eastAsia="zh-CN"/>
              </w:rPr>
              <w:tab/>
            </w:r>
            <w:r w:rsidR="00186FEB" w:rsidRPr="001B2F1A">
              <w:rPr>
                <w:rStyle w:val="Hyperlink"/>
                <w:noProof/>
              </w:rPr>
              <w:t>Extended/Short Cruises Model</w:t>
            </w:r>
            <w:r w:rsidR="00186FEB">
              <w:rPr>
                <w:noProof/>
                <w:webHidden/>
              </w:rPr>
              <w:tab/>
            </w:r>
            <w:r w:rsidR="00186FEB">
              <w:rPr>
                <w:noProof/>
                <w:webHidden/>
              </w:rPr>
              <w:fldChar w:fldCharType="begin"/>
            </w:r>
            <w:r w:rsidR="00186FEB">
              <w:rPr>
                <w:noProof/>
                <w:webHidden/>
              </w:rPr>
              <w:instrText xml:space="preserve"> PAGEREF _Toc24436525 \h </w:instrText>
            </w:r>
            <w:r w:rsidR="00186FEB">
              <w:rPr>
                <w:noProof/>
                <w:webHidden/>
              </w:rPr>
            </w:r>
            <w:r w:rsidR="00186FEB">
              <w:rPr>
                <w:noProof/>
                <w:webHidden/>
              </w:rPr>
              <w:fldChar w:fldCharType="separate"/>
            </w:r>
            <w:r w:rsidR="00186FEB">
              <w:rPr>
                <w:noProof/>
                <w:webHidden/>
              </w:rPr>
              <w:t>8</w:t>
            </w:r>
            <w:r w:rsidR="00186FEB">
              <w:rPr>
                <w:noProof/>
                <w:webHidden/>
              </w:rPr>
              <w:fldChar w:fldCharType="end"/>
            </w:r>
          </w:hyperlink>
        </w:p>
        <w:p w14:paraId="16AF6624" w14:textId="77777777" w:rsidR="00186FEB" w:rsidRDefault="004A0E92">
          <w:pPr>
            <w:pStyle w:val="TOC3"/>
            <w:tabs>
              <w:tab w:val="left" w:pos="1926"/>
              <w:tab w:val="right" w:leader="dot" w:pos="8630"/>
            </w:tabs>
            <w:rPr>
              <w:noProof/>
              <w:kern w:val="0"/>
              <w:lang w:eastAsia="zh-CN"/>
            </w:rPr>
          </w:pPr>
          <w:hyperlink w:anchor="_Toc24436526" w:history="1">
            <w:r w:rsidR="00186FEB" w:rsidRPr="001B2F1A">
              <w:rPr>
                <w:rStyle w:val="Hyperlink"/>
                <w:noProof/>
              </w:rPr>
              <w:t>1.2.5</w:t>
            </w:r>
            <w:r w:rsidR="00186FEB">
              <w:rPr>
                <w:noProof/>
                <w:kern w:val="0"/>
                <w:lang w:eastAsia="zh-CN"/>
              </w:rPr>
              <w:tab/>
            </w:r>
            <w:r w:rsidR="00186FEB" w:rsidRPr="001B2F1A">
              <w:rPr>
                <w:rStyle w:val="Hyperlink"/>
                <w:noProof/>
              </w:rPr>
              <w:t>End-to-end Inference</w:t>
            </w:r>
            <w:r w:rsidR="00186FEB">
              <w:rPr>
                <w:noProof/>
                <w:webHidden/>
              </w:rPr>
              <w:tab/>
            </w:r>
            <w:r w:rsidR="00186FEB">
              <w:rPr>
                <w:noProof/>
                <w:webHidden/>
              </w:rPr>
              <w:fldChar w:fldCharType="begin"/>
            </w:r>
            <w:r w:rsidR="00186FEB">
              <w:rPr>
                <w:noProof/>
                <w:webHidden/>
              </w:rPr>
              <w:instrText xml:space="preserve"> PAGEREF _Toc24436526 \h </w:instrText>
            </w:r>
            <w:r w:rsidR="00186FEB">
              <w:rPr>
                <w:noProof/>
                <w:webHidden/>
              </w:rPr>
            </w:r>
            <w:r w:rsidR="00186FEB">
              <w:rPr>
                <w:noProof/>
                <w:webHidden/>
              </w:rPr>
              <w:fldChar w:fldCharType="separate"/>
            </w:r>
            <w:r w:rsidR="00186FEB">
              <w:rPr>
                <w:noProof/>
                <w:webHidden/>
              </w:rPr>
              <w:t>8</w:t>
            </w:r>
            <w:r w:rsidR="00186FEB">
              <w:rPr>
                <w:noProof/>
                <w:webHidden/>
              </w:rPr>
              <w:fldChar w:fldCharType="end"/>
            </w:r>
          </w:hyperlink>
        </w:p>
        <w:p w14:paraId="61EE2CD9" w14:textId="77777777" w:rsidR="00186FEB" w:rsidRDefault="004A0E92">
          <w:pPr>
            <w:pStyle w:val="TOC1"/>
            <w:tabs>
              <w:tab w:val="left" w:pos="1200"/>
              <w:tab w:val="right" w:leader="dot" w:pos="8630"/>
            </w:tabs>
            <w:rPr>
              <w:noProof/>
              <w:kern w:val="0"/>
              <w:lang w:eastAsia="zh-CN"/>
            </w:rPr>
          </w:pPr>
          <w:hyperlink w:anchor="_Toc24436527" w:history="1">
            <w:r w:rsidR="00186FEB" w:rsidRPr="001B2F1A">
              <w:rPr>
                <w:rStyle w:val="Hyperlink"/>
                <w:noProof/>
              </w:rPr>
              <w:t>2</w:t>
            </w:r>
            <w:r w:rsidR="00186FEB">
              <w:rPr>
                <w:noProof/>
                <w:kern w:val="0"/>
                <w:lang w:eastAsia="zh-CN"/>
              </w:rPr>
              <w:tab/>
            </w:r>
            <w:r w:rsidR="00186FEB" w:rsidRPr="001B2F1A">
              <w:rPr>
                <w:rStyle w:val="Hyperlink"/>
                <w:noProof/>
              </w:rPr>
              <w:t>DATA SOURCE</w:t>
            </w:r>
            <w:r w:rsidR="00186FEB">
              <w:rPr>
                <w:noProof/>
                <w:webHidden/>
              </w:rPr>
              <w:tab/>
            </w:r>
            <w:r w:rsidR="00186FEB">
              <w:rPr>
                <w:noProof/>
                <w:webHidden/>
              </w:rPr>
              <w:fldChar w:fldCharType="begin"/>
            </w:r>
            <w:r w:rsidR="00186FEB">
              <w:rPr>
                <w:noProof/>
                <w:webHidden/>
              </w:rPr>
              <w:instrText xml:space="preserve"> PAGEREF _Toc24436527 \h </w:instrText>
            </w:r>
            <w:r w:rsidR="00186FEB">
              <w:rPr>
                <w:noProof/>
                <w:webHidden/>
              </w:rPr>
            </w:r>
            <w:r w:rsidR="00186FEB">
              <w:rPr>
                <w:noProof/>
                <w:webHidden/>
              </w:rPr>
              <w:fldChar w:fldCharType="separate"/>
            </w:r>
            <w:r w:rsidR="00186FEB">
              <w:rPr>
                <w:noProof/>
                <w:webHidden/>
              </w:rPr>
              <w:t>9</w:t>
            </w:r>
            <w:r w:rsidR="00186FEB">
              <w:rPr>
                <w:noProof/>
                <w:webHidden/>
              </w:rPr>
              <w:fldChar w:fldCharType="end"/>
            </w:r>
          </w:hyperlink>
        </w:p>
        <w:p w14:paraId="093B5C66" w14:textId="77777777" w:rsidR="00186FEB" w:rsidRDefault="004A0E92">
          <w:pPr>
            <w:pStyle w:val="TOC2"/>
            <w:tabs>
              <w:tab w:val="left" w:pos="1680"/>
              <w:tab w:val="right" w:leader="dot" w:pos="8630"/>
            </w:tabs>
            <w:rPr>
              <w:noProof/>
              <w:kern w:val="0"/>
              <w:lang w:eastAsia="zh-CN"/>
            </w:rPr>
          </w:pPr>
          <w:hyperlink w:anchor="_Toc24436528" w:history="1">
            <w:r w:rsidR="00186FEB" w:rsidRPr="001B2F1A">
              <w:rPr>
                <w:rStyle w:val="Hyperlink"/>
                <w:noProof/>
              </w:rPr>
              <w:t>2.1</w:t>
            </w:r>
            <w:r w:rsidR="00186FEB">
              <w:rPr>
                <w:noProof/>
                <w:kern w:val="0"/>
                <w:lang w:eastAsia="zh-CN"/>
              </w:rPr>
              <w:tab/>
            </w:r>
            <w:r w:rsidR="00186FEB" w:rsidRPr="001B2F1A">
              <w:rPr>
                <w:rStyle w:val="Hyperlink"/>
                <w:noProof/>
              </w:rPr>
              <w:t>SOURCES OF FLIGHT DATA</w:t>
            </w:r>
            <w:r w:rsidR="00186FEB">
              <w:rPr>
                <w:noProof/>
                <w:webHidden/>
              </w:rPr>
              <w:tab/>
            </w:r>
            <w:r w:rsidR="00186FEB">
              <w:rPr>
                <w:noProof/>
                <w:webHidden/>
              </w:rPr>
              <w:fldChar w:fldCharType="begin"/>
            </w:r>
            <w:r w:rsidR="00186FEB">
              <w:rPr>
                <w:noProof/>
                <w:webHidden/>
              </w:rPr>
              <w:instrText xml:space="preserve"> PAGEREF _Toc24436528 \h </w:instrText>
            </w:r>
            <w:r w:rsidR="00186FEB">
              <w:rPr>
                <w:noProof/>
                <w:webHidden/>
              </w:rPr>
            </w:r>
            <w:r w:rsidR="00186FEB">
              <w:rPr>
                <w:noProof/>
                <w:webHidden/>
              </w:rPr>
              <w:fldChar w:fldCharType="separate"/>
            </w:r>
            <w:r w:rsidR="00186FEB">
              <w:rPr>
                <w:noProof/>
                <w:webHidden/>
              </w:rPr>
              <w:t>9</w:t>
            </w:r>
            <w:r w:rsidR="00186FEB">
              <w:rPr>
                <w:noProof/>
                <w:webHidden/>
              </w:rPr>
              <w:fldChar w:fldCharType="end"/>
            </w:r>
          </w:hyperlink>
        </w:p>
        <w:p w14:paraId="4554672F" w14:textId="77777777" w:rsidR="00186FEB" w:rsidRDefault="004A0E92">
          <w:pPr>
            <w:pStyle w:val="TOC3"/>
            <w:tabs>
              <w:tab w:val="left" w:pos="1926"/>
              <w:tab w:val="right" w:leader="dot" w:pos="8630"/>
            </w:tabs>
            <w:rPr>
              <w:noProof/>
              <w:kern w:val="0"/>
              <w:lang w:eastAsia="zh-CN"/>
            </w:rPr>
          </w:pPr>
          <w:hyperlink w:anchor="_Toc24436529" w:history="1">
            <w:r w:rsidR="00186FEB" w:rsidRPr="001B2F1A">
              <w:rPr>
                <w:rStyle w:val="Hyperlink"/>
                <w:noProof/>
              </w:rPr>
              <w:t>2.1.1</w:t>
            </w:r>
            <w:r w:rsidR="00186FEB">
              <w:rPr>
                <w:noProof/>
                <w:kern w:val="0"/>
                <w:lang w:eastAsia="zh-CN"/>
              </w:rPr>
              <w:tab/>
            </w:r>
            <w:r w:rsidR="00186FEB" w:rsidRPr="001B2F1A">
              <w:rPr>
                <w:rStyle w:val="Hyperlink"/>
                <w:noProof/>
              </w:rPr>
              <w:t>Publicly available flight data</w:t>
            </w:r>
            <w:r w:rsidR="00186FEB">
              <w:rPr>
                <w:noProof/>
                <w:webHidden/>
              </w:rPr>
              <w:tab/>
            </w:r>
            <w:r w:rsidR="00186FEB">
              <w:rPr>
                <w:noProof/>
                <w:webHidden/>
              </w:rPr>
              <w:fldChar w:fldCharType="begin"/>
            </w:r>
            <w:r w:rsidR="00186FEB">
              <w:rPr>
                <w:noProof/>
                <w:webHidden/>
              </w:rPr>
              <w:instrText xml:space="preserve"> PAGEREF _Toc24436529 \h </w:instrText>
            </w:r>
            <w:r w:rsidR="00186FEB">
              <w:rPr>
                <w:noProof/>
                <w:webHidden/>
              </w:rPr>
            </w:r>
            <w:r w:rsidR="00186FEB">
              <w:rPr>
                <w:noProof/>
                <w:webHidden/>
              </w:rPr>
              <w:fldChar w:fldCharType="separate"/>
            </w:r>
            <w:r w:rsidR="00186FEB">
              <w:rPr>
                <w:noProof/>
                <w:webHidden/>
              </w:rPr>
              <w:t>10</w:t>
            </w:r>
            <w:r w:rsidR="00186FEB">
              <w:rPr>
                <w:noProof/>
                <w:webHidden/>
              </w:rPr>
              <w:fldChar w:fldCharType="end"/>
            </w:r>
          </w:hyperlink>
        </w:p>
        <w:p w14:paraId="52073D68" w14:textId="77777777" w:rsidR="00186FEB" w:rsidRDefault="004A0E92">
          <w:pPr>
            <w:pStyle w:val="TOC3"/>
            <w:tabs>
              <w:tab w:val="left" w:pos="1926"/>
              <w:tab w:val="right" w:leader="dot" w:pos="8630"/>
            </w:tabs>
            <w:rPr>
              <w:noProof/>
              <w:kern w:val="0"/>
              <w:lang w:eastAsia="zh-CN"/>
            </w:rPr>
          </w:pPr>
          <w:hyperlink w:anchor="_Toc24436530" w:history="1">
            <w:r w:rsidR="00186FEB" w:rsidRPr="001B2F1A">
              <w:rPr>
                <w:rStyle w:val="Hyperlink"/>
                <w:noProof/>
              </w:rPr>
              <w:t>2.1.2</w:t>
            </w:r>
            <w:r w:rsidR="00186FEB">
              <w:rPr>
                <w:noProof/>
                <w:kern w:val="0"/>
                <w:lang w:eastAsia="zh-CN"/>
              </w:rPr>
              <w:tab/>
            </w:r>
            <w:r w:rsidR="00186FEB" w:rsidRPr="001B2F1A">
              <w:rPr>
                <w:rStyle w:val="Hyperlink"/>
                <w:noProof/>
              </w:rPr>
              <w:t>In-depth flight data</w:t>
            </w:r>
            <w:r w:rsidR="00186FEB">
              <w:rPr>
                <w:noProof/>
                <w:webHidden/>
              </w:rPr>
              <w:tab/>
            </w:r>
            <w:r w:rsidR="00186FEB">
              <w:rPr>
                <w:noProof/>
                <w:webHidden/>
              </w:rPr>
              <w:fldChar w:fldCharType="begin"/>
            </w:r>
            <w:r w:rsidR="00186FEB">
              <w:rPr>
                <w:noProof/>
                <w:webHidden/>
              </w:rPr>
              <w:instrText xml:space="preserve"> PAGEREF _Toc24436530 \h </w:instrText>
            </w:r>
            <w:r w:rsidR="00186FEB">
              <w:rPr>
                <w:noProof/>
                <w:webHidden/>
              </w:rPr>
            </w:r>
            <w:r w:rsidR="00186FEB">
              <w:rPr>
                <w:noProof/>
                <w:webHidden/>
              </w:rPr>
              <w:fldChar w:fldCharType="separate"/>
            </w:r>
            <w:r w:rsidR="00186FEB">
              <w:rPr>
                <w:noProof/>
                <w:webHidden/>
              </w:rPr>
              <w:t>11</w:t>
            </w:r>
            <w:r w:rsidR="00186FEB">
              <w:rPr>
                <w:noProof/>
                <w:webHidden/>
              </w:rPr>
              <w:fldChar w:fldCharType="end"/>
            </w:r>
          </w:hyperlink>
        </w:p>
        <w:p w14:paraId="7ACB959F" w14:textId="77777777" w:rsidR="00186FEB" w:rsidRDefault="004A0E92">
          <w:pPr>
            <w:pStyle w:val="TOC3"/>
            <w:tabs>
              <w:tab w:val="left" w:pos="1926"/>
              <w:tab w:val="right" w:leader="dot" w:pos="8630"/>
            </w:tabs>
            <w:rPr>
              <w:noProof/>
              <w:kern w:val="0"/>
              <w:lang w:eastAsia="zh-CN"/>
            </w:rPr>
          </w:pPr>
          <w:hyperlink w:anchor="_Toc24436531" w:history="1">
            <w:r w:rsidR="00186FEB" w:rsidRPr="001B2F1A">
              <w:rPr>
                <w:rStyle w:val="Hyperlink"/>
                <w:noProof/>
              </w:rPr>
              <w:t>2.1.3</w:t>
            </w:r>
            <w:r w:rsidR="00186FEB">
              <w:rPr>
                <w:noProof/>
                <w:kern w:val="0"/>
                <w:lang w:eastAsia="zh-CN"/>
              </w:rPr>
              <w:tab/>
            </w:r>
            <w:r w:rsidR="00186FEB" w:rsidRPr="001B2F1A">
              <w:rPr>
                <w:rStyle w:val="Hyperlink"/>
                <w:noProof/>
              </w:rPr>
              <w:t>Selected data source</w:t>
            </w:r>
            <w:r w:rsidR="00186FEB">
              <w:rPr>
                <w:noProof/>
                <w:webHidden/>
              </w:rPr>
              <w:tab/>
            </w:r>
            <w:r w:rsidR="00186FEB">
              <w:rPr>
                <w:noProof/>
                <w:webHidden/>
              </w:rPr>
              <w:fldChar w:fldCharType="begin"/>
            </w:r>
            <w:r w:rsidR="00186FEB">
              <w:rPr>
                <w:noProof/>
                <w:webHidden/>
              </w:rPr>
              <w:instrText xml:space="preserve"> PAGEREF _Toc24436531 \h </w:instrText>
            </w:r>
            <w:r w:rsidR="00186FEB">
              <w:rPr>
                <w:noProof/>
                <w:webHidden/>
              </w:rPr>
            </w:r>
            <w:r w:rsidR="00186FEB">
              <w:rPr>
                <w:noProof/>
                <w:webHidden/>
              </w:rPr>
              <w:fldChar w:fldCharType="separate"/>
            </w:r>
            <w:r w:rsidR="00186FEB">
              <w:rPr>
                <w:noProof/>
                <w:webHidden/>
              </w:rPr>
              <w:t>11</w:t>
            </w:r>
            <w:r w:rsidR="00186FEB">
              <w:rPr>
                <w:noProof/>
                <w:webHidden/>
              </w:rPr>
              <w:fldChar w:fldCharType="end"/>
            </w:r>
          </w:hyperlink>
        </w:p>
        <w:p w14:paraId="6F37E29B" w14:textId="77777777" w:rsidR="00186FEB" w:rsidRDefault="004A0E92">
          <w:pPr>
            <w:pStyle w:val="TOC1"/>
            <w:tabs>
              <w:tab w:val="left" w:pos="1200"/>
              <w:tab w:val="right" w:leader="dot" w:pos="8630"/>
            </w:tabs>
            <w:rPr>
              <w:noProof/>
              <w:kern w:val="0"/>
              <w:lang w:eastAsia="zh-CN"/>
            </w:rPr>
          </w:pPr>
          <w:hyperlink w:anchor="_Toc24436532" w:history="1">
            <w:r w:rsidR="00186FEB" w:rsidRPr="001B2F1A">
              <w:rPr>
                <w:rStyle w:val="Hyperlink"/>
                <w:noProof/>
              </w:rPr>
              <w:t>3</w:t>
            </w:r>
            <w:r w:rsidR="00186FEB">
              <w:rPr>
                <w:noProof/>
                <w:kern w:val="0"/>
                <w:lang w:eastAsia="zh-CN"/>
              </w:rPr>
              <w:tab/>
            </w:r>
            <w:r w:rsidR="00186FEB" w:rsidRPr="001B2F1A">
              <w:rPr>
                <w:rStyle w:val="Hyperlink"/>
                <w:noProof/>
              </w:rPr>
              <w:t>DATA PREPARATION</w:t>
            </w:r>
            <w:r w:rsidR="00186FEB">
              <w:rPr>
                <w:noProof/>
                <w:webHidden/>
              </w:rPr>
              <w:tab/>
            </w:r>
            <w:r w:rsidR="00186FEB">
              <w:rPr>
                <w:noProof/>
                <w:webHidden/>
              </w:rPr>
              <w:fldChar w:fldCharType="begin"/>
            </w:r>
            <w:r w:rsidR="00186FEB">
              <w:rPr>
                <w:noProof/>
                <w:webHidden/>
              </w:rPr>
              <w:instrText xml:space="preserve"> PAGEREF _Toc24436532 \h </w:instrText>
            </w:r>
            <w:r w:rsidR="00186FEB">
              <w:rPr>
                <w:noProof/>
                <w:webHidden/>
              </w:rPr>
            </w:r>
            <w:r w:rsidR="00186FEB">
              <w:rPr>
                <w:noProof/>
                <w:webHidden/>
              </w:rPr>
              <w:fldChar w:fldCharType="separate"/>
            </w:r>
            <w:r w:rsidR="00186FEB">
              <w:rPr>
                <w:noProof/>
                <w:webHidden/>
              </w:rPr>
              <w:t>12</w:t>
            </w:r>
            <w:r w:rsidR="00186FEB">
              <w:rPr>
                <w:noProof/>
                <w:webHidden/>
              </w:rPr>
              <w:fldChar w:fldCharType="end"/>
            </w:r>
          </w:hyperlink>
        </w:p>
        <w:p w14:paraId="4DFD393D" w14:textId="77777777" w:rsidR="00186FEB" w:rsidRDefault="004A0E92">
          <w:pPr>
            <w:pStyle w:val="TOC2"/>
            <w:tabs>
              <w:tab w:val="left" w:pos="1680"/>
              <w:tab w:val="right" w:leader="dot" w:pos="8630"/>
            </w:tabs>
            <w:rPr>
              <w:noProof/>
              <w:kern w:val="0"/>
              <w:lang w:eastAsia="zh-CN"/>
            </w:rPr>
          </w:pPr>
          <w:hyperlink w:anchor="_Toc24436533" w:history="1">
            <w:r w:rsidR="00186FEB" w:rsidRPr="001B2F1A">
              <w:rPr>
                <w:rStyle w:val="Hyperlink"/>
                <w:noProof/>
              </w:rPr>
              <w:t>3.1</w:t>
            </w:r>
            <w:r w:rsidR="00186FEB">
              <w:rPr>
                <w:noProof/>
                <w:kern w:val="0"/>
                <w:lang w:eastAsia="zh-CN"/>
              </w:rPr>
              <w:tab/>
            </w:r>
            <w:r w:rsidR="00186FEB" w:rsidRPr="001B2F1A">
              <w:rPr>
                <w:rStyle w:val="Hyperlink"/>
                <w:noProof/>
              </w:rPr>
              <w:t>EXPLORATION OF DATA STRUCTURE</w:t>
            </w:r>
            <w:r w:rsidR="00186FEB">
              <w:rPr>
                <w:noProof/>
                <w:webHidden/>
              </w:rPr>
              <w:tab/>
            </w:r>
            <w:r w:rsidR="00186FEB">
              <w:rPr>
                <w:noProof/>
                <w:webHidden/>
              </w:rPr>
              <w:fldChar w:fldCharType="begin"/>
            </w:r>
            <w:r w:rsidR="00186FEB">
              <w:rPr>
                <w:noProof/>
                <w:webHidden/>
              </w:rPr>
              <w:instrText xml:space="preserve"> PAGEREF _Toc24436533 \h </w:instrText>
            </w:r>
            <w:r w:rsidR="00186FEB">
              <w:rPr>
                <w:noProof/>
                <w:webHidden/>
              </w:rPr>
            </w:r>
            <w:r w:rsidR="00186FEB">
              <w:rPr>
                <w:noProof/>
                <w:webHidden/>
              </w:rPr>
              <w:fldChar w:fldCharType="separate"/>
            </w:r>
            <w:r w:rsidR="00186FEB">
              <w:rPr>
                <w:noProof/>
                <w:webHidden/>
              </w:rPr>
              <w:t>12</w:t>
            </w:r>
            <w:r w:rsidR="00186FEB">
              <w:rPr>
                <w:noProof/>
                <w:webHidden/>
              </w:rPr>
              <w:fldChar w:fldCharType="end"/>
            </w:r>
          </w:hyperlink>
        </w:p>
        <w:p w14:paraId="0689A66A" w14:textId="77777777" w:rsidR="00186FEB" w:rsidRDefault="004A0E92">
          <w:pPr>
            <w:pStyle w:val="TOC2"/>
            <w:tabs>
              <w:tab w:val="left" w:pos="1680"/>
              <w:tab w:val="right" w:leader="dot" w:pos="8630"/>
            </w:tabs>
            <w:rPr>
              <w:noProof/>
              <w:kern w:val="0"/>
              <w:lang w:eastAsia="zh-CN"/>
            </w:rPr>
          </w:pPr>
          <w:hyperlink w:anchor="_Toc24436534" w:history="1">
            <w:r w:rsidR="00186FEB" w:rsidRPr="001B2F1A">
              <w:rPr>
                <w:rStyle w:val="Hyperlink"/>
                <w:noProof/>
              </w:rPr>
              <w:t>3.2</w:t>
            </w:r>
            <w:r w:rsidR="00186FEB">
              <w:rPr>
                <w:noProof/>
                <w:kern w:val="0"/>
                <w:lang w:eastAsia="zh-CN"/>
              </w:rPr>
              <w:tab/>
            </w:r>
            <w:r w:rsidR="00186FEB" w:rsidRPr="001B2F1A">
              <w:rPr>
                <w:rStyle w:val="Hyperlink"/>
                <w:noProof/>
              </w:rPr>
              <w:t>CLEANING PREPARATION PROCEDURE</w:t>
            </w:r>
            <w:r w:rsidR="00186FEB">
              <w:rPr>
                <w:noProof/>
                <w:webHidden/>
              </w:rPr>
              <w:tab/>
            </w:r>
            <w:r w:rsidR="00186FEB">
              <w:rPr>
                <w:noProof/>
                <w:webHidden/>
              </w:rPr>
              <w:fldChar w:fldCharType="begin"/>
            </w:r>
            <w:r w:rsidR="00186FEB">
              <w:rPr>
                <w:noProof/>
                <w:webHidden/>
              </w:rPr>
              <w:instrText xml:space="preserve"> PAGEREF _Toc24436534 \h </w:instrText>
            </w:r>
            <w:r w:rsidR="00186FEB">
              <w:rPr>
                <w:noProof/>
                <w:webHidden/>
              </w:rPr>
            </w:r>
            <w:r w:rsidR="00186FEB">
              <w:rPr>
                <w:noProof/>
                <w:webHidden/>
              </w:rPr>
              <w:fldChar w:fldCharType="separate"/>
            </w:r>
            <w:r w:rsidR="00186FEB">
              <w:rPr>
                <w:noProof/>
                <w:webHidden/>
              </w:rPr>
              <w:t>12</w:t>
            </w:r>
            <w:r w:rsidR="00186FEB">
              <w:rPr>
                <w:noProof/>
                <w:webHidden/>
              </w:rPr>
              <w:fldChar w:fldCharType="end"/>
            </w:r>
          </w:hyperlink>
        </w:p>
        <w:p w14:paraId="69C1EE65" w14:textId="77777777" w:rsidR="00186FEB" w:rsidRDefault="004A0E92">
          <w:pPr>
            <w:pStyle w:val="TOC2"/>
            <w:tabs>
              <w:tab w:val="left" w:pos="1680"/>
              <w:tab w:val="right" w:leader="dot" w:pos="8630"/>
            </w:tabs>
            <w:rPr>
              <w:noProof/>
              <w:kern w:val="0"/>
              <w:lang w:eastAsia="zh-CN"/>
            </w:rPr>
          </w:pPr>
          <w:hyperlink w:anchor="_Toc24436535" w:history="1">
            <w:r w:rsidR="00186FEB" w:rsidRPr="001B2F1A">
              <w:rPr>
                <w:rStyle w:val="Hyperlink"/>
                <w:noProof/>
              </w:rPr>
              <w:t>3.3</w:t>
            </w:r>
            <w:r w:rsidR="00186FEB">
              <w:rPr>
                <w:noProof/>
                <w:kern w:val="0"/>
                <w:lang w:eastAsia="zh-CN"/>
              </w:rPr>
              <w:tab/>
            </w:r>
            <w:r w:rsidR="00186FEB" w:rsidRPr="001B2F1A">
              <w:rPr>
                <w:rStyle w:val="Hyperlink"/>
                <w:noProof/>
              </w:rPr>
              <w:t>TRANFORMATION PREPARATION PROCEDURE</w:t>
            </w:r>
            <w:r w:rsidR="00186FEB">
              <w:rPr>
                <w:noProof/>
                <w:webHidden/>
              </w:rPr>
              <w:tab/>
            </w:r>
            <w:r w:rsidR="00186FEB">
              <w:rPr>
                <w:noProof/>
                <w:webHidden/>
              </w:rPr>
              <w:fldChar w:fldCharType="begin"/>
            </w:r>
            <w:r w:rsidR="00186FEB">
              <w:rPr>
                <w:noProof/>
                <w:webHidden/>
              </w:rPr>
              <w:instrText xml:space="preserve"> PAGEREF _Toc24436535 \h </w:instrText>
            </w:r>
            <w:r w:rsidR="00186FEB">
              <w:rPr>
                <w:noProof/>
                <w:webHidden/>
              </w:rPr>
            </w:r>
            <w:r w:rsidR="00186FEB">
              <w:rPr>
                <w:noProof/>
                <w:webHidden/>
              </w:rPr>
              <w:fldChar w:fldCharType="separate"/>
            </w:r>
            <w:r w:rsidR="00186FEB">
              <w:rPr>
                <w:noProof/>
                <w:webHidden/>
              </w:rPr>
              <w:t>14</w:t>
            </w:r>
            <w:r w:rsidR="00186FEB">
              <w:rPr>
                <w:noProof/>
                <w:webHidden/>
              </w:rPr>
              <w:fldChar w:fldCharType="end"/>
            </w:r>
          </w:hyperlink>
        </w:p>
        <w:p w14:paraId="4FE39A3E" w14:textId="77777777" w:rsidR="00186FEB" w:rsidRDefault="004A0E92">
          <w:pPr>
            <w:pStyle w:val="TOC1"/>
            <w:tabs>
              <w:tab w:val="left" w:pos="1200"/>
              <w:tab w:val="right" w:leader="dot" w:pos="8630"/>
            </w:tabs>
            <w:rPr>
              <w:noProof/>
              <w:kern w:val="0"/>
              <w:lang w:eastAsia="zh-CN"/>
            </w:rPr>
          </w:pPr>
          <w:hyperlink w:anchor="_Toc24436536" w:history="1">
            <w:r w:rsidR="00186FEB" w:rsidRPr="001B2F1A">
              <w:rPr>
                <w:rStyle w:val="Hyperlink"/>
                <w:noProof/>
              </w:rPr>
              <w:t>4</w:t>
            </w:r>
            <w:r w:rsidR="00186FEB">
              <w:rPr>
                <w:noProof/>
                <w:kern w:val="0"/>
                <w:lang w:eastAsia="zh-CN"/>
              </w:rPr>
              <w:tab/>
            </w:r>
            <w:r w:rsidR="00186FEB" w:rsidRPr="001B2F1A">
              <w:rPr>
                <w:rStyle w:val="Hyperlink"/>
                <w:noProof/>
              </w:rPr>
              <w:t>MODELING</w:t>
            </w:r>
            <w:r w:rsidR="00186FEB">
              <w:rPr>
                <w:noProof/>
                <w:webHidden/>
              </w:rPr>
              <w:tab/>
            </w:r>
            <w:r w:rsidR="00186FEB">
              <w:rPr>
                <w:noProof/>
                <w:webHidden/>
              </w:rPr>
              <w:fldChar w:fldCharType="begin"/>
            </w:r>
            <w:r w:rsidR="00186FEB">
              <w:rPr>
                <w:noProof/>
                <w:webHidden/>
              </w:rPr>
              <w:instrText xml:space="preserve"> PAGEREF _Toc24436536 \h </w:instrText>
            </w:r>
            <w:r w:rsidR="00186FEB">
              <w:rPr>
                <w:noProof/>
                <w:webHidden/>
              </w:rPr>
            </w:r>
            <w:r w:rsidR="00186FEB">
              <w:rPr>
                <w:noProof/>
                <w:webHidden/>
              </w:rPr>
              <w:fldChar w:fldCharType="separate"/>
            </w:r>
            <w:r w:rsidR="00186FEB">
              <w:rPr>
                <w:noProof/>
                <w:webHidden/>
              </w:rPr>
              <w:t>15</w:t>
            </w:r>
            <w:r w:rsidR="00186FEB">
              <w:rPr>
                <w:noProof/>
                <w:webHidden/>
              </w:rPr>
              <w:fldChar w:fldCharType="end"/>
            </w:r>
          </w:hyperlink>
        </w:p>
        <w:p w14:paraId="69A11888" w14:textId="77777777" w:rsidR="00186FEB" w:rsidRDefault="004A0E92">
          <w:pPr>
            <w:pStyle w:val="TOC2"/>
            <w:tabs>
              <w:tab w:val="left" w:pos="1680"/>
              <w:tab w:val="right" w:leader="dot" w:pos="8630"/>
            </w:tabs>
            <w:rPr>
              <w:noProof/>
              <w:kern w:val="0"/>
              <w:lang w:eastAsia="zh-CN"/>
            </w:rPr>
          </w:pPr>
          <w:hyperlink w:anchor="_Toc24436537" w:history="1">
            <w:r w:rsidR="00186FEB" w:rsidRPr="001B2F1A">
              <w:rPr>
                <w:rStyle w:val="Hyperlink"/>
                <w:noProof/>
              </w:rPr>
              <w:t>4.1</w:t>
            </w:r>
            <w:r w:rsidR="00186FEB">
              <w:rPr>
                <w:noProof/>
                <w:kern w:val="0"/>
                <w:lang w:eastAsia="zh-CN"/>
              </w:rPr>
              <w:tab/>
            </w:r>
            <w:r w:rsidR="00186FEB" w:rsidRPr="001B2F1A">
              <w:rPr>
                <w:rStyle w:val="Hyperlink"/>
                <w:noProof/>
              </w:rPr>
              <w:t>TIME-SERIES CLASSIFICATION</w:t>
            </w:r>
            <w:r w:rsidR="00186FEB">
              <w:rPr>
                <w:noProof/>
                <w:webHidden/>
              </w:rPr>
              <w:tab/>
            </w:r>
            <w:r w:rsidR="00186FEB">
              <w:rPr>
                <w:noProof/>
                <w:webHidden/>
              </w:rPr>
              <w:fldChar w:fldCharType="begin"/>
            </w:r>
            <w:r w:rsidR="00186FEB">
              <w:rPr>
                <w:noProof/>
                <w:webHidden/>
              </w:rPr>
              <w:instrText xml:space="preserve"> PAGEREF _Toc24436537 \h </w:instrText>
            </w:r>
            <w:r w:rsidR="00186FEB">
              <w:rPr>
                <w:noProof/>
                <w:webHidden/>
              </w:rPr>
            </w:r>
            <w:r w:rsidR="00186FEB">
              <w:rPr>
                <w:noProof/>
                <w:webHidden/>
              </w:rPr>
              <w:fldChar w:fldCharType="separate"/>
            </w:r>
            <w:r w:rsidR="00186FEB">
              <w:rPr>
                <w:noProof/>
                <w:webHidden/>
              </w:rPr>
              <w:t>15</w:t>
            </w:r>
            <w:r w:rsidR="00186FEB">
              <w:rPr>
                <w:noProof/>
                <w:webHidden/>
              </w:rPr>
              <w:fldChar w:fldCharType="end"/>
            </w:r>
          </w:hyperlink>
        </w:p>
        <w:p w14:paraId="64371BB4" w14:textId="77777777" w:rsidR="00186FEB" w:rsidRDefault="004A0E92">
          <w:pPr>
            <w:pStyle w:val="TOC3"/>
            <w:tabs>
              <w:tab w:val="left" w:pos="1926"/>
              <w:tab w:val="right" w:leader="dot" w:pos="8630"/>
            </w:tabs>
            <w:rPr>
              <w:noProof/>
              <w:kern w:val="0"/>
              <w:lang w:eastAsia="zh-CN"/>
            </w:rPr>
          </w:pPr>
          <w:hyperlink w:anchor="_Toc24436538" w:history="1">
            <w:r w:rsidR="00186FEB" w:rsidRPr="001B2F1A">
              <w:rPr>
                <w:rStyle w:val="Hyperlink"/>
                <w:noProof/>
              </w:rPr>
              <w:t>4.1.1</w:t>
            </w:r>
            <w:r w:rsidR="00186FEB">
              <w:rPr>
                <w:noProof/>
                <w:kern w:val="0"/>
                <w:lang w:eastAsia="zh-CN"/>
              </w:rPr>
              <w:tab/>
            </w:r>
            <w:r w:rsidR="00186FEB" w:rsidRPr="001B2F1A">
              <w:rPr>
                <w:rStyle w:val="Hyperlink"/>
                <w:noProof/>
              </w:rPr>
              <w:t>Recurrent Neural Networks (RNNs)</w:t>
            </w:r>
            <w:r w:rsidR="00186FEB">
              <w:rPr>
                <w:noProof/>
                <w:webHidden/>
              </w:rPr>
              <w:tab/>
            </w:r>
            <w:r w:rsidR="00186FEB">
              <w:rPr>
                <w:noProof/>
                <w:webHidden/>
              </w:rPr>
              <w:fldChar w:fldCharType="begin"/>
            </w:r>
            <w:r w:rsidR="00186FEB">
              <w:rPr>
                <w:noProof/>
                <w:webHidden/>
              </w:rPr>
              <w:instrText xml:space="preserve"> PAGEREF _Toc24436538 \h </w:instrText>
            </w:r>
            <w:r w:rsidR="00186FEB">
              <w:rPr>
                <w:noProof/>
                <w:webHidden/>
              </w:rPr>
            </w:r>
            <w:r w:rsidR="00186FEB">
              <w:rPr>
                <w:noProof/>
                <w:webHidden/>
              </w:rPr>
              <w:fldChar w:fldCharType="separate"/>
            </w:r>
            <w:r w:rsidR="00186FEB">
              <w:rPr>
                <w:noProof/>
                <w:webHidden/>
              </w:rPr>
              <w:t>17</w:t>
            </w:r>
            <w:r w:rsidR="00186FEB">
              <w:rPr>
                <w:noProof/>
                <w:webHidden/>
              </w:rPr>
              <w:fldChar w:fldCharType="end"/>
            </w:r>
          </w:hyperlink>
        </w:p>
        <w:p w14:paraId="312EC3B9" w14:textId="77777777" w:rsidR="00186FEB" w:rsidRDefault="004A0E92">
          <w:pPr>
            <w:pStyle w:val="TOC3"/>
            <w:tabs>
              <w:tab w:val="left" w:pos="1926"/>
              <w:tab w:val="right" w:leader="dot" w:pos="8630"/>
            </w:tabs>
            <w:rPr>
              <w:noProof/>
              <w:kern w:val="0"/>
              <w:lang w:eastAsia="zh-CN"/>
            </w:rPr>
          </w:pPr>
          <w:hyperlink w:anchor="_Toc24436539" w:history="1">
            <w:r w:rsidR="00186FEB" w:rsidRPr="001B2F1A">
              <w:rPr>
                <w:rStyle w:val="Hyperlink"/>
                <w:noProof/>
              </w:rPr>
              <w:t>4.1.2</w:t>
            </w:r>
            <w:r w:rsidR="00186FEB">
              <w:rPr>
                <w:noProof/>
                <w:kern w:val="0"/>
                <w:lang w:eastAsia="zh-CN"/>
              </w:rPr>
              <w:tab/>
            </w:r>
            <w:r w:rsidR="00186FEB" w:rsidRPr="001B2F1A">
              <w:rPr>
                <w:rStyle w:val="Hyperlink"/>
                <w:noProof/>
              </w:rPr>
              <w:t>Disadvantages of RNNs</w:t>
            </w:r>
            <w:r w:rsidR="00186FEB">
              <w:rPr>
                <w:noProof/>
                <w:webHidden/>
              </w:rPr>
              <w:tab/>
            </w:r>
            <w:r w:rsidR="00186FEB">
              <w:rPr>
                <w:noProof/>
                <w:webHidden/>
              </w:rPr>
              <w:fldChar w:fldCharType="begin"/>
            </w:r>
            <w:r w:rsidR="00186FEB">
              <w:rPr>
                <w:noProof/>
                <w:webHidden/>
              </w:rPr>
              <w:instrText xml:space="preserve"> PAGEREF _Toc24436539 \h </w:instrText>
            </w:r>
            <w:r w:rsidR="00186FEB">
              <w:rPr>
                <w:noProof/>
                <w:webHidden/>
              </w:rPr>
            </w:r>
            <w:r w:rsidR="00186FEB">
              <w:rPr>
                <w:noProof/>
                <w:webHidden/>
              </w:rPr>
              <w:fldChar w:fldCharType="separate"/>
            </w:r>
            <w:r w:rsidR="00186FEB">
              <w:rPr>
                <w:noProof/>
                <w:webHidden/>
              </w:rPr>
              <w:t>18</w:t>
            </w:r>
            <w:r w:rsidR="00186FEB">
              <w:rPr>
                <w:noProof/>
                <w:webHidden/>
              </w:rPr>
              <w:fldChar w:fldCharType="end"/>
            </w:r>
          </w:hyperlink>
        </w:p>
        <w:p w14:paraId="6A17694B" w14:textId="77777777" w:rsidR="00186FEB" w:rsidRDefault="004A0E92">
          <w:pPr>
            <w:pStyle w:val="TOC3"/>
            <w:tabs>
              <w:tab w:val="left" w:pos="1926"/>
              <w:tab w:val="right" w:leader="dot" w:pos="8630"/>
            </w:tabs>
            <w:rPr>
              <w:noProof/>
              <w:kern w:val="0"/>
              <w:lang w:eastAsia="zh-CN"/>
            </w:rPr>
          </w:pPr>
          <w:hyperlink w:anchor="_Toc24436540" w:history="1">
            <w:r w:rsidR="00186FEB" w:rsidRPr="001B2F1A">
              <w:rPr>
                <w:rStyle w:val="Hyperlink"/>
                <w:noProof/>
              </w:rPr>
              <w:t>4.1.3</w:t>
            </w:r>
            <w:r w:rsidR="00186FEB">
              <w:rPr>
                <w:noProof/>
                <w:kern w:val="0"/>
                <w:lang w:eastAsia="zh-CN"/>
              </w:rPr>
              <w:tab/>
            </w:r>
            <w:r w:rsidR="00186FEB" w:rsidRPr="001B2F1A">
              <w:rPr>
                <w:rStyle w:val="Hyperlink"/>
                <w:noProof/>
              </w:rPr>
              <w:t>Time-series transformation to images</w:t>
            </w:r>
            <w:r w:rsidR="00186FEB">
              <w:rPr>
                <w:noProof/>
                <w:webHidden/>
              </w:rPr>
              <w:tab/>
            </w:r>
            <w:r w:rsidR="00186FEB">
              <w:rPr>
                <w:noProof/>
                <w:webHidden/>
              </w:rPr>
              <w:fldChar w:fldCharType="begin"/>
            </w:r>
            <w:r w:rsidR="00186FEB">
              <w:rPr>
                <w:noProof/>
                <w:webHidden/>
              </w:rPr>
              <w:instrText xml:space="preserve"> PAGEREF _Toc24436540 \h </w:instrText>
            </w:r>
            <w:r w:rsidR="00186FEB">
              <w:rPr>
                <w:noProof/>
                <w:webHidden/>
              </w:rPr>
            </w:r>
            <w:r w:rsidR="00186FEB">
              <w:rPr>
                <w:noProof/>
                <w:webHidden/>
              </w:rPr>
              <w:fldChar w:fldCharType="separate"/>
            </w:r>
            <w:r w:rsidR="00186FEB">
              <w:rPr>
                <w:noProof/>
                <w:webHidden/>
              </w:rPr>
              <w:t>18</w:t>
            </w:r>
            <w:r w:rsidR="00186FEB">
              <w:rPr>
                <w:noProof/>
                <w:webHidden/>
              </w:rPr>
              <w:fldChar w:fldCharType="end"/>
            </w:r>
          </w:hyperlink>
        </w:p>
        <w:p w14:paraId="1F2F6154" w14:textId="77777777" w:rsidR="00186FEB" w:rsidRDefault="004A0E92">
          <w:pPr>
            <w:pStyle w:val="TOC3"/>
            <w:tabs>
              <w:tab w:val="left" w:pos="1926"/>
              <w:tab w:val="right" w:leader="dot" w:pos="8630"/>
            </w:tabs>
            <w:rPr>
              <w:noProof/>
              <w:kern w:val="0"/>
              <w:lang w:eastAsia="zh-CN"/>
            </w:rPr>
          </w:pPr>
          <w:hyperlink w:anchor="_Toc24436541" w:history="1">
            <w:r w:rsidR="00186FEB" w:rsidRPr="001B2F1A">
              <w:rPr>
                <w:rStyle w:val="Hyperlink"/>
                <w:noProof/>
              </w:rPr>
              <w:t>4.1.4</w:t>
            </w:r>
            <w:r w:rsidR="00186FEB">
              <w:rPr>
                <w:noProof/>
                <w:kern w:val="0"/>
                <w:lang w:eastAsia="zh-CN"/>
              </w:rPr>
              <w:tab/>
            </w:r>
            <w:r w:rsidR="00186FEB" w:rsidRPr="001B2F1A">
              <w:rPr>
                <w:rStyle w:val="Hyperlink"/>
                <w:noProof/>
              </w:rPr>
              <w:t>Convolutional Neural Networks (CNNs)</w:t>
            </w:r>
            <w:r w:rsidR="00186FEB">
              <w:rPr>
                <w:noProof/>
                <w:webHidden/>
              </w:rPr>
              <w:tab/>
            </w:r>
            <w:r w:rsidR="00186FEB">
              <w:rPr>
                <w:noProof/>
                <w:webHidden/>
              </w:rPr>
              <w:fldChar w:fldCharType="begin"/>
            </w:r>
            <w:r w:rsidR="00186FEB">
              <w:rPr>
                <w:noProof/>
                <w:webHidden/>
              </w:rPr>
              <w:instrText xml:space="preserve"> PAGEREF _Toc24436541 \h </w:instrText>
            </w:r>
            <w:r w:rsidR="00186FEB">
              <w:rPr>
                <w:noProof/>
                <w:webHidden/>
              </w:rPr>
            </w:r>
            <w:r w:rsidR="00186FEB">
              <w:rPr>
                <w:noProof/>
                <w:webHidden/>
              </w:rPr>
              <w:fldChar w:fldCharType="separate"/>
            </w:r>
            <w:r w:rsidR="00186FEB">
              <w:rPr>
                <w:noProof/>
                <w:webHidden/>
              </w:rPr>
              <w:t>28</w:t>
            </w:r>
            <w:r w:rsidR="00186FEB">
              <w:rPr>
                <w:noProof/>
                <w:webHidden/>
              </w:rPr>
              <w:fldChar w:fldCharType="end"/>
            </w:r>
          </w:hyperlink>
        </w:p>
        <w:p w14:paraId="77B58963" w14:textId="77777777" w:rsidR="00186FEB" w:rsidRDefault="004A0E92">
          <w:pPr>
            <w:pStyle w:val="TOC2"/>
            <w:tabs>
              <w:tab w:val="left" w:pos="1680"/>
              <w:tab w:val="right" w:leader="dot" w:pos="8630"/>
            </w:tabs>
            <w:rPr>
              <w:noProof/>
              <w:kern w:val="0"/>
              <w:lang w:eastAsia="zh-CN"/>
            </w:rPr>
          </w:pPr>
          <w:hyperlink w:anchor="_Toc24436542" w:history="1">
            <w:r w:rsidR="00186FEB" w:rsidRPr="001B2F1A">
              <w:rPr>
                <w:rStyle w:val="Hyperlink"/>
                <w:noProof/>
              </w:rPr>
              <w:t>4.2</w:t>
            </w:r>
            <w:r w:rsidR="00186FEB">
              <w:rPr>
                <w:noProof/>
                <w:kern w:val="0"/>
                <w:lang w:eastAsia="zh-CN"/>
              </w:rPr>
              <w:tab/>
            </w:r>
            <w:r w:rsidR="00186FEB" w:rsidRPr="001B2F1A">
              <w:rPr>
                <w:rStyle w:val="Hyperlink"/>
                <w:noProof/>
              </w:rPr>
              <w:t>CLASSIFICATION MODELS</w:t>
            </w:r>
            <w:r w:rsidR="00186FEB">
              <w:rPr>
                <w:noProof/>
                <w:webHidden/>
              </w:rPr>
              <w:tab/>
            </w:r>
            <w:r w:rsidR="00186FEB">
              <w:rPr>
                <w:noProof/>
                <w:webHidden/>
              </w:rPr>
              <w:fldChar w:fldCharType="begin"/>
            </w:r>
            <w:r w:rsidR="00186FEB">
              <w:rPr>
                <w:noProof/>
                <w:webHidden/>
              </w:rPr>
              <w:instrText xml:space="preserve"> PAGEREF _Toc24436542 \h </w:instrText>
            </w:r>
            <w:r w:rsidR="00186FEB">
              <w:rPr>
                <w:noProof/>
                <w:webHidden/>
              </w:rPr>
            </w:r>
            <w:r w:rsidR="00186FEB">
              <w:rPr>
                <w:noProof/>
                <w:webHidden/>
              </w:rPr>
              <w:fldChar w:fldCharType="separate"/>
            </w:r>
            <w:r w:rsidR="00186FEB">
              <w:rPr>
                <w:noProof/>
                <w:webHidden/>
              </w:rPr>
              <w:t>35</w:t>
            </w:r>
            <w:r w:rsidR="00186FEB">
              <w:rPr>
                <w:noProof/>
                <w:webHidden/>
              </w:rPr>
              <w:fldChar w:fldCharType="end"/>
            </w:r>
          </w:hyperlink>
        </w:p>
        <w:p w14:paraId="0A648BCF" w14:textId="77777777" w:rsidR="00186FEB" w:rsidRDefault="004A0E92">
          <w:pPr>
            <w:pStyle w:val="TOC3"/>
            <w:tabs>
              <w:tab w:val="left" w:pos="1926"/>
              <w:tab w:val="right" w:leader="dot" w:pos="8630"/>
            </w:tabs>
            <w:rPr>
              <w:noProof/>
              <w:kern w:val="0"/>
              <w:lang w:eastAsia="zh-CN"/>
            </w:rPr>
          </w:pPr>
          <w:hyperlink w:anchor="_Toc24436543" w:history="1">
            <w:r w:rsidR="00186FEB" w:rsidRPr="001B2F1A">
              <w:rPr>
                <w:rStyle w:val="Hyperlink"/>
                <w:noProof/>
              </w:rPr>
              <w:t>4.2.1</w:t>
            </w:r>
            <w:r w:rsidR="00186FEB">
              <w:rPr>
                <w:noProof/>
                <w:kern w:val="0"/>
                <w:lang w:eastAsia="zh-CN"/>
              </w:rPr>
              <w:tab/>
            </w:r>
            <w:r w:rsidR="00186FEB" w:rsidRPr="001B2F1A">
              <w:rPr>
                <w:rStyle w:val="Hyperlink"/>
                <w:noProof/>
              </w:rPr>
              <w:t>Stage III: Developed/Non-developed Model (mod3)</w:t>
            </w:r>
            <w:r w:rsidR="00186FEB">
              <w:rPr>
                <w:noProof/>
                <w:webHidden/>
              </w:rPr>
              <w:tab/>
            </w:r>
            <w:r w:rsidR="00186FEB">
              <w:rPr>
                <w:noProof/>
                <w:webHidden/>
              </w:rPr>
              <w:fldChar w:fldCharType="begin"/>
            </w:r>
            <w:r w:rsidR="00186FEB">
              <w:rPr>
                <w:noProof/>
                <w:webHidden/>
              </w:rPr>
              <w:instrText xml:space="preserve"> PAGEREF _Toc24436543 \h </w:instrText>
            </w:r>
            <w:r w:rsidR="00186FEB">
              <w:rPr>
                <w:noProof/>
                <w:webHidden/>
              </w:rPr>
            </w:r>
            <w:r w:rsidR="00186FEB">
              <w:rPr>
                <w:noProof/>
                <w:webHidden/>
              </w:rPr>
              <w:fldChar w:fldCharType="separate"/>
            </w:r>
            <w:r w:rsidR="00186FEB">
              <w:rPr>
                <w:noProof/>
                <w:webHidden/>
              </w:rPr>
              <w:t>36</w:t>
            </w:r>
            <w:r w:rsidR="00186FEB">
              <w:rPr>
                <w:noProof/>
                <w:webHidden/>
              </w:rPr>
              <w:fldChar w:fldCharType="end"/>
            </w:r>
          </w:hyperlink>
        </w:p>
        <w:p w14:paraId="4E544CF4" w14:textId="77777777" w:rsidR="00186FEB" w:rsidRDefault="004A0E92">
          <w:pPr>
            <w:pStyle w:val="TOC3"/>
            <w:tabs>
              <w:tab w:val="left" w:pos="1926"/>
              <w:tab w:val="right" w:leader="dot" w:pos="8630"/>
            </w:tabs>
            <w:rPr>
              <w:noProof/>
              <w:kern w:val="0"/>
              <w:lang w:eastAsia="zh-CN"/>
            </w:rPr>
          </w:pPr>
          <w:hyperlink w:anchor="_Toc24436544" w:history="1">
            <w:r w:rsidR="00186FEB" w:rsidRPr="001B2F1A">
              <w:rPr>
                <w:rStyle w:val="Hyperlink"/>
                <w:noProof/>
              </w:rPr>
              <w:t>4.2.2</w:t>
            </w:r>
            <w:r w:rsidR="00186FEB">
              <w:rPr>
                <w:noProof/>
                <w:kern w:val="0"/>
                <w:lang w:eastAsia="zh-CN"/>
              </w:rPr>
              <w:tab/>
            </w:r>
            <w:r w:rsidR="00186FEB" w:rsidRPr="001B2F1A">
              <w:rPr>
                <w:rStyle w:val="Hyperlink"/>
                <w:noProof/>
              </w:rPr>
              <w:t>Anomaly Detection Model (mod4)</w:t>
            </w:r>
            <w:r w:rsidR="00186FEB">
              <w:rPr>
                <w:noProof/>
                <w:webHidden/>
              </w:rPr>
              <w:tab/>
            </w:r>
            <w:r w:rsidR="00186FEB">
              <w:rPr>
                <w:noProof/>
                <w:webHidden/>
              </w:rPr>
              <w:fldChar w:fldCharType="begin"/>
            </w:r>
            <w:r w:rsidR="00186FEB">
              <w:rPr>
                <w:noProof/>
                <w:webHidden/>
              </w:rPr>
              <w:instrText xml:space="preserve"> PAGEREF _Toc24436544 \h </w:instrText>
            </w:r>
            <w:r w:rsidR="00186FEB">
              <w:rPr>
                <w:noProof/>
                <w:webHidden/>
              </w:rPr>
            </w:r>
            <w:r w:rsidR="00186FEB">
              <w:rPr>
                <w:noProof/>
                <w:webHidden/>
              </w:rPr>
              <w:fldChar w:fldCharType="separate"/>
            </w:r>
            <w:r w:rsidR="00186FEB">
              <w:rPr>
                <w:noProof/>
                <w:webHidden/>
              </w:rPr>
              <w:t>43</w:t>
            </w:r>
            <w:r w:rsidR="00186FEB">
              <w:rPr>
                <w:noProof/>
                <w:webHidden/>
              </w:rPr>
              <w:fldChar w:fldCharType="end"/>
            </w:r>
          </w:hyperlink>
        </w:p>
        <w:p w14:paraId="131914CB" w14:textId="77777777" w:rsidR="00186FEB" w:rsidRDefault="004A0E92">
          <w:pPr>
            <w:pStyle w:val="TOC3"/>
            <w:tabs>
              <w:tab w:val="left" w:pos="1926"/>
              <w:tab w:val="right" w:leader="dot" w:pos="8630"/>
            </w:tabs>
            <w:rPr>
              <w:noProof/>
              <w:kern w:val="0"/>
              <w:lang w:eastAsia="zh-CN"/>
            </w:rPr>
          </w:pPr>
          <w:hyperlink w:anchor="_Toc24436545" w:history="1">
            <w:r w:rsidR="00186FEB" w:rsidRPr="001B2F1A">
              <w:rPr>
                <w:rStyle w:val="Hyperlink"/>
                <w:noProof/>
              </w:rPr>
              <w:t>4.2.3</w:t>
            </w:r>
            <w:r w:rsidR="00186FEB">
              <w:rPr>
                <w:noProof/>
                <w:kern w:val="0"/>
                <w:lang w:eastAsia="zh-CN"/>
              </w:rPr>
              <w:tab/>
            </w:r>
            <w:r w:rsidR="00186FEB" w:rsidRPr="001B2F1A">
              <w:rPr>
                <w:rStyle w:val="Hyperlink"/>
                <w:noProof/>
              </w:rPr>
              <w:t>Stage II: Canonicity of Segments Model (mod2)</w:t>
            </w:r>
            <w:r w:rsidR="00186FEB">
              <w:rPr>
                <w:noProof/>
                <w:webHidden/>
              </w:rPr>
              <w:tab/>
            </w:r>
            <w:r w:rsidR="00186FEB">
              <w:rPr>
                <w:noProof/>
                <w:webHidden/>
              </w:rPr>
              <w:fldChar w:fldCharType="begin"/>
            </w:r>
            <w:r w:rsidR="00186FEB">
              <w:rPr>
                <w:noProof/>
                <w:webHidden/>
              </w:rPr>
              <w:instrText xml:space="preserve"> PAGEREF _Toc24436545 \h </w:instrText>
            </w:r>
            <w:r w:rsidR="00186FEB">
              <w:rPr>
                <w:noProof/>
                <w:webHidden/>
              </w:rPr>
            </w:r>
            <w:r w:rsidR="00186FEB">
              <w:rPr>
                <w:noProof/>
                <w:webHidden/>
              </w:rPr>
              <w:fldChar w:fldCharType="separate"/>
            </w:r>
            <w:r w:rsidR="00186FEB">
              <w:rPr>
                <w:noProof/>
                <w:webHidden/>
              </w:rPr>
              <w:t>46</w:t>
            </w:r>
            <w:r w:rsidR="00186FEB">
              <w:rPr>
                <w:noProof/>
                <w:webHidden/>
              </w:rPr>
              <w:fldChar w:fldCharType="end"/>
            </w:r>
          </w:hyperlink>
        </w:p>
        <w:p w14:paraId="443F75A7" w14:textId="77777777" w:rsidR="00186FEB" w:rsidRDefault="004A0E92">
          <w:pPr>
            <w:pStyle w:val="TOC3"/>
            <w:tabs>
              <w:tab w:val="left" w:pos="1926"/>
              <w:tab w:val="right" w:leader="dot" w:pos="8630"/>
            </w:tabs>
            <w:rPr>
              <w:noProof/>
              <w:kern w:val="0"/>
              <w:lang w:eastAsia="zh-CN"/>
            </w:rPr>
          </w:pPr>
          <w:hyperlink w:anchor="_Toc24436546" w:history="1">
            <w:r w:rsidR="00186FEB" w:rsidRPr="001B2F1A">
              <w:rPr>
                <w:rStyle w:val="Hyperlink"/>
                <w:noProof/>
              </w:rPr>
              <w:t>4.2.4</w:t>
            </w:r>
            <w:r w:rsidR="00186FEB">
              <w:rPr>
                <w:noProof/>
                <w:kern w:val="0"/>
                <w:lang w:eastAsia="zh-CN"/>
              </w:rPr>
              <w:tab/>
            </w:r>
            <w:r w:rsidR="00186FEB" w:rsidRPr="001B2F1A">
              <w:rPr>
                <w:rStyle w:val="Hyperlink"/>
                <w:noProof/>
              </w:rPr>
              <w:t>Stage I: Extended/Short Cruises Model (mod1)</w:t>
            </w:r>
            <w:r w:rsidR="00186FEB">
              <w:rPr>
                <w:noProof/>
                <w:webHidden/>
              </w:rPr>
              <w:tab/>
            </w:r>
            <w:r w:rsidR="00186FEB">
              <w:rPr>
                <w:noProof/>
                <w:webHidden/>
              </w:rPr>
              <w:fldChar w:fldCharType="begin"/>
            </w:r>
            <w:r w:rsidR="00186FEB">
              <w:rPr>
                <w:noProof/>
                <w:webHidden/>
              </w:rPr>
              <w:instrText xml:space="preserve"> PAGEREF _Toc24436546 \h </w:instrText>
            </w:r>
            <w:r w:rsidR="00186FEB">
              <w:rPr>
                <w:noProof/>
                <w:webHidden/>
              </w:rPr>
            </w:r>
            <w:r w:rsidR="00186FEB">
              <w:rPr>
                <w:noProof/>
                <w:webHidden/>
              </w:rPr>
              <w:fldChar w:fldCharType="separate"/>
            </w:r>
            <w:r w:rsidR="00186FEB">
              <w:rPr>
                <w:noProof/>
                <w:webHidden/>
              </w:rPr>
              <w:t>49</w:t>
            </w:r>
            <w:r w:rsidR="00186FEB">
              <w:rPr>
                <w:noProof/>
                <w:webHidden/>
              </w:rPr>
              <w:fldChar w:fldCharType="end"/>
            </w:r>
          </w:hyperlink>
        </w:p>
        <w:p w14:paraId="51917390" w14:textId="77777777" w:rsidR="00186FEB" w:rsidRDefault="004A0E92">
          <w:pPr>
            <w:pStyle w:val="TOC1"/>
            <w:tabs>
              <w:tab w:val="left" w:pos="1200"/>
              <w:tab w:val="right" w:leader="dot" w:pos="8630"/>
            </w:tabs>
            <w:rPr>
              <w:noProof/>
              <w:kern w:val="0"/>
              <w:lang w:eastAsia="zh-CN"/>
            </w:rPr>
          </w:pPr>
          <w:hyperlink w:anchor="_Toc24436547" w:history="1">
            <w:r w:rsidR="00186FEB" w:rsidRPr="001B2F1A">
              <w:rPr>
                <w:rStyle w:val="Hyperlink"/>
                <w:noProof/>
              </w:rPr>
              <w:t>5</w:t>
            </w:r>
            <w:r w:rsidR="00186FEB">
              <w:rPr>
                <w:noProof/>
                <w:kern w:val="0"/>
                <w:lang w:eastAsia="zh-CN"/>
              </w:rPr>
              <w:tab/>
            </w:r>
            <w:r w:rsidR="00186FEB" w:rsidRPr="001B2F1A">
              <w:rPr>
                <w:rStyle w:val="Hyperlink"/>
                <w:noProof/>
              </w:rPr>
              <w:t>INFERENCE</w:t>
            </w:r>
            <w:r w:rsidR="00186FEB">
              <w:rPr>
                <w:noProof/>
                <w:webHidden/>
              </w:rPr>
              <w:tab/>
            </w:r>
            <w:r w:rsidR="00186FEB">
              <w:rPr>
                <w:noProof/>
                <w:webHidden/>
              </w:rPr>
              <w:fldChar w:fldCharType="begin"/>
            </w:r>
            <w:r w:rsidR="00186FEB">
              <w:rPr>
                <w:noProof/>
                <w:webHidden/>
              </w:rPr>
              <w:instrText xml:space="preserve"> PAGEREF _Toc24436547 \h </w:instrText>
            </w:r>
            <w:r w:rsidR="00186FEB">
              <w:rPr>
                <w:noProof/>
                <w:webHidden/>
              </w:rPr>
            </w:r>
            <w:r w:rsidR="00186FEB">
              <w:rPr>
                <w:noProof/>
                <w:webHidden/>
              </w:rPr>
              <w:fldChar w:fldCharType="separate"/>
            </w:r>
            <w:r w:rsidR="00186FEB">
              <w:rPr>
                <w:noProof/>
                <w:webHidden/>
              </w:rPr>
              <w:t>51</w:t>
            </w:r>
            <w:r w:rsidR="00186FEB">
              <w:rPr>
                <w:noProof/>
                <w:webHidden/>
              </w:rPr>
              <w:fldChar w:fldCharType="end"/>
            </w:r>
          </w:hyperlink>
        </w:p>
        <w:p w14:paraId="540B4ABB" w14:textId="77777777" w:rsidR="00186FEB" w:rsidRDefault="004A0E92">
          <w:pPr>
            <w:pStyle w:val="TOC2"/>
            <w:tabs>
              <w:tab w:val="left" w:pos="1680"/>
              <w:tab w:val="right" w:leader="dot" w:pos="8630"/>
            </w:tabs>
            <w:rPr>
              <w:noProof/>
              <w:kern w:val="0"/>
              <w:lang w:eastAsia="zh-CN"/>
            </w:rPr>
          </w:pPr>
          <w:hyperlink w:anchor="_Toc24436548" w:history="1">
            <w:r w:rsidR="00186FEB" w:rsidRPr="001B2F1A">
              <w:rPr>
                <w:rStyle w:val="Hyperlink"/>
                <w:noProof/>
              </w:rPr>
              <w:t>5.1</w:t>
            </w:r>
            <w:r w:rsidR="00186FEB">
              <w:rPr>
                <w:noProof/>
                <w:kern w:val="0"/>
                <w:lang w:eastAsia="zh-CN"/>
              </w:rPr>
              <w:tab/>
            </w:r>
            <w:r w:rsidR="00186FEB" w:rsidRPr="001B2F1A">
              <w:rPr>
                <w:rStyle w:val="Hyperlink"/>
                <w:noProof/>
              </w:rPr>
              <w:t>TEST DATASET</w:t>
            </w:r>
            <w:r w:rsidR="00186FEB">
              <w:rPr>
                <w:noProof/>
                <w:webHidden/>
              </w:rPr>
              <w:tab/>
            </w:r>
            <w:r w:rsidR="00186FEB">
              <w:rPr>
                <w:noProof/>
                <w:webHidden/>
              </w:rPr>
              <w:fldChar w:fldCharType="begin"/>
            </w:r>
            <w:r w:rsidR="00186FEB">
              <w:rPr>
                <w:noProof/>
                <w:webHidden/>
              </w:rPr>
              <w:instrText xml:space="preserve"> PAGEREF _Toc24436548 \h </w:instrText>
            </w:r>
            <w:r w:rsidR="00186FEB">
              <w:rPr>
                <w:noProof/>
                <w:webHidden/>
              </w:rPr>
            </w:r>
            <w:r w:rsidR="00186FEB">
              <w:rPr>
                <w:noProof/>
                <w:webHidden/>
              </w:rPr>
              <w:fldChar w:fldCharType="separate"/>
            </w:r>
            <w:r w:rsidR="00186FEB">
              <w:rPr>
                <w:noProof/>
                <w:webHidden/>
              </w:rPr>
              <w:t>52</w:t>
            </w:r>
            <w:r w:rsidR="00186FEB">
              <w:rPr>
                <w:noProof/>
                <w:webHidden/>
              </w:rPr>
              <w:fldChar w:fldCharType="end"/>
            </w:r>
          </w:hyperlink>
        </w:p>
        <w:p w14:paraId="503EC598" w14:textId="77777777" w:rsidR="00186FEB" w:rsidRDefault="004A0E92">
          <w:pPr>
            <w:pStyle w:val="TOC2"/>
            <w:tabs>
              <w:tab w:val="left" w:pos="1680"/>
              <w:tab w:val="right" w:leader="dot" w:pos="8630"/>
            </w:tabs>
            <w:rPr>
              <w:noProof/>
              <w:kern w:val="0"/>
              <w:lang w:eastAsia="zh-CN"/>
            </w:rPr>
          </w:pPr>
          <w:hyperlink w:anchor="_Toc24436549" w:history="1">
            <w:r w:rsidR="00186FEB" w:rsidRPr="001B2F1A">
              <w:rPr>
                <w:rStyle w:val="Hyperlink"/>
                <w:noProof/>
              </w:rPr>
              <w:t>5.2</w:t>
            </w:r>
            <w:r w:rsidR="00186FEB">
              <w:rPr>
                <w:noProof/>
                <w:kern w:val="0"/>
                <w:lang w:eastAsia="zh-CN"/>
              </w:rPr>
              <w:tab/>
            </w:r>
            <w:r w:rsidR="00186FEB" w:rsidRPr="001B2F1A">
              <w:rPr>
                <w:rStyle w:val="Hyperlink"/>
                <w:noProof/>
              </w:rPr>
              <w:t>EN</w:t>
            </w:r>
            <w:r w:rsidR="00186FEB" w:rsidRPr="001B2F1A">
              <w:rPr>
                <w:rStyle w:val="Hyperlink"/>
                <w:noProof/>
              </w:rPr>
              <w:t>D</w:t>
            </w:r>
            <w:r w:rsidR="00186FEB" w:rsidRPr="001B2F1A">
              <w:rPr>
                <w:rStyle w:val="Hyperlink"/>
                <w:noProof/>
              </w:rPr>
              <w:t>-TO-END INFERENCE PROCESS</w:t>
            </w:r>
            <w:r w:rsidR="00186FEB">
              <w:rPr>
                <w:noProof/>
                <w:webHidden/>
              </w:rPr>
              <w:tab/>
            </w:r>
            <w:r w:rsidR="00186FEB">
              <w:rPr>
                <w:noProof/>
                <w:webHidden/>
              </w:rPr>
              <w:fldChar w:fldCharType="begin"/>
            </w:r>
            <w:r w:rsidR="00186FEB">
              <w:rPr>
                <w:noProof/>
                <w:webHidden/>
              </w:rPr>
              <w:instrText xml:space="preserve"> PAGEREF _Toc24436549 \h </w:instrText>
            </w:r>
            <w:r w:rsidR="00186FEB">
              <w:rPr>
                <w:noProof/>
                <w:webHidden/>
              </w:rPr>
            </w:r>
            <w:r w:rsidR="00186FEB">
              <w:rPr>
                <w:noProof/>
                <w:webHidden/>
              </w:rPr>
              <w:fldChar w:fldCharType="separate"/>
            </w:r>
            <w:r w:rsidR="00186FEB">
              <w:rPr>
                <w:noProof/>
                <w:webHidden/>
              </w:rPr>
              <w:t>53</w:t>
            </w:r>
            <w:r w:rsidR="00186FEB">
              <w:rPr>
                <w:noProof/>
                <w:webHidden/>
              </w:rPr>
              <w:fldChar w:fldCharType="end"/>
            </w:r>
          </w:hyperlink>
        </w:p>
        <w:p w14:paraId="132F3402" w14:textId="77777777" w:rsidR="00186FEB" w:rsidRDefault="004A0E92">
          <w:pPr>
            <w:pStyle w:val="TOC3"/>
            <w:tabs>
              <w:tab w:val="left" w:pos="1926"/>
              <w:tab w:val="right" w:leader="dot" w:pos="8630"/>
            </w:tabs>
            <w:rPr>
              <w:noProof/>
              <w:kern w:val="0"/>
              <w:lang w:eastAsia="zh-CN"/>
            </w:rPr>
          </w:pPr>
          <w:hyperlink w:anchor="_Toc24436550" w:history="1">
            <w:r w:rsidR="00186FEB" w:rsidRPr="001B2F1A">
              <w:rPr>
                <w:rStyle w:val="Hyperlink"/>
                <w:noProof/>
              </w:rPr>
              <w:t>5.2.1</w:t>
            </w:r>
            <w:r w:rsidR="00186FEB">
              <w:rPr>
                <w:noProof/>
                <w:kern w:val="0"/>
                <w:lang w:eastAsia="zh-CN"/>
              </w:rPr>
              <w:tab/>
            </w:r>
            <w:r w:rsidR="00186FEB" w:rsidRPr="001B2F1A">
              <w:rPr>
                <w:rStyle w:val="Hyperlink"/>
                <w:noProof/>
              </w:rPr>
              <w:t>Stage III Filter (mod3a)</w:t>
            </w:r>
            <w:r w:rsidR="00186FEB">
              <w:rPr>
                <w:noProof/>
                <w:webHidden/>
              </w:rPr>
              <w:tab/>
            </w:r>
            <w:r w:rsidR="00186FEB">
              <w:rPr>
                <w:noProof/>
                <w:webHidden/>
              </w:rPr>
              <w:fldChar w:fldCharType="begin"/>
            </w:r>
            <w:r w:rsidR="00186FEB">
              <w:rPr>
                <w:noProof/>
                <w:webHidden/>
              </w:rPr>
              <w:instrText xml:space="preserve"> PAGEREF _Toc24436550 \h </w:instrText>
            </w:r>
            <w:r w:rsidR="00186FEB">
              <w:rPr>
                <w:noProof/>
                <w:webHidden/>
              </w:rPr>
            </w:r>
            <w:r w:rsidR="00186FEB">
              <w:rPr>
                <w:noProof/>
                <w:webHidden/>
              </w:rPr>
              <w:fldChar w:fldCharType="separate"/>
            </w:r>
            <w:r w:rsidR="00186FEB">
              <w:rPr>
                <w:noProof/>
                <w:webHidden/>
              </w:rPr>
              <w:t>53</w:t>
            </w:r>
            <w:r w:rsidR="00186FEB">
              <w:rPr>
                <w:noProof/>
                <w:webHidden/>
              </w:rPr>
              <w:fldChar w:fldCharType="end"/>
            </w:r>
          </w:hyperlink>
        </w:p>
        <w:p w14:paraId="14EAF7C3" w14:textId="77777777" w:rsidR="00186FEB" w:rsidRDefault="004A0E92">
          <w:pPr>
            <w:pStyle w:val="TOC3"/>
            <w:tabs>
              <w:tab w:val="left" w:pos="1926"/>
              <w:tab w:val="right" w:leader="dot" w:pos="8630"/>
            </w:tabs>
            <w:rPr>
              <w:noProof/>
              <w:kern w:val="0"/>
              <w:lang w:eastAsia="zh-CN"/>
            </w:rPr>
          </w:pPr>
          <w:hyperlink w:anchor="_Toc24436551" w:history="1">
            <w:r w:rsidR="00186FEB" w:rsidRPr="001B2F1A">
              <w:rPr>
                <w:rStyle w:val="Hyperlink"/>
                <w:noProof/>
              </w:rPr>
              <w:t>5.2.2</w:t>
            </w:r>
            <w:r w:rsidR="00186FEB">
              <w:rPr>
                <w:noProof/>
                <w:kern w:val="0"/>
                <w:lang w:eastAsia="zh-CN"/>
              </w:rPr>
              <w:tab/>
            </w:r>
            <w:r w:rsidR="00186FEB" w:rsidRPr="001B2F1A">
              <w:rPr>
                <w:rStyle w:val="Hyperlink"/>
                <w:noProof/>
              </w:rPr>
              <w:t>Stage II Filter (mod2)</w:t>
            </w:r>
            <w:r w:rsidR="00186FEB">
              <w:rPr>
                <w:noProof/>
                <w:webHidden/>
              </w:rPr>
              <w:tab/>
            </w:r>
            <w:r w:rsidR="00186FEB">
              <w:rPr>
                <w:noProof/>
                <w:webHidden/>
              </w:rPr>
              <w:fldChar w:fldCharType="begin"/>
            </w:r>
            <w:r w:rsidR="00186FEB">
              <w:rPr>
                <w:noProof/>
                <w:webHidden/>
              </w:rPr>
              <w:instrText xml:space="preserve"> PAGEREF _Toc24436551 \h </w:instrText>
            </w:r>
            <w:r w:rsidR="00186FEB">
              <w:rPr>
                <w:noProof/>
                <w:webHidden/>
              </w:rPr>
            </w:r>
            <w:r w:rsidR="00186FEB">
              <w:rPr>
                <w:noProof/>
                <w:webHidden/>
              </w:rPr>
              <w:fldChar w:fldCharType="separate"/>
            </w:r>
            <w:r w:rsidR="00186FEB">
              <w:rPr>
                <w:noProof/>
                <w:webHidden/>
              </w:rPr>
              <w:t>54</w:t>
            </w:r>
            <w:r w:rsidR="00186FEB">
              <w:rPr>
                <w:noProof/>
                <w:webHidden/>
              </w:rPr>
              <w:fldChar w:fldCharType="end"/>
            </w:r>
          </w:hyperlink>
        </w:p>
        <w:p w14:paraId="152FAED0" w14:textId="77777777" w:rsidR="00186FEB" w:rsidRDefault="004A0E92">
          <w:pPr>
            <w:pStyle w:val="TOC3"/>
            <w:tabs>
              <w:tab w:val="left" w:pos="1926"/>
              <w:tab w:val="right" w:leader="dot" w:pos="8630"/>
            </w:tabs>
            <w:rPr>
              <w:noProof/>
              <w:kern w:val="0"/>
              <w:lang w:eastAsia="zh-CN"/>
            </w:rPr>
          </w:pPr>
          <w:hyperlink w:anchor="_Toc24436552" w:history="1">
            <w:r w:rsidR="00186FEB" w:rsidRPr="001B2F1A">
              <w:rPr>
                <w:rStyle w:val="Hyperlink"/>
                <w:noProof/>
              </w:rPr>
              <w:t>5.2.3</w:t>
            </w:r>
            <w:r w:rsidR="00186FEB">
              <w:rPr>
                <w:noProof/>
                <w:kern w:val="0"/>
                <w:lang w:eastAsia="zh-CN"/>
              </w:rPr>
              <w:tab/>
            </w:r>
            <w:r w:rsidR="00186FEB" w:rsidRPr="001B2F1A">
              <w:rPr>
                <w:rStyle w:val="Hyperlink"/>
                <w:noProof/>
              </w:rPr>
              <w:t>Stage I Filter (mod1)</w:t>
            </w:r>
            <w:r w:rsidR="00186FEB">
              <w:rPr>
                <w:noProof/>
                <w:webHidden/>
              </w:rPr>
              <w:tab/>
            </w:r>
            <w:r w:rsidR="00186FEB">
              <w:rPr>
                <w:noProof/>
                <w:webHidden/>
              </w:rPr>
              <w:fldChar w:fldCharType="begin"/>
            </w:r>
            <w:r w:rsidR="00186FEB">
              <w:rPr>
                <w:noProof/>
                <w:webHidden/>
              </w:rPr>
              <w:instrText xml:space="preserve"> PAGEREF _Toc24436552 \h </w:instrText>
            </w:r>
            <w:r w:rsidR="00186FEB">
              <w:rPr>
                <w:noProof/>
                <w:webHidden/>
              </w:rPr>
            </w:r>
            <w:r w:rsidR="00186FEB">
              <w:rPr>
                <w:noProof/>
                <w:webHidden/>
              </w:rPr>
              <w:fldChar w:fldCharType="separate"/>
            </w:r>
            <w:r w:rsidR="00186FEB">
              <w:rPr>
                <w:noProof/>
                <w:webHidden/>
              </w:rPr>
              <w:t>54</w:t>
            </w:r>
            <w:r w:rsidR="00186FEB">
              <w:rPr>
                <w:noProof/>
                <w:webHidden/>
              </w:rPr>
              <w:fldChar w:fldCharType="end"/>
            </w:r>
          </w:hyperlink>
        </w:p>
        <w:p w14:paraId="6152132A" w14:textId="77777777" w:rsidR="00186FEB" w:rsidRDefault="004A0E92">
          <w:pPr>
            <w:pStyle w:val="TOC1"/>
            <w:tabs>
              <w:tab w:val="left" w:pos="1200"/>
              <w:tab w:val="right" w:leader="dot" w:pos="8630"/>
            </w:tabs>
            <w:rPr>
              <w:noProof/>
              <w:kern w:val="0"/>
              <w:lang w:eastAsia="zh-CN"/>
            </w:rPr>
          </w:pPr>
          <w:hyperlink w:anchor="_Toc24436553" w:history="1">
            <w:r w:rsidR="00186FEB" w:rsidRPr="001B2F1A">
              <w:rPr>
                <w:rStyle w:val="Hyperlink"/>
                <w:noProof/>
              </w:rPr>
              <w:t>6</w:t>
            </w:r>
            <w:r w:rsidR="00186FEB">
              <w:rPr>
                <w:noProof/>
                <w:kern w:val="0"/>
                <w:lang w:eastAsia="zh-CN"/>
              </w:rPr>
              <w:tab/>
            </w:r>
            <w:r w:rsidR="00186FEB" w:rsidRPr="001B2F1A">
              <w:rPr>
                <w:rStyle w:val="Hyperlink"/>
                <w:noProof/>
              </w:rPr>
              <w:t>CONCLUSIONS &amp; RECOMMENDATIONS</w:t>
            </w:r>
            <w:r w:rsidR="00186FEB">
              <w:rPr>
                <w:noProof/>
                <w:webHidden/>
              </w:rPr>
              <w:tab/>
            </w:r>
            <w:r w:rsidR="00186FEB">
              <w:rPr>
                <w:noProof/>
                <w:webHidden/>
              </w:rPr>
              <w:fldChar w:fldCharType="begin"/>
            </w:r>
            <w:r w:rsidR="00186FEB">
              <w:rPr>
                <w:noProof/>
                <w:webHidden/>
              </w:rPr>
              <w:instrText xml:space="preserve"> PAGEREF _Toc24436553 \h </w:instrText>
            </w:r>
            <w:r w:rsidR="00186FEB">
              <w:rPr>
                <w:noProof/>
                <w:webHidden/>
              </w:rPr>
            </w:r>
            <w:r w:rsidR="00186FEB">
              <w:rPr>
                <w:noProof/>
                <w:webHidden/>
              </w:rPr>
              <w:fldChar w:fldCharType="separate"/>
            </w:r>
            <w:r w:rsidR="00186FEB">
              <w:rPr>
                <w:noProof/>
                <w:webHidden/>
              </w:rPr>
              <w:t>56</w:t>
            </w:r>
            <w:r w:rsidR="00186FEB">
              <w:rPr>
                <w:noProof/>
                <w:webHidden/>
              </w:rPr>
              <w:fldChar w:fldCharType="end"/>
            </w:r>
          </w:hyperlink>
        </w:p>
        <w:p w14:paraId="24B6158A" w14:textId="77777777" w:rsidR="00186FEB" w:rsidRDefault="004A0E92">
          <w:pPr>
            <w:pStyle w:val="TOC1"/>
            <w:tabs>
              <w:tab w:val="left" w:pos="1200"/>
              <w:tab w:val="right" w:leader="dot" w:pos="8630"/>
            </w:tabs>
            <w:rPr>
              <w:noProof/>
              <w:kern w:val="0"/>
              <w:lang w:eastAsia="zh-CN"/>
            </w:rPr>
          </w:pPr>
          <w:hyperlink w:anchor="_Toc24436554" w:history="1">
            <w:r w:rsidR="00186FEB" w:rsidRPr="001B2F1A">
              <w:rPr>
                <w:rStyle w:val="Hyperlink"/>
                <w:noProof/>
              </w:rPr>
              <w:t>7</w:t>
            </w:r>
            <w:r w:rsidR="00186FEB">
              <w:rPr>
                <w:noProof/>
                <w:kern w:val="0"/>
                <w:lang w:eastAsia="zh-CN"/>
              </w:rPr>
              <w:tab/>
            </w:r>
            <w:r w:rsidR="00186FEB" w:rsidRPr="001B2F1A">
              <w:rPr>
                <w:rStyle w:val="Hyperlink"/>
                <w:noProof/>
              </w:rPr>
              <w:t>SUMMARY</w:t>
            </w:r>
            <w:r w:rsidR="00186FEB">
              <w:rPr>
                <w:noProof/>
                <w:webHidden/>
              </w:rPr>
              <w:tab/>
            </w:r>
            <w:r w:rsidR="00186FEB">
              <w:rPr>
                <w:noProof/>
                <w:webHidden/>
              </w:rPr>
              <w:fldChar w:fldCharType="begin"/>
            </w:r>
            <w:r w:rsidR="00186FEB">
              <w:rPr>
                <w:noProof/>
                <w:webHidden/>
              </w:rPr>
              <w:instrText xml:space="preserve"> PAGEREF _Toc24436554 \h </w:instrText>
            </w:r>
            <w:r w:rsidR="00186FEB">
              <w:rPr>
                <w:noProof/>
                <w:webHidden/>
              </w:rPr>
            </w:r>
            <w:r w:rsidR="00186FEB">
              <w:rPr>
                <w:noProof/>
                <w:webHidden/>
              </w:rPr>
              <w:fldChar w:fldCharType="separate"/>
            </w:r>
            <w:r w:rsidR="00186FEB">
              <w:rPr>
                <w:noProof/>
                <w:webHidden/>
              </w:rPr>
              <w:t>58</w:t>
            </w:r>
            <w:r w:rsidR="00186FEB">
              <w:rPr>
                <w:noProof/>
                <w:webHidden/>
              </w:rPr>
              <w:fldChar w:fldCharType="end"/>
            </w:r>
          </w:hyperlink>
        </w:p>
        <w:p w14:paraId="78651C75" w14:textId="77777777" w:rsidR="00186FEB" w:rsidRDefault="004A0E92">
          <w:pPr>
            <w:pStyle w:val="TOC1"/>
            <w:tabs>
              <w:tab w:val="left" w:pos="1200"/>
              <w:tab w:val="right" w:leader="dot" w:pos="8630"/>
            </w:tabs>
            <w:rPr>
              <w:noProof/>
              <w:kern w:val="0"/>
              <w:lang w:eastAsia="zh-CN"/>
            </w:rPr>
          </w:pPr>
          <w:hyperlink w:anchor="_Toc24436555" w:history="1">
            <w:r w:rsidR="00186FEB" w:rsidRPr="001B2F1A">
              <w:rPr>
                <w:rStyle w:val="Hyperlink"/>
                <w:noProof/>
              </w:rPr>
              <w:t>8</w:t>
            </w:r>
            <w:r w:rsidR="00186FEB">
              <w:rPr>
                <w:noProof/>
                <w:kern w:val="0"/>
                <w:lang w:eastAsia="zh-CN"/>
              </w:rPr>
              <w:tab/>
            </w:r>
            <w:r w:rsidR="00186FEB" w:rsidRPr="001B2F1A">
              <w:rPr>
                <w:rStyle w:val="Hyperlink"/>
                <w:noProof/>
              </w:rPr>
              <w:t>FURTHER EXPERIMENTATION</w:t>
            </w:r>
            <w:r w:rsidR="00186FEB">
              <w:rPr>
                <w:noProof/>
                <w:webHidden/>
              </w:rPr>
              <w:tab/>
            </w:r>
            <w:r w:rsidR="00186FEB">
              <w:rPr>
                <w:noProof/>
                <w:webHidden/>
              </w:rPr>
              <w:fldChar w:fldCharType="begin"/>
            </w:r>
            <w:r w:rsidR="00186FEB">
              <w:rPr>
                <w:noProof/>
                <w:webHidden/>
              </w:rPr>
              <w:instrText xml:space="preserve"> PAGEREF _Toc24436555 \h </w:instrText>
            </w:r>
            <w:r w:rsidR="00186FEB">
              <w:rPr>
                <w:noProof/>
                <w:webHidden/>
              </w:rPr>
            </w:r>
            <w:r w:rsidR="00186FEB">
              <w:rPr>
                <w:noProof/>
                <w:webHidden/>
              </w:rPr>
              <w:fldChar w:fldCharType="separate"/>
            </w:r>
            <w:r w:rsidR="00186FEB">
              <w:rPr>
                <w:noProof/>
                <w:webHidden/>
              </w:rPr>
              <w:t>60</w:t>
            </w:r>
            <w:r w:rsidR="00186FEB">
              <w:rPr>
                <w:noProof/>
                <w:webHidden/>
              </w:rPr>
              <w:fldChar w:fldCharType="end"/>
            </w:r>
          </w:hyperlink>
        </w:p>
        <w:p w14:paraId="5A019FBA" w14:textId="77777777" w:rsidR="00186FEB" w:rsidRDefault="004A0E92">
          <w:pPr>
            <w:pStyle w:val="TOC1"/>
            <w:tabs>
              <w:tab w:val="right" w:leader="dot" w:pos="8630"/>
            </w:tabs>
            <w:rPr>
              <w:noProof/>
              <w:kern w:val="0"/>
              <w:lang w:eastAsia="zh-CN"/>
            </w:rPr>
          </w:pPr>
          <w:hyperlink w:anchor="_Toc24436556" w:history="1">
            <w:r w:rsidR="00186FEB" w:rsidRPr="001B2F1A">
              <w:rPr>
                <w:rStyle w:val="Hyperlink"/>
                <w:noProof/>
              </w:rPr>
              <w:t>REFERENCES</w:t>
            </w:r>
            <w:r w:rsidR="00186FEB">
              <w:rPr>
                <w:noProof/>
                <w:webHidden/>
              </w:rPr>
              <w:tab/>
            </w:r>
            <w:r w:rsidR="00186FEB">
              <w:rPr>
                <w:noProof/>
                <w:webHidden/>
              </w:rPr>
              <w:fldChar w:fldCharType="begin"/>
            </w:r>
            <w:r w:rsidR="00186FEB">
              <w:rPr>
                <w:noProof/>
                <w:webHidden/>
              </w:rPr>
              <w:instrText xml:space="preserve"> PAGEREF _Toc24436556 \h </w:instrText>
            </w:r>
            <w:r w:rsidR="00186FEB">
              <w:rPr>
                <w:noProof/>
                <w:webHidden/>
              </w:rPr>
            </w:r>
            <w:r w:rsidR="00186FEB">
              <w:rPr>
                <w:noProof/>
                <w:webHidden/>
              </w:rPr>
              <w:fldChar w:fldCharType="separate"/>
            </w:r>
            <w:r w:rsidR="00186FEB">
              <w:rPr>
                <w:noProof/>
                <w:webHidden/>
              </w:rPr>
              <w:t>62</w:t>
            </w:r>
            <w:r w:rsidR="00186FEB">
              <w:rPr>
                <w:noProof/>
                <w:webHidden/>
              </w:rPr>
              <w:fldChar w:fldCharType="end"/>
            </w:r>
          </w:hyperlink>
        </w:p>
        <w:p w14:paraId="0B5979B7" w14:textId="77777777" w:rsidR="00186FEB" w:rsidRDefault="004A0E92">
          <w:pPr>
            <w:pStyle w:val="TOC1"/>
            <w:tabs>
              <w:tab w:val="right" w:leader="dot" w:pos="8630"/>
            </w:tabs>
            <w:rPr>
              <w:noProof/>
              <w:kern w:val="0"/>
              <w:lang w:eastAsia="zh-CN"/>
            </w:rPr>
          </w:pPr>
          <w:hyperlink w:anchor="_Toc24436557" w:history="1">
            <w:r w:rsidR="00186FEB" w:rsidRPr="001B2F1A">
              <w:rPr>
                <w:rStyle w:val="Hyperlink"/>
                <w:noProof/>
              </w:rPr>
              <w:t>APPENDICES</w:t>
            </w:r>
            <w:r w:rsidR="00186FEB">
              <w:rPr>
                <w:noProof/>
                <w:webHidden/>
              </w:rPr>
              <w:tab/>
            </w:r>
            <w:r w:rsidR="00186FEB">
              <w:rPr>
                <w:noProof/>
                <w:webHidden/>
              </w:rPr>
              <w:fldChar w:fldCharType="begin"/>
            </w:r>
            <w:r w:rsidR="00186FEB">
              <w:rPr>
                <w:noProof/>
                <w:webHidden/>
              </w:rPr>
              <w:instrText xml:space="preserve"> PAGEREF _Toc24436557 \h </w:instrText>
            </w:r>
            <w:r w:rsidR="00186FEB">
              <w:rPr>
                <w:noProof/>
                <w:webHidden/>
              </w:rPr>
            </w:r>
            <w:r w:rsidR="00186FEB">
              <w:rPr>
                <w:noProof/>
                <w:webHidden/>
              </w:rPr>
              <w:fldChar w:fldCharType="separate"/>
            </w:r>
            <w:r w:rsidR="00186FEB">
              <w:rPr>
                <w:noProof/>
                <w:webHidden/>
              </w:rPr>
              <w:t>65</w:t>
            </w:r>
            <w:r w:rsidR="00186FEB">
              <w:rPr>
                <w:noProof/>
                <w:webHidden/>
              </w:rPr>
              <w:fldChar w:fldCharType="end"/>
            </w:r>
          </w:hyperlink>
        </w:p>
        <w:p w14:paraId="029F1E7A" w14:textId="77777777" w:rsidR="00186FEB" w:rsidRDefault="004A0E92">
          <w:pPr>
            <w:pStyle w:val="TOC2"/>
            <w:tabs>
              <w:tab w:val="right" w:leader="dot" w:pos="8630"/>
            </w:tabs>
            <w:rPr>
              <w:noProof/>
              <w:kern w:val="0"/>
              <w:lang w:eastAsia="zh-CN"/>
            </w:rPr>
          </w:pPr>
          <w:hyperlink w:anchor="_Toc24436558" w:history="1">
            <w:r w:rsidR="00186FEB" w:rsidRPr="001B2F1A">
              <w:rPr>
                <w:rStyle w:val="Hyperlink"/>
                <w:noProof/>
              </w:rPr>
              <w:t>Appendix A: Filesystem Layout</w:t>
            </w:r>
            <w:r w:rsidR="00186FEB">
              <w:rPr>
                <w:noProof/>
                <w:webHidden/>
              </w:rPr>
              <w:tab/>
            </w:r>
            <w:r w:rsidR="00186FEB">
              <w:rPr>
                <w:noProof/>
                <w:webHidden/>
              </w:rPr>
              <w:fldChar w:fldCharType="begin"/>
            </w:r>
            <w:r w:rsidR="00186FEB">
              <w:rPr>
                <w:noProof/>
                <w:webHidden/>
              </w:rPr>
              <w:instrText xml:space="preserve"> PAGEREF _Toc24436558 \h </w:instrText>
            </w:r>
            <w:r w:rsidR="00186FEB">
              <w:rPr>
                <w:noProof/>
                <w:webHidden/>
              </w:rPr>
            </w:r>
            <w:r w:rsidR="00186FEB">
              <w:rPr>
                <w:noProof/>
                <w:webHidden/>
              </w:rPr>
              <w:fldChar w:fldCharType="separate"/>
            </w:r>
            <w:r w:rsidR="00186FEB">
              <w:rPr>
                <w:noProof/>
                <w:webHidden/>
              </w:rPr>
              <w:t>65</w:t>
            </w:r>
            <w:r w:rsidR="00186FEB">
              <w:rPr>
                <w:noProof/>
                <w:webHidden/>
              </w:rPr>
              <w:fldChar w:fldCharType="end"/>
            </w:r>
          </w:hyperlink>
        </w:p>
        <w:p w14:paraId="02DCE78C" w14:textId="3C8C47DF" w:rsidR="00266CF4" w:rsidRDefault="00466CB0" w:rsidP="00702063">
          <w:pPr>
            <w:rPr>
              <w:noProof/>
            </w:rPr>
          </w:pPr>
          <w:r>
            <w:rPr>
              <w:noProof/>
            </w:rPr>
            <w:fldChar w:fldCharType="end"/>
          </w:r>
        </w:p>
      </w:sdtContent>
    </w:sdt>
    <w:p w14:paraId="6CAE06B5" w14:textId="77777777" w:rsidR="00266CF4" w:rsidRDefault="00266CF4">
      <w:pPr>
        <w:rPr>
          <w:noProof/>
        </w:rPr>
      </w:pPr>
      <w:r>
        <w:rPr>
          <w:noProof/>
        </w:rPr>
        <w:br w:type="page"/>
      </w:r>
    </w:p>
    <w:p w14:paraId="4D68FDFE" w14:textId="3E28CDC7" w:rsidR="00757E36" w:rsidRDefault="00757E36" w:rsidP="004740CB">
      <w:pPr>
        <w:pStyle w:val="Heading1"/>
        <w:numPr>
          <w:ilvl w:val="0"/>
          <w:numId w:val="0"/>
        </w:numPr>
      </w:pPr>
      <w:bookmarkStart w:id="5" w:name="_Toc24436517"/>
      <w:bookmarkStart w:id="6" w:name="_Toc19699110"/>
      <w:bookmarkStart w:id="7" w:name="_Toc19699232"/>
      <w:bookmarkStart w:id="8" w:name="_Toc19763081"/>
      <w:r>
        <w:lastRenderedPageBreak/>
        <w:t>LIST OF TABLES</w:t>
      </w:r>
      <w:bookmarkEnd w:id="5"/>
    </w:p>
    <w:p w14:paraId="0D6A47B9" w14:textId="77777777" w:rsidR="008F165E" w:rsidRDefault="005542BB">
      <w:pPr>
        <w:pStyle w:val="TableofFigures"/>
        <w:tabs>
          <w:tab w:val="right" w:leader="dot" w:pos="8630"/>
        </w:tabs>
        <w:rPr>
          <w:noProof/>
          <w:kern w:val="0"/>
          <w:lang w:eastAsia="zh-CN"/>
        </w:rPr>
      </w:pPr>
      <w:r>
        <w:fldChar w:fldCharType="begin"/>
      </w:r>
      <w:r>
        <w:instrText xml:space="preserve"> TOC \c "Table" </w:instrText>
      </w:r>
      <w:r>
        <w:fldChar w:fldCharType="separate"/>
      </w:r>
      <w:r w:rsidR="008F165E">
        <w:rPr>
          <w:noProof/>
        </w:rPr>
        <w:t>Table 4</w:t>
      </w:r>
      <w:r w:rsidR="008F165E">
        <w:rPr>
          <w:noProof/>
        </w:rPr>
        <w:noBreakHyphen/>
        <w:t>1 Mapping between transformation technique and Stage III sub-model</w:t>
      </w:r>
      <w:r w:rsidR="008F165E">
        <w:rPr>
          <w:noProof/>
        </w:rPr>
        <w:tab/>
      </w:r>
      <w:r w:rsidR="008F165E">
        <w:rPr>
          <w:noProof/>
        </w:rPr>
        <w:fldChar w:fldCharType="begin"/>
      </w:r>
      <w:r w:rsidR="008F165E">
        <w:rPr>
          <w:noProof/>
        </w:rPr>
        <w:instrText xml:space="preserve"> PAGEREF _Toc24444535 \h </w:instrText>
      </w:r>
      <w:r w:rsidR="008F165E">
        <w:rPr>
          <w:noProof/>
        </w:rPr>
      </w:r>
      <w:r w:rsidR="008F165E">
        <w:rPr>
          <w:noProof/>
        </w:rPr>
        <w:fldChar w:fldCharType="separate"/>
      </w:r>
      <w:r w:rsidR="008F165E">
        <w:rPr>
          <w:noProof/>
        </w:rPr>
        <w:t>37</w:t>
      </w:r>
      <w:r w:rsidR="008F165E">
        <w:rPr>
          <w:noProof/>
        </w:rPr>
        <w:fldChar w:fldCharType="end"/>
      </w:r>
    </w:p>
    <w:p w14:paraId="414E44CC" w14:textId="77777777" w:rsidR="008F165E" w:rsidRDefault="008F165E">
      <w:pPr>
        <w:pStyle w:val="TableofFigures"/>
        <w:tabs>
          <w:tab w:val="right" w:leader="dot" w:pos="8630"/>
        </w:tabs>
        <w:rPr>
          <w:noProof/>
          <w:kern w:val="0"/>
          <w:lang w:eastAsia="zh-CN"/>
        </w:rPr>
      </w:pPr>
      <w:r>
        <w:rPr>
          <w:noProof/>
        </w:rPr>
        <w:t>Table 4</w:t>
      </w:r>
      <w:r>
        <w:rPr>
          <w:noProof/>
        </w:rPr>
        <w:noBreakHyphen/>
        <w:t>2 Confusion Matrix</w:t>
      </w:r>
      <w:r>
        <w:rPr>
          <w:noProof/>
        </w:rPr>
        <w:tab/>
      </w:r>
      <w:r>
        <w:rPr>
          <w:noProof/>
        </w:rPr>
        <w:fldChar w:fldCharType="begin"/>
      </w:r>
      <w:r>
        <w:rPr>
          <w:noProof/>
        </w:rPr>
        <w:instrText xml:space="preserve"> PAGEREF _Toc24444536 \h </w:instrText>
      </w:r>
      <w:r>
        <w:rPr>
          <w:noProof/>
        </w:rPr>
      </w:r>
      <w:r>
        <w:rPr>
          <w:noProof/>
        </w:rPr>
        <w:fldChar w:fldCharType="separate"/>
      </w:r>
      <w:r>
        <w:rPr>
          <w:noProof/>
        </w:rPr>
        <w:t>40</w:t>
      </w:r>
      <w:r>
        <w:rPr>
          <w:noProof/>
        </w:rPr>
        <w:fldChar w:fldCharType="end"/>
      </w:r>
    </w:p>
    <w:p w14:paraId="72B20F9C" w14:textId="77777777" w:rsidR="008F165E" w:rsidRDefault="008F165E">
      <w:pPr>
        <w:pStyle w:val="TableofFigures"/>
        <w:tabs>
          <w:tab w:val="right" w:leader="dot" w:pos="8630"/>
        </w:tabs>
        <w:rPr>
          <w:noProof/>
          <w:kern w:val="0"/>
          <w:lang w:eastAsia="zh-CN"/>
        </w:rPr>
      </w:pPr>
      <w:r>
        <w:rPr>
          <w:noProof/>
        </w:rPr>
        <w:t>Table 4</w:t>
      </w:r>
      <w:r>
        <w:rPr>
          <w:noProof/>
        </w:rPr>
        <w:noBreakHyphen/>
        <w:t>3 Performance summary of sub-models</w:t>
      </w:r>
      <w:r>
        <w:rPr>
          <w:noProof/>
        </w:rPr>
        <w:tab/>
      </w:r>
      <w:r>
        <w:rPr>
          <w:noProof/>
        </w:rPr>
        <w:fldChar w:fldCharType="begin"/>
      </w:r>
      <w:r>
        <w:rPr>
          <w:noProof/>
        </w:rPr>
        <w:instrText xml:space="preserve"> PAGEREF _Toc24444537 \h </w:instrText>
      </w:r>
      <w:r>
        <w:rPr>
          <w:noProof/>
        </w:rPr>
      </w:r>
      <w:r>
        <w:rPr>
          <w:noProof/>
        </w:rPr>
        <w:fldChar w:fldCharType="separate"/>
      </w:r>
      <w:r>
        <w:rPr>
          <w:noProof/>
        </w:rPr>
        <w:t>41</w:t>
      </w:r>
      <w:r>
        <w:rPr>
          <w:noProof/>
        </w:rPr>
        <w:fldChar w:fldCharType="end"/>
      </w:r>
    </w:p>
    <w:p w14:paraId="340DDB25" w14:textId="77777777" w:rsidR="008F165E" w:rsidRDefault="008F165E">
      <w:pPr>
        <w:pStyle w:val="TableofFigures"/>
        <w:tabs>
          <w:tab w:val="right" w:leader="dot" w:pos="8630"/>
        </w:tabs>
        <w:rPr>
          <w:noProof/>
          <w:kern w:val="0"/>
          <w:lang w:eastAsia="zh-CN"/>
        </w:rPr>
      </w:pPr>
      <w:r>
        <w:rPr>
          <w:noProof/>
        </w:rPr>
        <w:t>Table 4</w:t>
      </w:r>
      <w:r>
        <w:rPr>
          <w:noProof/>
        </w:rPr>
        <w:noBreakHyphen/>
        <w:t>4 Fragment from canonical-segments.csv</w:t>
      </w:r>
      <w:r>
        <w:rPr>
          <w:noProof/>
        </w:rPr>
        <w:tab/>
      </w:r>
      <w:r>
        <w:rPr>
          <w:noProof/>
        </w:rPr>
        <w:fldChar w:fldCharType="begin"/>
      </w:r>
      <w:r>
        <w:rPr>
          <w:noProof/>
        </w:rPr>
        <w:instrText xml:space="preserve"> PAGEREF _Toc24444538 \h </w:instrText>
      </w:r>
      <w:r>
        <w:rPr>
          <w:noProof/>
        </w:rPr>
      </w:r>
      <w:r>
        <w:rPr>
          <w:noProof/>
        </w:rPr>
        <w:fldChar w:fldCharType="separate"/>
      </w:r>
      <w:r>
        <w:rPr>
          <w:noProof/>
        </w:rPr>
        <w:t>46</w:t>
      </w:r>
      <w:r>
        <w:rPr>
          <w:noProof/>
        </w:rPr>
        <w:fldChar w:fldCharType="end"/>
      </w:r>
    </w:p>
    <w:p w14:paraId="129CDD81" w14:textId="77777777" w:rsidR="008F165E" w:rsidRDefault="008F165E">
      <w:pPr>
        <w:pStyle w:val="TableofFigures"/>
        <w:tabs>
          <w:tab w:val="right" w:leader="dot" w:pos="8630"/>
        </w:tabs>
        <w:rPr>
          <w:noProof/>
          <w:kern w:val="0"/>
          <w:lang w:eastAsia="zh-CN"/>
        </w:rPr>
      </w:pPr>
      <w:r>
        <w:rPr>
          <w:noProof/>
        </w:rPr>
        <w:t>Table 4</w:t>
      </w:r>
      <w:r>
        <w:rPr>
          <w:noProof/>
        </w:rPr>
        <w:noBreakHyphen/>
        <w:t>5 Codes used for canonicity of segments</w:t>
      </w:r>
      <w:r>
        <w:rPr>
          <w:noProof/>
        </w:rPr>
        <w:tab/>
      </w:r>
      <w:r>
        <w:rPr>
          <w:noProof/>
        </w:rPr>
        <w:fldChar w:fldCharType="begin"/>
      </w:r>
      <w:r>
        <w:rPr>
          <w:noProof/>
        </w:rPr>
        <w:instrText xml:space="preserve"> PAGEREF _Toc24444539 \h </w:instrText>
      </w:r>
      <w:r>
        <w:rPr>
          <w:noProof/>
        </w:rPr>
      </w:r>
      <w:r>
        <w:rPr>
          <w:noProof/>
        </w:rPr>
        <w:fldChar w:fldCharType="separate"/>
      </w:r>
      <w:r>
        <w:rPr>
          <w:noProof/>
        </w:rPr>
        <w:t>47</w:t>
      </w:r>
      <w:r>
        <w:rPr>
          <w:noProof/>
        </w:rPr>
        <w:fldChar w:fldCharType="end"/>
      </w:r>
    </w:p>
    <w:p w14:paraId="76CE63A2" w14:textId="77777777" w:rsidR="00C646E2" w:rsidRDefault="005542BB" w:rsidP="00757E36">
      <w:r>
        <w:fldChar w:fldCharType="end"/>
      </w:r>
    </w:p>
    <w:p w14:paraId="5E069902" w14:textId="2CC1DA73" w:rsidR="00757E36" w:rsidRPr="00757E36" w:rsidRDefault="00757E36" w:rsidP="00757E36">
      <w:pPr>
        <w:rPr>
          <w:rFonts w:asciiTheme="majorHAnsi" w:eastAsiaTheme="majorEastAsia" w:hAnsiTheme="majorHAnsi" w:cstheme="majorBidi"/>
          <w:b/>
          <w:bCs/>
          <w:kern w:val="24"/>
          <w:lang w:eastAsia="ja-JP"/>
        </w:rPr>
      </w:pPr>
      <w:r>
        <w:br w:type="page"/>
      </w:r>
    </w:p>
    <w:p w14:paraId="54DD63FE" w14:textId="77777777" w:rsidR="00757E36" w:rsidRDefault="00757E36" w:rsidP="004740CB">
      <w:pPr>
        <w:pStyle w:val="Heading1"/>
        <w:numPr>
          <w:ilvl w:val="0"/>
          <w:numId w:val="0"/>
        </w:numPr>
      </w:pPr>
      <w:bookmarkStart w:id="9" w:name="_Toc24436518"/>
      <w:r>
        <w:lastRenderedPageBreak/>
        <w:t>LIST OF FIGURES</w:t>
      </w:r>
      <w:bookmarkEnd w:id="9"/>
    </w:p>
    <w:p w14:paraId="50927E4E" w14:textId="77777777" w:rsidR="008F165E" w:rsidRDefault="00C646E2">
      <w:pPr>
        <w:pStyle w:val="TableofFigures"/>
        <w:tabs>
          <w:tab w:val="right" w:leader="dot" w:pos="8630"/>
        </w:tabs>
        <w:rPr>
          <w:noProof/>
          <w:kern w:val="0"/>
          <w:lang w:eastAsia="zh-CN"/>
        </w:rPr>
      </w:pPr>
      <w:r>
        <w:fldChar w:fldCharType="begin"/>
      </w:r>
      <w:r>
        <w:instrText xml:space="preserve"> TOC \c "Figure" </w:instrText>
      </w:r>
      <w:r>
        <w:fldChar w:fldCharType="separate"/>
      </w:r>
      <w:r w:rsidR="008F165E">
        <w:rPr>
          <w:noProof/>
        </w:rPr>
        <w:t>Figure 1.1 Typical and Non-typical vertical flight path examples (the non-typical path on the right has steps during cruise)</w:t>
      </w:r>
      <w:r w:rsidR="008F165E">
        <w:rPr>
          <w:noProof/>
        </w:rPr>
        <w:tab/>
      </w:r>
      <w:r w:rsidR="008F165E">
        <w:rPr>
          <w:noProof/>
        </w:rPr>
        <w:fldChar w:fldCharType="begin"/>
      </w:r>
      <w:r w:rsidR="008F165E">
        <w:rPr>
          <w:noProof/>
        </w:rPr>
        <w:instrText xml:space="preserve"> PAGEREF _Toc24444469 \h </w:instrText>
      </w:r>
      <w:r w:rsidR="008F165E">
        <w:rPr>
          <w:noProof/>
        </w:rPr>
      </w:r>
      <w:r w:rsidR="008F165E">
        <w:rPr>
          <w:noProof/>
        </w:rPr>
        <w:fldChar w:fldCharType="separate"/>
      </w:r>
      <w:r w:rsidR="008F165E">
        <w:rPr>
          <w:noProof/>
        </w:rPr>
        <w:t>1</w:t>
      </w:r>
      <w:r w:rsidR="008F165E">
        <w:rPr>
          <w:noProof/>
        </w:rPr>
        <w:fldChar w:fldCharType="end"/>
      </w:r>
    </w:p>
    <w:p w14:paraId="1F044AA2" w14:textId="77777777" w:rsidR="008F165E" w:rsidRDefault="008F165E">
      <w:pPr>
        <w:pStyle w:val="TableofFigures"/>
        <w:tabs>
          <w:tab w:val="right" w:leader="dot" w:pos="8630"/>
        </w:tabs>
        <w:rPr>
          <w:noProof/>
          <w:kern w:val="0"/>
          <w:lang w:eastAsia="zh-CN"/>
        </w:rPr>
      </w:pPr>
      <w:r>
        <w:rPr>
          <w:noProof/>
        </w:rPr>
        <w:t>Figure 1.2 Non-typical vertical flight path examples due to insignificant cruise section (left) and missing data (right)</w:t>
      </w:r>
      <w:r>
        <w:rPr>
          <w:noProof/>
        </w:rPr>
        <w:tab/>
      </w:r>
      <w:r>
        <w:rPr>
          <w:noProof/>
        </w:rPr>
        <w:fldChar w:fldCharType="begin"/>
      </w:r>
      <w:r>
        <w:rPr>
          <w:noProof/>
        </w:rPr>
        <w:instrText xml:space="preserve"> PAGEREF _Toc24444470 \h </w:instrText>
      </w:r>
      <w:r>
        <w:rPr>
          <w:noProof/>
        </w:rPr>
      </w:r>
      <w:r>
        <w:rPr>
          <w:noProof/>
        </w:rPr>
        <w:fldChar w:fldCharType="separate"/>
      </w:r>
      <w:r>
        <w:rPr>
          <w:noProof/>
        </w:rPr>
        <w:t>2</w:t>
      </w:r>
      <w:r>
        <w:rPr>
          <w:noProof/>
        </w:rPr>
        <w:fldChar w:fldCharType="end"/>
      </w:r>
    </w:p>
    <w:p w14:paraId="02AFE998" w14:textId="77777777" w:rsidR="008F165E" w:rsidRDefault="008F165E">
      <w:pPr>
        <w:pStyle w:val="TableofFigures"/>
        <w:tabs>
          <w:tab w:val="right" w:leader="dot" w:pos="8630"/>
        </w:tabs>
        <w:rPr>
          <w:noProof/>
          <w:kern w:val="0"/>
          <w:lang w:eastAsia="zh-CN"/>
        </w:rPr>
      </w:pPr>
      <w:r>
        <w:rPr>
          <w:noProof/>
        </w:rPr>
        <w:t>Figure 1.3 Example of Gramian Angular Summation Field (GASF) transformation of a time-series</w:t>
      </w:r>
      <w:r>
        <w:rPr>
          <w:noProof/>
        </w:rPr>
        <w:tab/>
      </w:r>
      <w:r>
        <w:rPr>
          <w:noProof/>
        </w:rPr>
        <w:fldChar w:fldCharType="begin"/>
      </w:r>
      <w:r>
        <w:rPr>
          <w:noProof/>
        </w:rPr>
        <w:instrText xml:space="preserve"> PAGEREF _Toc24444471 \h </w:instrText>
      </w:r>
      <w:r>
        <w:rPr>
          <w:noProof/>
        </w:rPr>
      </w:r>
      <w:r>
        <w:rPr>
          <w:noProof/>
        </w:rPr>
        <w:fldChar w:fldCharType="separate"/>
      </w:r>
      <w:r>
        <w:rPr>
          <w:noProof/>
        </w:rPr>
        <w:t>4</w:t>
      </w:r>
      <w:r>
        <w:rPr>
          <w:noProof/>
        </w:rPr>
        <w:fldChar w:fldCharType="end"/>
      </w:r>
    </w:p>
    <w:p w14:paraId="31A11D4C" w14:textId="77777777" w:rsidR="008F165E" w:rsidRDefault="008F165E">
      <w:pPr>
        <w:pStyle w:val="TableofFigures"/>
        <w:tabs>
          <w:tab w:val="right" w:leader="dot" w:pos="8630"/>
        </w:tabs>
        <w:rPr>
          <w:noProof/>
          <w:kern w:val="0"/>
          <w:lang w:eastAsia="zh-CN"/>
        </w:rPr>
      </w:pPr>
      <w:r>
        <w:rPr>
          <w:noProof/>
        </w:rPr>
        <w:t>Figure 4.1 Line plot of altitude, also considered a line-plot transformation of the example time-series</w:t>
      </w:r>
      <w:r>
        <w:rPr>
          <w:noProof/>
        </w:rPr>
        <w:tab/>
      </w:r>
      <w:r>
        <w:rPr>
          <w:noProof/>
        </w:rPr>
        <w:fldChar w:fldCharType="begin"/>
      </w:r>
      <w:r>
        <w:rPr>
          <w:noProof/>
        </w:rPr>
        <w:instrText xml:space="preserve"> PAGEREF _Toc24444472 \h </w:instrText>
      </w:r>
      <w:r>
        <w:rPr>
          <w:noProof/>
        </w:rPr>
      </w:r>
      <w:r>
        <w:rPr>
          <w:noProof/>
        </w:rPr>
        <w:fldChar w:fldCharType="separate"/>
      </w:r>
      <w:r>
        <w:rPr>
          <w:noProof/>
        </w:rPr>
        <w:t>19</w:t>
      </w:r>
      <w:r>
        <w:rPr>
          <w:noProof/>
        </w:rPr>
        <w:fldChar w:fldCharType="end"/>
      </w:r>
    </w:p>
    <w:p w14:paraId="0CEDC57B" w14:textId="77777777" w:rsidR="008F165E" w:rsidRDefault="008F165E">
      <w:pPr>
        <w:pStyle w:val="TableofFigures"/>
        <w:tabs>
          <w:tab w:val="right" w:leader="dot" w:pos="8630"/>
        </w:tabs>
        <w:rPr>
          <w:noProof/>
          <w:kern w:val="0"/>
          <w:lang w:eastAsia="zh-CN"/>
        </w:rPr>
      </w:pPr>
      <w:r>
        <w:rPr>
          <w:noProof/>
        </w:rPr>
        <w:t>Figure 4.2 Area plot of altitude, also considered an area-plot transformation of the example time-series</w:t>
      </w:r>
      <w:r>
        <w:rPr>
          <w:noProof/>
        </w:rPr>
        <w:tab/>
      </w:r>
      <w:r>
        <w:rPr>
          <w:noProof/>
        </w:rPr>
        <w:fldChar w:fldCharType="begin"/>
      </w:r>
      <w:r>
        <w:rPr>
          <w:noProof/>
        </w:rPr>
        <w:instrText xml:space="preserve"> PAGEREF _Toc24444473 \h </w:instrText>
      </w:r>
      <w:r>
        <w:rPr>
          <w:noProof/>
        </w:rPr>
      </w:r>
      <w:r>
        <w:rPr>
          <w:noProof/>
        </w:rPr>
        <w:fldChar w:fldCharType="separate"/>
      </w:r>
      <w:r>
        <w:rPr>
          <w:noProof/>
        </w:rPr>
        <w:t>20</w:t>
      </w:r>
      <w:r>
        <w:rPr>
          <w:noProof/>
        </w:rPr>
        <w:fldChar w:fldCharType="end"/>
      </w:r>
    </w:p>
    <w:p w14:paraId="18BDB423" w14:textId="77777777" w:rsidR="008F165E" w:rsidRDefault="008F165E">
      <w:pPr>
        <w:pStyle w:val="TableofFigures"/>
        <w:tabs>
          <w:tab w:val="right" w:leader="dot" w:pos="8630"/>
        </w:tabs>
        <w:rPr>
          <w:noProof/>
          <w:kern w:val="0"/>
          <w:lang w:eastAsia="zh-CN"/>
        </w:rPr>
      </w:pPr>
      <w:r>
        <w:rPr>
          <w:noProof/>
        </w:rPr>
        <w:t>Figure 4.3 Inverse Cosine (mathisfun.com)</w:t>
      </w:r>
      <w:r>
        <w:rPr>
          <w:noProof/>
        </w:rPr>
        <w:tab/>
      </w:r>
      <w:r>
        <w:rPr>
          <w:noProof/>
        </w:rPr>
        <w:fldChar w:fldCharType="begin"/>
      </w:r>
      <w:r>
        <w:rPr>
          <w:noProof/>
        </w:rPr>
        <w:instrText xml:space="preserve"> PAGEREF _Toc24444474 \h </w:instrText>
      </w:r>
      <w:r>
        <w:rPr>
          <w:noProof/>
        </w:rPr>
      </w:r>
      <w:r>
        <w:rPr>
          <w:noProof/>
        </w:rPr>
        <w:fldChar w:fldCharType="separate"/>
      </w:r>
      <w:r>
        <w:rPr>
          <w:noProof/>
        </w:rPr>
        <w:t>22</w:t>
      </w:r>
      <w:r>
        <w:rPr>
          <w:noProof/>
        </w:rPr>
        <w:fldChar w:fldCharType="end"/>
      </w:r>
    </w:p>
    <w:p w14:paraId="40B45BE3" w14:textId="77777777" w:rsidR="008F165E" w:rsidRDefault="008F165E">
      <w:pPr>
        <w:pStyle w:val="TableofFigures"/>
        <w:tabs>
          <w:tab w:val="right" w:leader="dot" w:pos="8630"/>
        </w:tabs>
        <w:rPr>
          <w:noProof/>
          <w:kern w:val="0"/>
          <w:lang w:eastAsia="zh-CN"/>
        </w:rPr>
      </w:pPr>
      <w:r>
        <w:rPr>
          <w:noProof/>
        </w:rPr>
        <w:t>Figure 4.4 Gramian Angular Summation Field (GASF) transformation of the example time-series</w:t>
      </w:r>
      <w:r>
        <w:rPr>
          <w:noProof/>
        </w:rPr>
        <w:tab/>
      </w:r>
      <w:r>
        <w:rPr>
          <w:noProof/>
        </w:rPr>
        <w:fldChar w:fldCharType="begin"/>
      </w:r>
      <w:r>
        <w:rPr>
          <w:noProof/>
        </w:rPr>
        <w:instrText xml:space="preserve"> PAGEREF _Toc24444475 \h </w:instrText>
      </w:r>
      <w:r>
        <w:rPr>
          <w:noProof/>
        </w:rPr>
      </w:r>
      <w:r>
        <w:rPr>
          <w:noProof/>
        </w:rPr>
        <w:fldChar w:fldCharType="separate"/>
      </w:r>
      <w:r>
        <w:rPr>
          <w:noProof/>
        </w:rPr>
        <w:t>23</w:t>
      </w:r>
      <w:r>
        <w:rPr>
          <w:noProof/>
        </w:rPr>
        <w:fldChar w:fldCharType="end"/>
      </w:r>
    </w:p>
    <w:p w14:paraId="6235DDA4" w14:textId="77777777" w:rsidR="008F165E" w:rsidRDefault="008F165E">
      <w:pPr>
        <w:pStyle w:val="TableofFigures"/>
        <w:tabs>
          <w:tab w:val="right" w:leader="dot" w:pos="8630"/>
        </w:tabs>
        <w:rPr>
          <w:noProof/>
          <w:kern w:val="0"/>
          <w:lang w:eastAsia="zh-CN"/>
        </w:rPr>
      </w:pPr>
      <w:r>
        <w:rPr>
          <w:noProof/>
        </w:rPr>
        <w:t>Figure 4.5 Gramian Angular Difference Field (GADF) transformation of the example time-series</w:t>
      </w:r>
      <w:r>
        <w:rPr>
          <w:noProof/>
        </w:rPr>
        <w:tab/>
      </w:r>
      <w:r>
        <w:rPr>
          <w:noProof/>
        </w:rPr>
        <w:fldChar w:fldCharType="begin"/>
      </w:r>
      <w:r>
        <w:rPr>
          <w:noProof/>
        </w:rPr>
        <w:instrText xml:space="preserve"> PAGEREF _Toc24444476 \h </w:instrText>
      </w:r>
      <w:r>
        <w:rPr>
          <w:noProof/>
        </w:rPr>
      </w:r>
      <w:r>
        <w:rPr>
          <w:noProof/>
        </w:rPr>
        <w:fldChar w:fldCharType="separate"/>
      </w:r>
      <w:r>
        <w:rPr>
          <w:noProof/>
        </w:rPr>
        <w:t>24</w:t>
      </w:r>
      <w:r>
        <w:rPr>
          <w:noProof/>
        </w:rPr>
        <w:fldChar w:fldCharType="end"/>
      </w:r>
    </w:p>
    <w:p w14:paraId="4784D609" w14:textId="77777777" w:rsidR="008F165E" w:rsidRDefault="008F165E">
      <w:pPr>
        <w:pStyle w:val="TableofFigures"/>
        <w:tabs>
          <w:tab w:val="right" w:leader="dot" w:pos="8630"/>
        </w:tabs>
        <w:rPr>
          <w:noProof/>
          <w:kern w:val="0"/>
          <w:lang w:eastAsia="zh-CN"/>
        </w:rPr>
      </w:pPr>
      <w:r>
        <w:rPr>
          <w:noProof/>
        </w:rPr>
        <w:t>Figure 4.6 Markov Transition Field (MTF) transformation of the example time-series</w:t>
      </w:r>
      <w:r>
        <w:rPr>
          <w:noProof/>
        </w:rPr>
        <w:tab/>
      </w:r>
      <w:r>
        <w:rPr>
          <w:noProof/>
        </w:rPr>
        <w:fldChar w:fldCharType="begin"/>
      </w:r>
      <w:r>
        <w:rPr>
          <w:noProof/>
        </w:rPr>
        <w:instrText xml:space="preserve"> PAGEREF _Toc24444477 \h </w:instrText>
      </w:r>
      <w:r>
        <w:rPr>
          <w:noProof/>
        </w:rPr>
      </w:r>
      <w:r>
        <w:rPr>
          <w:noProof/>
        </w:rPr>
        <w:fldChar w:fldCharType="separate"/>
      </w:r>
      <w:r>
        <w:rPr>
          <w:noProof/>
        </w:rPr>
        <w:t>26</w:t>
      </w:r>
      <w:r>
        <w:rPr>
          <w:noProof/>
        </w:rPr>
        <w:fldChar w:fldCharType="end"/>
      </w:r>
    </w:p>
    <w:p w14:paraId="4E1401F8" w14:textId="77777777" w:rsidR="008F165E" w:rsidRDefault="008F165E">
      <w:pPr>
        <w:pStyle w:val="TableofFigures"/>
        <w:tabs>
          <w:tab w:val="right" w:leader="dot" w:pos="8630"/>
        </w:tabs>
        <w:rPr>
          <w:noProof/>
          <w:kern w:val="0"/>
          <w:lang w:eastAsia="zh-CN"/>
        </w:rPr>
      </w:pPr>
      <w:r>
        <w:rPr>
          <w:noProof/>
        </w:rPr>
        <w:t>Figure 4.7 Recurrence Plot (RP) transformation of the example time-series</w:t>
      </w:r>
      <w:r>
        <w:rPr>
          <w:noProof/>
        </w:rPr>
        <w:tab/>
      </w:r>
      <w:r>
        <w:rPr>
          <w:noProof/>
        </w:rPr>
        <w:fldChar w:fldCharType="begin"/>
      </w:r>
      <w:r>
        <w:rPr>
          <w:noProof/>
        </w:rPr>
        <w:instrText xml:space="preserve"> PAGEREF _Toc24444478 \h </w:instrText>
      </w:r>
      <w:r>
        <w:rPr>
          <w:noProof/>
        </w:rPr>
      </w:r>
      <w:r>
        <w:rPr>
          <w:noProof/>
        </w:rPr>
        <w:fldChar w:fldCharType="separate"/>
      </w:r>
      <w:r>
        <w:rPr>
          <w:noProof/>
        </w:rPr>
        <w:t>28</w:t>
      </w:r>
      <w:r>
        <w:rPr>
          <w:noProof/>
        </w:rPr>
        <w:fldChar w:fldCharType="end"/>
      </w:r>
    </w:p>
    <w:p w14:paraId="709C53BE" w14:textId="77777777" w:rsidR="008F165E" w:rsidRDefault="008F165E">
      <w:pPr>
        <w:pStyle w:val="TableofFigures"/>
        <w:tabs>
          <w:tab w:val="right" w:leader="dot" w:pos="8630"/>
        </w:tabs>
        <w:rPr>
          <w:noProof/>
          <w:kern w:val="0"/>
          <w:lang w:eastAsia="zh-CN"/>
        </w:rPr>
      </w:pPr>
      <w:r>
        <w:rPr>
          <w:noProof/>
        </w:rPr>
        <w:t>Figure 4.8 Train &amp; validation losses for the unfrozen line-plot model</w:t>
      </w:r>
      <w:r>
        <w:rPr>
          <w:noProof/>
        </w:rPr>
        <w:tab/>
      </w:r>
      <w:r>
        <w:rPr>
          <w:noProof/>
        </w:rPr>
        <w:fldChar w:fldCharType="begin"/>
      </w:r>
      <w:r>
        <w:rPr>
          <w:noProof/>
        </w:rPr>
        <w:instrText xml:space="preserve"> PAGEREF _Toc24444479 \h </w:instrText>
      </w:r>
      <w:r>
        <w:rPr>
          <w:noProof/>
        </w:rPr>
      </w:r>
      <w:r>
        <w:rPr>
          <w:noProof/>
        </w:rPr>
        <w:fldChar w:fldCharType="separate"/>
      </w:r>
      <w:r>
        <w:rPr>
          <w:noProof/>
        </w:rPr>
        <w:t>42</w:t>
      </w:r>
      <w:r>
        <w:rPr>
          <w:noProof/>
        </w:rPr>
        <w:fldChar w:fldCharType="end"/>
      </w:r>
    </w:p>
    <w:p w14:paraId="38459942" w14:textId="77777777" w:rsidR="008F165E" w:rsidRDefault="008F165E">
      <w:pPr>
        <w:pStyle w:val="TableofFigures"/>
        <w:tabs>
          <w:tab w:val="right" w:leader="dot" w:pos="8630"/>
        </w:tabs>
        <w:rPr>
          <w:noProof/>
          <w:kern w:val="0"/>
          <w:lang w:eastAsia="zh-CN"/>
        </w:rPr>
      </w:pPr>
      <w:r>
        <w:rPr>
          <w:noProof/>
        </w:rPr>
        <w:t>Figure 4.9 Reconstructed images (bottom) from train data (top)</w:t>
      </w:r>
      <w:r>
        <w:rPr>
          <w:noProof/>
        </w:rPr>
        <w:tab/>
      </w:r>
      <w:r>
        <w:rPr>
          <w:noProof/>
        </w:rPr>
        <w:fldChar w:fldCharType="begin"/>
      </w:r>
      <w:r>
        <w:rPr>
          <w:noProof/>
        </w:rPr>
        <w:instrText xml:space="preserve"> PAGEREF _Toc24444480 \h </w:instrText>
      </w:r>
      <w:r>
        <w:rPr>
          <w:noProof/>
        </w:rPr>
      </w:r>
      <w:r>
        <w:rPr>
          <w:noProof/>
        </w:rPr>
        <w:fldChar w:fldCharType="separate"/>
      </w:r>
      <w:r>
        <w:rPr>
          <w:noProof/>
        </w:rPr>
        <w:t>44</w:t>
      </w:r>
      <w:r>
        <w:rPr>
          <w:noProof/>
        </w:rPr>
        <w:fldChar w:fldCharType="end"/>
      </w:r>
    </w:p>
    <w:p w14:paraId="61154EEB" w14:textId="77777777" w:rsidR="008F165E" w:rsidRDefault="008F165E">
      <w:pPr>
        <w:pStyle w:val="TableofFigures"/>
        <w:tabs>
          <w:tab w:val="right" w:leader="dot" w:pos="8630"/>
        </w:tabs>
        <w:rPr>
          <w:noProof/>
          <w:kern w:val="0"/>
          <w:lang w:eastAsia="zh-CN"/>
        </w:rPr>
      </w:pPr>
      <w:r>
        <w:rPr>
          <w:noProof/>
        </w:rPr>
        <w:t>Figure 4.11 Reconstructed images (bottom) from anomalous data (top)</w:t>
      </w:r>
      <w:r>
        <w:rPr>
          <w:noProof/>
        </w:rPr>
        <w:tab/>
      </w:r>
      <w:r>
        <w:rPr>
          <w:noProof/>
        </w:rPr>
        <w:fldChar w:fldCharType="begin"/>
      </w:r>
      <w:r>
        <w:rPr>
          <w:noProof/>
        </w:rPr>
        <w:instrText xml:space="preserve"> PAGEREF _Toc24444481 \h </w:instrText>
      </w:r>
      <w:r>
        <w:rPr>
          <w:noProof/>
        </w:rPr>
      </w:r>
      <w:r>
        <w:rPr>
          <w:noProof/>
        </w:rPr>
        <w:fldChar w:fldCharType="separate"/>
      </w:r>
      <w:r>
        <w:rPr>
          <w:noProof/>
        </w:rPr>
        <w:t>45</w:t>
      </w:r>
      <w:r>
        <w:rPr>
          <w:noProof/>
        </w:rPr>
        <w:fldChar w:fldCharType="end"/>
      </w:r>
    </w:p>
    <w:p w14:paraId="09817454" w14:textId="77777777" w:rsidR="008F165E" w:rsidRDefault="008F165E">
      <w:pPr>
        <w:pStyle w:val="TableofFigures"/>
        <w:tabs>
          <w:tab w:val="right" w:leader="dot" w:pos="8630"/>
        </w:tabs>
        <w:rPr>
          <w:noProof/>
          <w:kern w:val="0"/>
          <w:lang w:eastAsia="zh-CN"/>
        </w:rPr>
      </w:pPr>
      <w:r>
        <w:rPr>
          <w:noProof/>
        </w:rPr>
        <w:lastRenderedPageBreak/>
        <w:t>Figure 4.10 Reconstructed images (bottom) from validation data (top)</w:t>
      </w:r>
      <w:r>
        <w:rPr>
          <w:noProof/>
        </w:rPr>
        <w:tab/>
      </w:r>
      <w:r>
        <w:rPr>
          <w:noProof/>
        </w:rPr>
        <w:fldChar w:fldCharType="begin"/>
      </w:r>
      <w:r>
        <w:rPr>
          <w:noProof/>
        </w:rPr>
        <w:instrText xml:space="preserve"> PAGEREF _Toc24444482 \h </w:instrText>
      </w:r>
      <w:r>
        <w:rPr>
          <w:noProof/>
        </w:rPr>
      </w:r>
      <w:r>
        <w:rPr>
          <w:noProof/>
        </w:rPr>
        <w:fldChar w:fldCharType="separate"/>
      </w:r>
      <w:r>
        <w:rPr>
          <w:noProof/>
        </w:rPr>
        <w:t>45</w:t>
      </w:r>
      <w:r>
        <w:rPr>
          <w:noProof/>
        </w:rPr>
        <w:fldChar w:fldCharType="end"/>
      </w:r>
    </w:p>
    <w:p w14:paraId="46585DA8" w14:textId="77777777" w:rsidR="008F165E" w:rsidRDefault="008F165E">
      <w:pPr>
        <w:pStyle w:val="TableofFigures"/>
        <w:tabs>
          <w:tab w:val="right" w:leader="dot" w:pos="8630"/>
        </w:tabs>
        <w:rPr>
          <w:noProof/>
          <w:kern w:val="0"/>
          <w:lang w:eastAsia="zh-CN"/>
        </w:rPr>
      </w:pPr>
      <w:r>
        <w:rPr>
          <w:noProof/>
        </w:rPr>
        <w:t>Figure 4.12 Examples of multi-label classification</w:t>
      </w:r>
      <w:r>
        <w:rPr>
          <w:noProof/>
        </w:rPr>
        <w:tab/>
      </w:r>
      <w:r>
        <w:rPr>
          <w:noProof/>
        </w:rPr>
        <w:fldChar w:fldCharType="begin"/>
      </w:r>
      <w:r>
        <w:rPr>
          <w:noProof/>
        </w:rPr>
        <w:instrText xml:space="preserve"> PAGEREF _Toc24444483 \h </w:instrText>
      </w:r>
      <w:r>
        <w:rPr>
          <w:noProof/>
        </w:rPr>
      </w:r>
      <w:r>
        <w:rPr>
          <w:noProof/>
        </w:rPr>
        <w:fldChar w:fldCharType="separate"/>
      </w:r>
      <w:r>
        <w:rPr>
          <w:noProof/>
        </w:rPr>
        <w:t>48</w:t>
      </w:r>
      <w:r>
        <w:rPr>
          <w:noProof/>
        </w:rPr>
        <w:fldChar w:fldCharType="end"/>
      </w:r>
    </w:p>
    <w:p w14:paraId="470DD723" w14:textId="77777777" w:rsidR="008F165E" w:rsidRDefault="008F165E">
      <w:pPr>
        <w:pStyle w:val="TableofFigures"/>
        <w:tabs>
          <w:tab w:val="right" w:leader="dot" w:pos="8630"/>
        </w:tabs>
        <w:rPr>
          <w:noProof/>
          <w:kern w:val="0"/>
          <w:lang w:eastAsia="zh-CN"/>
        </w:rPr>
      </w:pPr>
      <w:r>
        <w:rPr>
          <w:noProof/>
        </w:rPr>
        <w:t>Figure 5.1 Analytics pipeline for training</w:t>
      </w:r>
      <w:r>
        <w:rPr>
          <w:noProof/>
        </w:rPr>
        <w:tab/>
      </w:r>
      <w:r>
        <w:rPr>
          <w:noProof/>
        </w:rPr>
        <w:fldChar w:fldCharType="begin"/>
      </w:r>
      <w:r>
        <w:rPr>
          <w:noProof/>
        </w:rPr>
        <w:instrText xml:space="preserve"> PAGEREF _Toc24444484 \h </w:instrText>
      </w:r>
      <w:r>
        <w:rPr>
          <w:noProof/>
        </w:rPr>
      </w:r>
      <w:r>
        <w:rPr>
          <w:noProof/>
        </w:rPr>
        <w:fldChar w:fldCharType="separate"/>
      </w:r>
      <w:r>
        <w:rPr>
          <w:noProof/>
        </w:rPr>
        <w:t>51</w:t>
      </w:r>
      <w:r>
        <w:rPr>
          <w:noProof/>
        </w:rPr>
        <w:fldChar w:fldCharType="end"/>
      </w:r>
    </w:p>
    <w:p w14:paraId="79034323" w14:textId="77777777" w:rsidR="008F165E" w:rsidRDefault="008F165E">
      <w:pPr>
        <w:pStyle w:val="TableofFigures"/>
        <w:tabs>
          <w:tab w:val="right" w:leader="dot" w:pos="8630"/>
        </w:tabs>
        <w:rPr>
          <w:noProof/>
          <w:kern w:val="0"/>
          <w:lang w:eastAsia="zh-CN"/>
        </w:rPr>
      </w:pPr>
      <w:r>
        <w:rPr>
          <w:noProof/>
        </w:rPr>
        <w:t>Figure 5.2 Analytics pipeline for testing/inference</w:t>
      </w:r>
      <w:r>
        <w:rPr>
          <w:noProof/>
        </w:rPr>
        <w:tab/>
      </w:r>
      <w:r>
        <w:rPr>
          <w:noProof/>
        </w:rPr>
        <w:fldChar w:fldCharType="begin"/>
      </w:r>
      <w:r>
        <w:rPr>
          <w:noProof/>
        </w:rPr>
        <w:instrText xml:space="preserve"> PAGEREF _Toc24444485 \h </w:instrText>
      </w:r>
      <w:r>
        <w:rPr>
          <w:noProof/>
        </w:rPr>
      </w:r>
      <w:r>
        <w:rPr>
          <w:noProof/>
        </w:rPr>
        <w:fldChar w:fldCharType="separate"/>
      </w:r>
      <w:r>
        <w:rPr>
          <w:noProof/>
        </w:rPr>
        <w:t>52</w:t>
      </w:r>
      <w:r>
        <w:rPr>
          <w:noProof/>
        </w:rPr>
        <w:fldChar w:fldCharType="end"/>
      </w:r>
    </w:p>
    <w:p w14:paraId="1A82EBEA" w14:textId="77777777" w:rsidR="00061F72" w:rsidRPr="00061F72" w:rsidRDefault="00C646E2" w:rsidP="00061F72">
      <w:pPr>
        <w:rPr>
          <w:lang w:eastAsia="ja-JP"/>
        </w:rPr>
      </w:pPr>
      <w:r>
        <w:rPr>
          <w:lang w:eastAsia="ja-JP"/>
        </w:rPr>
        <w:fldChar w:fldCharType="end"/>
      </w:r>
    </w:p>
    <w:p w14:paraId="29BB88FC" w14:textId="77777777" w:rsidR="00061F72" w:rsidRDefault="00061F72"/>
    <w:p w14:paraId="7455BD4B" w14:textId="77777777" w:rsidR="00C646E2" w:rsidRDefault="00C646E2">
      <w:pPr>
        <w:sectPr w:rsidR="00C646E2" w:rsidSect="00DB75CA">
          <w:footnotePr>
            <w:pos w:val="beneathText"/>
          </w:footnotePr>
          <w:pgSz w:w="12240" w:h="15840" w:code="1"/>
          <w:pgMar w:top="2160" w:right="1440" w:bottom="1440" w:left="2160" w:header="720" w:footer="720" w:gutter="0"/>
          <w:pgNumType w:fmt="lowerRoman" w:start="1"/>
          <w:cols w:space="720"/>
          <w:titlePg/>
          <w:docGrid w:linePitch="360"/>
          <w15:footnoteColumns w:val="1"/>
        </w:sectPr>
      </w:pPr>
    </w:p>
    <w:p w14:paraId="46D049ED" w14:textId="6D3A838A" w:rsidR="00517775" w:rsidRPr="003444EF" w:rsidRDefault="00827E72" w:rsidP="00702063">
      <w:pPr>
        <w:pStyle w:val="Heading1"/>
      </w:pPr>
      <w:bookmarkStart w:id="10" w:name="_Toc24436519"/>
      <w:bookmarkEnd w:id="6"/>
      <w:bookmarkEnd w:id="7"/>
      <w:bookmarkEnd w:id="8"/>
      <w:r w:rsidRPr="003444EF">
        <w:lastRenderedPageBreak/>
        <w:t>BACKGROUND</w:t>
      </w:r>
      <w:bookmarkEnd w:id="10"/>
    </w:p>
    <w:p w14:paraId="03DAAFF3" w14:textId="77777777" w:rsidR="00BA7299" w:rsidRDefault="00BA7299" w:rsidP="00702063"/>
    <w:p w14:paraId="779CBE16" w14:textId="77777777" w:rsidR="00BA7299" w:rsidRDefault="00BA7299" w:rsidP="00702063"/>
    <w:p w14:paraId="0C395C97" w14:textId="5AA84389" w:rsidR="00A444D5" w:rsidRPr="00702063" w:rsidRDefault="00891FEB" w:rsidP="00702063">
      <w:r>
        <w:rPr>
          <w:noProof/>
        </w:rPr>
        <mc:AlternateContent>
          <mc:Choice Requires="wpg">
            <w:drawing>
              <wp:anchor distT="914400" distB="914400" distL="114300" distR="114300" simplePos="0" relativeHeight="251711488" behindDoc="0" locked="0" layoutInCell="1" allowOverlap="1" wp14:anchorId="59A027A4" wp14:editId="6ED46417">
                <wp:simplePos x="0" y="0"/>
                <wp:positionH relativeFrom="margin">
                  <wp:align>center</wp:align>
                </wp:positionH>
                <wp:positionV relativeFrom="margin">
                  <wp:align>bottom</wp:align>
                </wp:positionV>
                <wp:extent cx="5321808" cy="3127248"/>
                <wp:effectExtent l="0" t="0" r="12700" b="0"/>
                <wp:wrapTopAndBottom/>
                <wp:docPr id="64" name="Group 64"/>
                <wp:cNvGraphicFramePr/>
                <a:graphic xmlns:a="http://schemas.openxmlformats.org/drawingml/2006/main">
                  <a:graphicData uri="http://schemas.microsoft.com/office/word/2010/wordprocessingGroup">
                    <wpg:wgp>
                      <wpg:cNvGrpSpPr/>
                      <wpg:grpSpPr>
                        <a:xfrm>
                          <a:off x="0" y="0"/>
                          <a:ext cx="5321808" cy="3127248"/>
                          <a:chOff x="0" y="0"/>
                          <a:chExt cx="5321300" cy="3133288"/>
                        </a:xfrm>
                      </wpg:grpSpPr>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321300" cy="2690495"/>
                          </a:xfrm>
                          <a:prstGeom prst="rect">
                            <a:avLst/>
                          </a:prstGeom>
                        </pic:spPr>
                      </pic:pic>
                      <wps:wsp>
                        <wps:cNvPr id="2" name="Text Box 2"/>
                        <wps:cNvSpPr txBox="1"/>
                        <wps:spPr>
                          <a:xfrm>
                            <a:off x="0" y="2743084"/>
                            <a:ext cx="5320792" cy="390204"/>
                          </a:xfrm>
                          <a:prstGeom prst="rect">
                            <a:avLst/>
                          </a:prstGeom>
                          <a:solidFill>
                            <a:prstClr val="white"/>
                          </a:solidFill>
                          <a:ln>
                            <a:noFill/>
                          </a:ln>
                          <a:effectLst/>
                        </wps:spPr>
                        <wps:txbx>
                          <w:txbxContent>
                            <w:p w14:paraId="28F24931" w14:textId="6361EC6D" w:rsidR="004A0E92" w:rsidRPr="00C40238" w:rsidRDefault="004A0E92" w:rsidP="00BE72D4">
                              <w:pPr>
                                <w:pStyle w:val="Caption"/>
                                <w:rPr>
                                  <w:rFonts w:ascii="Times New Roman" w:hAnsi="Times New Roman" w:cs="Times New Roman"/>
                                  <w:noProof/>
                                </w:rPr>
                              </w:pPr>
                              <w:bookmarkStart w:id="11" w:name="_Ref21077799"/>
                              <w:bookmarkStart w:id="12" w:name="_Toc24444469"/>
                              <w:r>
                                <w:t xml:space="preserve">Figure </w:t>
                              </w:r>
                              <w:fldSimple w:instr=" STYLEREF 1 \s ">
                                <w:r>
                                  <w:rPr>
                                    <w:noProof/>
                                  </w:rPr>
                                  <w:t>1</w:t>
                                </w:r>
                              </w:fldSimple>
                              <w:r>
                                <w:t>.</w:t>
                              </w:r>
                              <w:fldSimple w:instr=" SEQ Figure \* ARABIC \s 1 ">
                                <w:r>
                                  <w:rPr>
                                    <w:noProof/>
                                  </w:rPr>
                                  <w:t>1</w:t>
                                </w:r>
                              </w:fldSimple>
                              <w:bookmarkEnd w:id="11"/>
                              <w:r>
                                <w:t xml:space="preserve"> Typical and Non-typical vertical flight path examples (the non-typical path on the right has steps during cruise)</w:t>
                              </w:r>
                              <w:bookmarkEnd w:id="1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9A027A4" id="Group 64" o:spid="_x0000_s1026" style="position:absolute;left:0;text-align:left;margin-left:0;margin-top:0;width:419.05pt;height:246.25pt;z-index:251711488;mso-wrap-distance-top:1in;mso-wrap-distance-bottom:1in;mso-position-horizontal:center;mso-position-horizontal-relative:margin;mso-position-vertical:bottom;mso-position-vertical-relative:margin;mso-width-relative:margin;mso-height-relative:margin" coordsize="5321300,313328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321300;height:26904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oG&#10;UgXAAAAA2gAAAA8AAABkcnMvZG93bnJldi54bWxET0trwkAQvhf6H5YpeAl1owcpqWsIhUJBEKLS&#10;0tuQHZNgdjbsrnn8e1co9DR8fM/Z5pPpxEDOt5YVrJYpCOLK6pZrBefT5+sbCB+QNXaWScFMHvLd&#10;89MWM21HLmk4hlrEEPYZKmhC6DMpfdWQQb+0PXHkLtYZDBG6WmqHYww3nVyn6UYabDk2NNjTR0PV&#10;9XgzCigkP2yK79+kPHDdX2Z3TZO9UouXqXgHEWgK/+I/95eO8+HxyuPK3R0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WgZSBcAAAADaAAAADwAAAAAAAAAAAAAAAACcAgAAZHJz&#10;L2Rvd25yZXYueG1sUEsFBgAAAAAEAAQA9wAAAIkDAAAAAA==&#10;">
                  <v:imagedata r:id="rId12" o:title=""/>
                  <v:path arrowok="t"/>
                </v:shape>
                <v:shapetype id="_x0000_t202" coordsize="21600,21600" o:spt="202" path="m0,0l0,21600,21600,21600,21600,0xe">
                  <v:stroke joinstyle="miter"/>
                  <v:path gradientshapeok="t" o:connecttype="rect"/>
                </v:shapetype>
                <v:shape id="Text Box 2" o:spid="_x0000_s1028" type="#_x0000_t202" style="position:absolute;top:2743084;width:5320792;height:39020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BFrTxAAA&#10;ANoAAAAPAAAAZHJzL2Rvd25yZXYueG1sRI9BawIxFITvQv9DeIVepGZrRcpqFJEWrBdx9eLtsXlu&#10;tt28LElW139vCgWPw8x8w8yXvW3EhXyoHSt4G2UgiEuna64UHA9frx8gQkTW2DgmBTcKsFw8DeaY&#10;a3flPV2KWIkE4ZCjAhNjm0sZSkMWw8i1xMk7O28xJukrqT1eE9w2cpxlU2mx5rRgsKW1ofK36KyC&#10;3eS0M8Pu/LldTd7997FbT3+qQqmX5341AxGpj4/wf3ujFYzh70q6AXJx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ARa08QAAADaAAAADwAAAAAAAAAAAAAAAACXAgAAZHJzL2Rv&#10;d25yZXYueG1sUEsFBgAAAAAEAAQA9QAAAIgDAAAAAA==&#10;" stroked="f">
                  <v:textbox style="mso-fit-shape-to-text:t" inset="0,0,0,0">
                    <w:txbxContent>
                      <w:p w14:paraId="28F24931" w14:textId="6361EC6D" w:rsidR="004A0E92" w:rsidRPr="00C40238" w:rsidRDefault="004A0E92" w:rsidP="00BE72D4">
                        <w:pPr>
                          <w:pStyle w:val="Caption"/>
                          <w:rPr>
                            <w:rFonts w:ascii="Times New Roman" w:hAnsi="Times New Roman" w:cs="Times New Roman"/>
                            <w:noProof/>
                          </w:rPr>
                        </w:pPr>
                        <w:bookmarkStart w:id="13" w:name="_Ref21077799"/>
                        <w:bookmarkStart w:id="14" w:name="_Toc24444469"/>
                        <w:r>
                          <w:t xml:space="preserve">Figure </w:t>
                        </w:r>
                        <w:fldSimple w:instr=" STYLEREF 1 \s ">
                          <w:r>
                            <w:rPr>
                              <w:noProof/>
                            </w:rPr>
                            <w:t>1</w:t>
                          </w:r>
                        </w:fldSimple>
                        <w:r>
                          <w:t>.</w:t>
                        </w:r>
                        <w:fldSimple w:instr=" SEQ Figure \* ARABIC \s 1 ">
                          <w:r>
                            <w:rPr>
                              <w:noProof/>
                            </w:rPr>
                            <w:t>1</w:t>
                          </w:r>
                        </w:fldSimple>
                        <w:bookmarkEnd w:id="13"/>
                        <w:r>
                          <w:t xml:space="preserve"> Typical and Non-typical vertical flight path examples (the non-typical path on the right has steps during cruise)</w:t>
                        </w:r>
                        <w:bookmarkEnd w:id="14"/>
                        <w:r>
                          <w:t xml:space="preserve">  </w:t>
                        </w:r>
                      </w:p>
                    </w:txbxContent>
                  </v:textbox>
                </v:shape>
                <w10:wrap type="topAndBottom" anchorx="margin" anchory="margin"/>
              </v:group>
            </w:pict>
          </mc:Fallback>
        </mc:AlternateContent>
      </w:r>
      <w:r w:rsidR="00A444D5" w:rsidRPr="00702063">
        <w:t xml:space="preserve">One of the important operational characteristics of a commercial airliner is its flight path. This term needs qualification though. The </w:t>
      </w:r>
      <w:r w:rsidR="00A444D5" w:rsidRPr="00C62A4D">
        <w:rPr>
          <w:i/>
        </w:rPr>
        <w:t>lateral</w:t>
      </w:r>
      <w:r w:rsidR="00A444D5" w:rsidRPr="00702063">
        <w:t xml:space="preserve"> flight path is the track projected onto a flat earth from above. To visualize the lateral flight path one can plot longitude versus latitude as flight time progresses. The </w:t>
      </w:r>
      <w:r w:rsidR="00A444D5" w:rsidRPr="00C62A4D">
        <w:rPr>
          <w:i/>
        </w:rPr>
        <w:t>vertical</w:t>
      </w:r>
      <w:r w:rsidR="00A444D5" w:rsidRPr="00702063">
        <w:t xml:space="preserve"> flight path, on the other hand, is the altitude profile (viewed from the side). This may be visualized by plotting altitude versus flight time. This project will focus on the vertical f</w:t>
      </w:r>
      <w:r w:rsidR="00054766">
        <w:t>light path</w:t>
      </w:r>
      <w:r w:rsidR="00326670">
        <w:t>. When we use the term flight path</w:t>
      </w:r>
      <w:r w:rsidR="00A14712">
        <w:t xml:space="preserve"> or flight profile</w:t>
      </w:r>
      <w:r w:rsidR="00326670">
        <w:t xml:space="preserve"> in the rest of the document</w:t>
      </w:r>
      <w:r>
        <w:t>,</w:t>
      </w:r>
      <w:r w:rsidR="00326670">
        <w:t xml:space="preserve"> </w:t>
      </w:r>
      <w:r>
        <w:t>we</w:t>
      </w:r>
      <w:r w:rsidR="00326670">
        <w:t xml:space="preserve"> will always refer to the </w:t>
      </w:r>
      <w:r w:rsidR="00326670" w:rsidRPr="00891FEB">
        <w:rPr>
          <w:i/>
        </w:rPr>
        <w:t>vertical</w:t>
      </w:r>
      <w:r w:rsidR="00326670">
        <w:t xml:space="preserve"> flight path.</w:t>
      </w:r>
    </w:p>
    <w:p w14:paraId="4A091DD0" w14:textId="3E17AED5" w:rsidR="00A444D5" w:rsidRDefault="00A444D5" w:rsidP="00702063">
      <w:r w:rsidRPr="002167AD">
        <w:lastRenderedPageBreak/>
        <w:t>During normal operation, an airl</w:t>
      </w:r>
      <w:r w:rsidR="006C1CE8">
        <w:t xml:space="preserve">iner has a predictable </w:t>
      </w:r>
      <w:r w:rsidRPr="002167AD">
        <w:t xml:space="preserve">flight path. After </w:t>
      </w:r>
      <w:r w:rsidRPr="002167AD">
        <w:rPr>
          <w:i/>
        </w:rPr>
        <w:t>takeoff</w:t>
      </w:r>
      <w:r w:rsidRPr="002167AD">
        <w:t xml:space="preserve">, it climbs as quickly as possible (during the phase known as </w:t>
      </w:r>
      <w:r w:rsidRPr="002167AD">
        <w:rPr>
          <w:i/>
        </w:rPr>
        <w:t>climb</w:t>
      </w:r>
      <w:r w:rsidRPr="002167AD">
        <w:t xml:space="preserve">) until it reaches a point called the </w:t>
      </w:r>
      <w:r w:rsidRPr="002167AD">
        <w:rPr>
          <w:i/>
        </w:rPr>
        <w:t>top of climb</w:t>
      </w:r>
      <w:r w:rsidRPr="002167AD">
        <w:t xml:space="preserve">. The pilot then levels off and usually maintains this altitude for most of the flight (straight-and-level flight). This phase of the flight is known as </w:t>
      </w:r>
      <w:r w:rsidRPr="002167AD">
        <w:rPr>
          <w:i/>
        </w:rPr>
        <w:t>cruise</w:t>
      </w:r>
      <w:r w:rsidRPr="002167AD">
        <w:t xml:space="preserve">. When nearing its destination, a point is reached that is known as </w:t>
      </w:r>
      <w:r w:rsidRPr="002167AD">
        <w:rPr>
          <w:i/>
        </w:rPr>
        <w:t>top of descent</w:t>
      </w:r>
      <w:r w:rsidRPr="002167AD">
        <w:t xml:space="preserve">. At this point the pilot enters the </w:t>
      </w:r>
      <w:r w:rsidRPr="002167AD">
        <w:rPr>
          <w:i/>
        </w:rPr>
        <w:t>descent</w:t>
      </w:r>
      <w:r w:rsidRPr="002167AD">
        <w:t xml:space="preserve"> phase. Finally, the flight ends during the </w:t>
      </w:r>
      <w:r w:rsidRPr="002167AD">
        <w:rPr>
          <w:i/>
        </w:rPr>
        <w:t>landing</w:t>
      </w:r>
      <w:r w:rsidRPr="002167AD">
        <w:t xml:space="preserve"> of the aircraft.</w:t>
      </w:r>
    </w:p>
    <w:p w14:paraId="31EAC22D" w14:textId="0B5E2DD4" w:rsidR="007E096F" w:rsidRPr="00547D9F" w:rsidRDefault="001700D3" w:rsidP="007E096F">
      <w:r>
        <w:rPr>
          <w:noProof/>
        </w:rPr>
        <mc:AlternateContent>
          <mc:Choice Requires="wpg">
            <w:drawing>
              <wp:anchor distT="914400" distB="914400" distL="114300" distR="114300" simplePos="0" relativeHeight="251570173" behindDoc="0" locked="0" layoutInCell="1" allowOverlap="1" wp14:anchorId="7B9ED7D1" wp14:editId="7C06D898">
                <wp:simplePos x="0" y="0"/>
                <wp:positionH relativeFrom="margin">
                  <wp:posOffset>88900</wp:posOffset>
                </wp:positionH>
                <wp:positionV relativeFrom="margin">
                  <wp:posOffset>5259705</wp:posOffset>
                </wp:positionV>
                <wp:extent cx="5385435" cy="2980690"/>
                <wp:effectExtent l="0" t="0" r="0" b="0"/>
                <wp:wrapTopAndBottom/>
                <wp:docPr id="66" name="Group 66"/>
                <wp:cNvGraphicFramePr/>
                <a:graphic xmlns:a="http://schemas.openxmlformats.org/drawingml/2006/main">
                  <a:graphicData uri="http://schemas.microsoft.com/office/word/2010/wordprocessingGroup">
                    <wpg:wgp>
                      <wpg:cNvGrpSpPr/>
                      <wpg:grpSpPr>
                        <a:xfrm>
                          <a:off x="0" y="0"/>
                          <a:ext cx="5385435" cy="2980690"/>
                          <a:chOff x="0" y="0"/>
                          <a:chExt cx="5385435" cy="2976139"/>
                        </a:xfrm>
                      </wpg:grpSpPr>
                      <pic:pic xmlns:pic="http://schemas.openxmlformats.org/drawingml/2006/picture">
                        <pic:nvPicPr>
                          <pic:cNvPr id="3"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385435" cy="2664460"/>
                          </a:xfrm>
                          <a:prstGeom prst="rect">
                            <a:avLst/>
                          </a:prstGeom>
                        </pic:spPr>
                      </pic:pic>
                      <wps:wsp>
                        <wps:cNvPr id="65" name="Text Box 65"/>
                        <wps:cNvSpPr txBox="1"/>
                        <wps:spPr>
                          <a:xfrm>
                            <a:off x="0" y="2717800"/>
                            <a:ext cx="5385054" cy="258339"/>
                          </a:xfrm>
                          <a:prstGeom prst="rect">
                            <a:avLst/>
                          </a:prstGeom>
                          <a:solidFill>
                            <a:prstClr val="white"/>
                          </a:solidFill>
                          <a:ln>
                            <a:noFill/>
                          </a:ln>
                          <a:effectLst/>
                        </wps:spPr>
                        <wps:txbx>
                          <w:txbxContent>
                            <w:p w14:paraId="3288C944" w14:textId="1BED35B6" w:rsidR="004A0E92" w:rsidRPr="00141ABF" w:rsidRDefault="004A0E92" w:rsidP="001700D3">
                              <w:pPr>
                                <w:pStyle w:val="Caption"/>
                                <w:rPr>
                                  <w:rFonts w:ascii="Times New Roman" w:hAnsi="Times New Roman" w:cs="Times New Roman"/>
                                  <w:noProof/>
                                </w:rPr>
                              </w:pPr>
                              <w:bookmarkStart w:id="15" w:name="_Ref21077918"/>
                              <w:bookmarkStart w:id="16" w:name="_Toc24444470"/>
                              <w:r>
                                <w:t xml:space="preserve">Figure </w:t>
                              </w:r>
                              <w:fldSimple w:instr=" STYLEREF 1 \s ">
                                <w:r>
                                  <w:rPr>
                                    <w:noProof/>
                                  </w:rPr>
                                  <w:t>1</w:t>
                                </w:r>
                              </w:fldSimple>
                              <w:r>
                                <w:t>.</w:t>
                              </w:r>
                              <w:fldSimple w:instr=" SEQ Figure \* ARABIC \s 1 ">
                                <w:r>
                                  <w:rPr>
                                    <w:noProof/>
                                  </w:rPr>
                                  <w:t>2</w:t>
                                </w:r>
                              </w:fldSimple>
                              <w:bookmarkEnd w:id="15"/>
                              <w:r>
                                <w:t xml:space="preserve"> </w:t>
                              </w:r>
                              <w:r w:rsidRPr="00446B1B">
                                <w:t>Non-typical vertical flight path examples due to insignificant cruise section (left) and missing data (right)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B9ED7D1" id="Group 66" o:spid="_x0000_s1029" style="position:absolute;left:0;text-align:left;margin-left:7pt;margin-top:414.15pt;width:424.05pt;height:234.7pt;z-index:251570173;mso-wrap-distance-top:1in;mso-wrap-distance-bottom:1in;mso-position-horizontal-relative:margin;mso-position-vertical-relative:margin;mso-width-relative:margin;mso-height-relative:margin" coordsize="5385435,297613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">
                <v:shape id="Picture 3" o:spid="_x0000_s1030" type="#_x0000_t75" style="position:absolute;width:5385435;height:26644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L&#10;rJXEAAAA2gAAAA8AAABkcnMvZG93bnJldi54bWxEj09LAzEUxO+C3yE8wUtps7UosjZbRBAtQoux&#10;F2+P5O0f3LwsSeyu/fSmIHgcZuY3zHozuV4cKcTOs4LlogBBbLztuFFw+Hie34OICdli75kU/FCE&#10;TXV5scbS+pHf6ahTIzKEY4kK2pSGUspoWnIYF34gzl7tg8OUZWikDThmuOvlTVHcSYcd54UWB3pq&#10;yXzpb6fgLUx7o0+75aepX7az1ahnt71W6vpqenwAkWhK/+G/9qtVsILzlXwDZPUL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LrJXEAAAA2gAAAA8AAAAAAAAAAAAAAAAAnAIA&#10;AGRycy9kb3ducmV2LnhtbFBLBQYAAAAABAAEAPcAAACNAwAAAAA=&#10;">
                  <v:imagedata r:id="rId14" o:title=""/>
                  <v:path arrowok="t"/>
                </v:shape>
                <v:shape id="Text Box 65" o:spid="_x0000_s1031" type="#_x0000_t202" style="position:absolute;top:2717800;width:5385054;height:2583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AEsjxgAA&#10;ANsAAAAPAAAAZHJzL2Rvd25yZXYueG1sRI9BawIxFITvhf6H8Aq9lJptaxdZjSLSQutFuvXi7bF5&#10;btZuXpYkq+u/NwXB4zAz3zCzxWBbcSQfGscKXkYZCOLK6YZrBdvfz+cJiBCRNbaOScGZAizm93cz&#10;LLQ78Q8dy1iLBOFQoAITY1dIGSpDFsPIdcTJ2ztvMSbpa6k9nhLctvI1y3JpseG0YLCjlaHqr+yt&#10;gs14tzFP/f5jvRy/+e9tv8oPdanU48OwnIKINMRb+Nr+0gryd/j/kn6AnF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eAEsjxgAAANsAAAAPAAAAAAAAAAAAAAAAAJcCAABkcnMv&#10;ZG93bnJldi54bWxQSwUGAAAAAAQABAD1AAAAigMAAAAA&#10;" stroked="f">
                  <v:textbox style="mso-fit-shape-to-text:t" inset="0,0,0,0">
                    <w:txbxContent>
                      <w:p w14:paraId="3288C944" w14:textId="1BED35B6" w:rsidR="004A0E92" w:rsidRPr="00141ABF" w:rsidRDefault="004A0E92" w:rsidP="001700D3">
                        <w:pPr>
                          <w:pStyle w:val="Caption"/>
                          <w:rPr>
                            <w:rFonts w:ascii="Times New Roman" w:hAnsi="Times New Roman" w:cs="Times New Roman"/>
                            <w:noProof/>
                          </w:rPr>
                        </w:pPr>
                        <w:bookmarkStart w:id="17" w:name="_Ref21077918"/>
                        <w:bookmarkStart w:id="18" w:name="_Toc24444470"/>
                        <w:r>
                          <w:t xml:space="preserve">Figure </w:t>
                        </w:r>
                        <w:fldSimple w:instr=" STYLEREF 1 \s ">
                          <w:r>
                            <w:rPr>
                              <w:noProof/>
                            </w:rPr>
                            <w:t>1</w:t>
                          </w:r>
                        </w:fldSimple>
                        <w:r>
                          <w:t>.</w:t>
                        </w:r>
                        <w:fldSimple w:instr=" SEQ Figure \* ARABIC \s 1 ">
                          <w:r>
                            <w:rPr>
                              <w:noProof/>
                            </w:rPr>
                            <w:t>2</w:t>
                          </w:r>
                        </w:fldSimple>
                        <w:bookmarkEnd w:id="17"/>
                        <w:r>
                          <w:t xml:space="preserve"> </w:t>
                        </w:r>
                        <w:r w:rsidRPr="00446B1B">
                          <w:t>Non-typical vertical flight path examples due to insignificant cruise section (left) and missing data (right)</w:t>
                        </w:r>
                        <w:bookmarkEnd w:id="18"/>
                      </w:p>
                    </w:txbxContent>
                  </v:textbox>
                </v:shape>
                <w10:wrap type="topAndBottom" anchorx="margin" anchory="margin"/>
              </v:group>
            </w:pict>
          </mc:Fallback>
        </mc:AlternateContent>
      </w:r>
      <w:r w:rsidR="007E096F" w:rsidRPr="002167AD">
        <w:t>Post-flight data analysts are often interested in separating useful from non-useful</w:t>
      </w:r>
      <w:r w:rsidR="00BD536C">
        <w:t xml:space="preserve"> (or less useful)</w:t>
      </w:r>
      <w:r w:rsidR="007E096F" w:rsidRPr="002167AD">
        <w:t xml:space="preserve"> flight paths prior to a specific analysis. In this document, and its associated analysis code, useful profiles will be labeled as </w:t>
      </w:r>
      <w:r w:rsidR="007E096F" w:rsidRPr="002167AD">
        <w:rPr>
          <w:i/>
        </w:rPr>
        <w:t>typical</w:t>
      </w:r>
      <w:r w:rsidR="007E096F" w:rsidRPr="002167AD">
        <w:t xml:space="preserve"> </w:t>
      </w:r>
      <w:r w:rsidR="00A41EF7">
        <w:t xml:space="preserve">(abbreviated as “typ”) </w:t>
      </w:r>
      <w:r w:rsidR="007E096F" w:rsidRPr="002167AD">
        <w:t xml:space="preserve">while </w:t>
      </w:r>
      <w:r w:rsidR="009D7C8D">
        <w:t xml:space="preserve">less useful, </w:t>
      </w:r>
      <w:r w:rsidR="007E096F" w:rsidRPr="002167AD">
        <w:t>non-useful</w:t>
      </w:r>
      <w:r w:rsidR="00F85B41">
        <w:t>,</w:t>
      </w:r>
      <w:r w:rsidR="007E096F" w:rsidRPr="002167AD">
        <w:t xml:space="preserve"> or anomalous flight paths</w:t>
      </w:r>
      <w:r w:rsidR="00F85B41">
        <w:t xml:space="preserve"> (for a specific analysis)</w:t>
      </w:r>
      <w:r w:rsidR="007E096F" w:rsidRPr="002167AD">
        <w:t xml:space="preserve"> will be labeled as </w:t>
      </w:r>
      <w:r w:rsidR="007E096F" w:rsidRPr="002167AD">
        <w:rPr>
          <w:i/>
        </w:rPr>
        <w:t>non-typical</w:t>
      </w:r>
      <w:r w:rsidR="00A41EF7">
        <w:t xml:space="preserve"> (abbreviated as “non”)</w:t>
      </w:r>
      <w:r w:rsidR="007E096F" w:rsidRPr="002167AD">
        <w:t xml:space="preserve">. </w:t>
      </w:r>
      <w:r w:rsidR="008143E5" w:rsidRPr="002167AD">
        <w:t xml:space="preserve">A </w:t>
      </w:r>
      <w:r w:rsidR="008143E5" w:rsidRPr="00F63952">
        <w:rPr>
          <w:i/>
        </w:rPr>
        <w:t>typical</w:t>
      </w:r>
      <w:r w:rsidR="008143E5" w:rsidRPr="002167AD">
        <w:t xml:space="preserve"> flight profile</w:t>
      </w:r>
      <w:r w:rsidR="00F63952">
        <w:t xml:space="preserve">, in the context of </w:t>
      </w:r>
      <w:r w:rsidR="00F63952">
        <w:lastRenderedPageBreak/>
        <w:t>this document,</w:t>
      </w:r>
      <w:r w:rsidR="008143E5" w:rsidRPr="002167AD">
        <w:t xml:space="preserve"> has a relatively extended cruise section without changes in altitude (see</w:t>
      </w:r>
      <w:r w:rsidR="008143E5">
        <w:t xml:space="preserve"> </w:t>
      </w:r>
      <w:r w:rsidR="008143E5">
        <w:fldChar w:fldCharType="begin"/>
      </w:r>
      <w:r w:rsidR="008143E5">
        <w:instrText xml:space="preserve"> REF _Ref21077799 \h </w:instrText>
      </w:r>
      <w:r w:rsidR="008143E5">
        <w:fldChar w:fldCharType="separate"/>
      </w:r>
      <w:r w:rsidR="008143E5">
        <w:t xml:space="preserve">Figure </w:t>
      </w:r>
      <w:r w:rsidR="008143E5">
        <w:rPr>
          <w:noProof/>
        </w:rPr>
        <w:t>1</w:t>
      </w:r>
      <w:r w:rsidR="008143E5">
        <w:t>.</w:t>
      </w:r>
      <w:r w:rsidR="008143E5">
        <w:rPr>
          <w:noProof/>
        </w:rPr>
        <w:t>1</w:t>
      </w:r>
      <w:r w:rsidR="008143E5">
        <w:fldChar w:fldCharType="end"/>
      </w:r>
      <w:r w:rsidR="008143E5" w:rsidRPr="002167AD">
        <w:t xml:space="preserve">). </w:t>
      </w:r>
      <w:r w:rsidR="00F63952">
        <w:t>This characteristic will make it</w:t>
      </w:r>
      <w:r w:rsidR="007E096F" w:rsidRPr="002167AD">
        <w:t xml:space="preserve"> </w:t>
      </w:r>
      <w:r w:rsidR="00CD4FCA">
        <w:t>useful</w:t>
      </w:r>
      <w:r w:rsidR="007E096F" w:rsidRPr="002167AD">
        <w:t xml:space="preserve"> </w:t>
      </w:r>
      <w:r w:rsidR="00CD4FCA">
        <w:t>for</w:t>
      </w:r>
      <w:r w:rsidR="007E096F" w:rsidRPr="002167AD">
        <w:t xml:space="preserve"> certain types of analyses, for example, to estimate hard</w:t>
      </w:r>
      <w:r w:rsidR="00D9327A">
        <w:t>-to-measure variables like drag</w:t>
      </w:r>
      <w:r w:rsidR="007E096F" w:rsidRPr="002167AD">
        <w:t xml:space="preserve"> </w:t>
      </w:r>
      <w:r w:rsidR="00D9327A">
        <w:t xml:space="preserve">and </w:t>
      </w:r>
      <w:r w:rsidR="007E096F" w:rsidRPr="002167AD">
        <w:t xml:space="preserve">exact angle-of-attack, as well as estimations of </w:t>
      </w:r>
      <w:r w:rsidR="00D9327A">
        <w:t xml:space="preserve">the </w:t>
      </w:r>
      <w:r w:rsidR="007E096F" w:rsidRPr="002167AD">
        <w:t>positions of vertical flight control surfaces (even though they are measured). Flight paths could also</w:t>
      </w:r>
      <w:r w:rsidR="007E096F" w:rsidRPr="007E096F">
        <w:t xml:space="preserve"> </w:t>
      </w:r>
      <w:r w:rsidR="007E096F" w:rsidRPr="002167AD">
        <w:t xml:space="preserve">be </w:t>
      </w:r>
      <w:r w:rsidR="00F63952">
        <w:t xml:space="preserve">considered </w:t>
      </w:r>
      <w:r w:rsidR="007E096F" w:rsidRPr="00F63952">
        <w:rPr>
          <w:i/>
        </w:rPr>
        <w:t>non-typical</w:t>
      </w:r>
      <w:r w:rsidR="007E096F" w:rsidRPr="002167AD">
        <w:t xml:space="preserve"> due to insignificant (i.e. too short) cruise segments a</w:t>
      </w:r>
      <w:r w:rsidR="007E096F">
        <w:t>nd missing data (see</w:t>
      </w:r>
      <w:r w:rsidR="00C6115B">
        <w:t xml:space="preserve"> </w:t>
      </w:r>
      <w:r w:rsidR="00C6115B">
        <w:fldChar w:fldCharType="begin"/>
      </w:r>
      <w:r w:rsidR="00C6115B">
        <w:instrText xml:space="preserve"> REF _Ref21077918 \h </w:instrText>
      </w:r>
      <w:r w:rsidR="00C6115B">
        <w:fldChar w:fldCharType="separate"/>
      </w:r>
      <w:r w:rsidR="00C6115B">
        <w:t xml:space="preserve">Figure </w:t>
      </w:r>
      <w:r w:rsidR="00C6115B">
        <w:rPr>
          <w:noProof/>
        </w:rPr>
        <w:t>1</w:t>
      </w:r>
      <w:r w:rsidR="00C6115B">
        <w:t>.</w:t>
      </w:r>
      <w:r w:rsidR="00C6115B">
        <w:rPr>
          <w:noProof/>
        </w:rPr>
        <w:t>2</w:t>
      </w:r>
      <w:r w:rsidR="00C6115B">
        <w:fldChar w:fldCharType="end"/>
      </w:r>
      <w:r w:rsidR="007E096F">
        <w:t>).</w:t>
      </w:r>
      <w:r w:rsidR="0059063F">
        <w:t xml:space="preserve"> Note that our definition of usefulness is by no means un</w:t>
      </w:r>
      <w:r w:rsidR="00BF3028">
        <w:t>ive</w:t>
      </w:r>
      <w:r w:rsidR="00870AAF">
        <w:t xml:space="preserve">rsal in post-flight analysis. </w:t>
      </w:r>
    </w:p>
    <w:p w14:paraId="3424CFD4" w14:textId="1B4440F9" w:rsidR="007D0E37" w:rsidRDefault="00A444D5" w:rsidP="007D0E37">
      <w:r w:rsidRPr="002167AD">
        <w:t>A large airline can operate thousands of flights a day and it is not feasible for the analyst to do this separation/classification in a manual way. What comes to mind next is</w:t>
      </w:r>
      <w:r w:rsidR="002B0A81" w:rsidRPr="002B0A81">
        <w:t xml:space="preserve"> </w:t>
      </w:r>
      <w:r w:rsidR="002B0A81" w:rsidRPr="002167AD">
        <w:t>to construct an algorithm to take on the task. However, it is not straightforward to come</w:t>
      </w:r>
      <w:r w:rsidR="002B0A81" w:rsidRPr="002B0A81">
        <w:t xml:space="preserve"> </w:t>
      </w:r>
      <w:r w:rsidR="002B0A81" w:rsidRPr="002167AD">
        <w:t>up with a traditional algorithm that would discriminate between typical and non-typical flight paths. A promising approach, of course, is to use supervised machine learning and show the model a large enough number of training examples.</w:t>
      </w:r>
    </w:p>
    <w:p w14:paraId="502409DF" w14:textId="044C308F" w:rsidR="00FA75F2" w:rsidRDefault="00FA75F2" w:rsidP="007D0E37">
      <w:r w:rsidRPr="002167AD">
        <w:t xml:space="preserve">The </w:t>
      </w:r>
      <w:r w:rsidRPr="002167AD">
        <w:rPr>
          <w:i/>
        </w:rPr>
        <w:t>predictor points</w:t>
      </w:r>
      <w:r w:rsidR="00276D94">
        <w:t xml:space="preserve"> for this problem</w:t>
      </w:r>
      <w:r w:rsidRPr="002167AD">
        <w:t xml:space="preserve"> are not structured vectors as </w:t>
      </w:r>
      <w:r w:rsidR="00B304AA">
        <w:t>is</w:t>
      </w:r>
      <w:r w:rsidR="00276D94">
        <w:t xml:space="preserve"> common in the case of structured data analysis.</w:t>
      </w:r>
      <w:r w:rsidRPr="002167AD">
        <w:t xml:space="preserve"> Here we have to use a time</w:t>
      </w:r>
      <w:r>
        <w:t>-</w:t>
      </w:r>
      <w:r w:rsidRPr="002167AD">
        <w:t xml:space="preserve">series or sequence of scalar-valued predictor points and have the model learn the associated </w:t>
      </w:r>
      <w:r w:rsidRPr="002167AD">
        <w:rPr>
          <w:i/>
        </w:rPr>
        <w:t>target point</w:t>
      </w:r>
      <w:r w:rsidRPr="002167AD">
        <w:t xml:space="preserve"> which is a single categorical “scalar” in each case. </w:t>
      </w:r>
      <w:r>
        <w:t>T</w:t>
      </w:r>
      <w:r w:rsidRPr="002167AD">
        <w:t xml:space="preserve">he values of the target points </w:t>
      </w:r>
      <w:r>
        <w:t xml:space="preserve">will be </w:t>
      </w:r>
      <w:r w:rsidRPr="002167AD">
        <w:t xml:space="preserve">either </w:t>
      </w:r>
      <w:r w:rsidRPr="002167AD">
        <w:rPr>
          <w:i/>
        </w:rPr>
        <w:t>typical</w:t>
      </w:r>
      <w:r w:rsidRPr="002167AD">
        <w:t xml:space="preserve"> </w:t>
      </w:r>
      <w:r w:rsidR="00FD3C8A">
        <w:t xml:space="preserve">(“typ”) </w:t>
      </w:r>
      <w:r w:rsidRPr="002167AD">
        <w:t xml:space="preserve">or </w:t>
      </w:r>
      <w:r w:rsidRPr="002167AD">
        <w:rPr>
          <w:i/>
        </w:rPr>
        <w:t>non-typical</w:t>
      </w:r>
      <w:r w:rsidR="00FD3C8A">
        <w:t xml:space="preserve"> (“non”)</w:t>
      </w:r>
      <w:r w:rsidRPr="002167AD">
        <w:t xml:space="preserve">. We therefore have a classification problem: Given a </w:t>
      </w:r>
      <w:r>
        <w:t>f</w:t>
      </w:r>
      <w:r w:rsidRPr="002167AD">
        <w:t>light path (as a scalar-valued time</w:t>
      </w:r>
      <w:r>
        <w:t>-</w:t>
      </w:r>
      <w:r w:rsidRPr="002167AD">
        <w:t>series), the classifier should choose between typical and</w:t>
      </w:r>
      <w:r>
        <w:t xml:space="preserve"> </w:t>
      </w:r>
      <w:r w:rsidRPr="002167AD">
        <w:t>non-typical (scalar-valued and categorical).</w:t>
      </w:r>
    </w:p>
    <w:p w14:paraId="20DC2E30" w14:textId="0F2A549A" w:rsidR="00FA75F2" w:rsidRDefault="00FA75F2" w:rsidP="007D0E37">
      <w:r w:rsidRPr="002167AD">
        <w:t xml:space="preserve">In the deep learning subfield, it is common to use a </w:t>
      </w:r>
      <w:r w:rsidRPr="002167AD">
        <w:rPr>
          <w:i/>
        </w:rPr>
        <w:t>Recurrent Neural Network</w:t>
      </w:r>
      <w:r w:rsidRPr="002167AD">
        <w:t xml:space="preserve"> (RNN) for this kind of problem. See, for example, Hüsken and Stagge (2003), and also </w:t>
      </w:r>
      <w:r w:rsidRPr="002167AD">
        <w:lastRenderedPageBreak/>
        <w:t>Sun, Di</w:t>
      </w:r>
      <w:r w:rsidR="007D689B">
        <w:t>,</w:t>
      </w:r>
      <w:r w:rsidRPr="002167AD">
        <w:t xml:space="preserve"> and Fang (2019). However, the training of an RNN can be challenging due to high demands on computing resources including processing power, processing time, and memory. There is also the vanishing/exploding gradients problem, addressed in various ways, but is often still lurking in the background.</w:t>
      </w:r>
    </w:p>
    <w:p w14:paraId="1FA68F24" w14:textId="362F03A1" w:rsidR="00082AA4" w:rsidRDefault="00975186" w:rsidP="00D87A81">
      <w:r>
        <w:rPr>
          <w:noProof/>
        </w:rPr>
        <mc:AlternateContent>
          <mc:Choice Requires="wpg">
            <w:drawing>
              <wp:anchor distT="914400" distB="914400" distL="114300" distR="114300" simplePos="0" relativeHeight="251717632" behindDoc="0" locked="0" layoutInCell="1" allowOverlap="1" wp14:anchorId="0C8AB0AB" wp14:editId="5213756E">
                <wp:simplePos x="0" y="0"/>
                <wp:positionH relativeFrom="margin">
                  <wp:align>center</wp:align>
                </wp:positionH>
                <wp:positionV relativeFrom="margin">
                  <wp:align>bottom</wp:align>
                </wp:positionV>
                <wp:extent cx="2606040" cy="3310128"/>
                <wp:effectExtent l="0" t="0" r="10160" b="0"/>
                <wp:wrapTopAndBottom/>
                <wp:docPr id="73" name="Group 73"/>
                <wp:cNvGraphicFramePr/>
                <a:graphic xmlns:a="http://schemas.openxmlformats.org/drawingml/2006/main">
                  <a:graphicData uri="http://schemas.microsoft.com/office/word/2010/wordprocessingGroup">
                    <wpg:wgp>
                      <wpg:cNvGrpSpPr/>
                      <wpg:grpSpPr>
                        <a:xfrm>
                          <a:off x="0" y="0"/>
                          <a:ext cx="2606040" cy="3310128"/>
                          <a:chOff x="0" y="0"/>
                          <a:chExt cx="2606040" cy="3310890"/>
                        </a:xfrm>
                      </wpg:grpSpPr>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06040" cy="2863850"/>
                          </a:xfrm>
                          <a:prstGeom prst="rect">
                            <a:avLst/>
                          </a:prstGeom>
                        </pic:spPr>
                      </pic:pic>
                      <wps:wsp>
                        <wps:cNvPr id="72" name="Text Box 72"/>
                        <wps:cNvSpPr txBox="1"/>
                        <wps:spPr>
                          <a:xfrm>
                            <a:off x="0" y="2921000"/>
                            <a:ext cx="2606040" cy="389890"/>
                          </a:xfrm>
                          <a:prstGeom prst="rect">
                            <a:avLst/>
                          </a:prstGeom>
                          <a:solidFill>
                            <a:prstClr val="white"/>
                          </a:solidFill>
                          <a:ln>
                            <a:noFill/>
                          </a:ln>
                          <a:effectLst/>
                        </wps:spPr>
                        <wps:txbx>
                          <w:txbxContent>
                            <w:p w14:paraId="2050EACC" w14:textId="473CBC5B" w:rsidR="004A0E92" w:rsidRPr="00D37A6C" w:rsidRDefault="004A0E92" w:rsidP="00936AA1">
                              <w:pPr>
                                <w:pStyle w:val="Caption"/>
                                <w:rPr>
                                  <w:rFonts w:ascii="Times New Roman" w:hAnsi="Times New Roman" w:cs="Times New Roman"/>
                                  <w:noProof/>
                                </w:rPr>
                              </w:pPr>
                              <w:bookmarkStart w:id="19" w:name="_Ref21078493"/>
                              <w:bookmarkStart w:id="20" w:name="_Toc24444471"/>
                              <w:r>
                                <w:t xml:space="preserve">Figure </w:t>
                              </w:r>
                              <w:fldSimple w:instr=" STYLEREF 1 \s ">
                                <w:r>
                                  <w:rPr>
                                    <w:noProof/>
                                  </w:rPr>
                                  <w:t>1</w:t>
                                </w:r>
                              </w:fldSimple>
                              <w:r>
                                <w:t>.</w:t>
                              </w:r>
                              <w:fldSimple w:instr=" SEQ Figure \* ARABIC \s 1 ">
                                <w:r>
                                  <w:rPr>
                                    <w:noProof/>
                                  </w:rPr>
                                  <w:t>3</w:t>
                                </w:r>
                              </w:fldSimple>
                              <w:bookmarkEnd w:id="19"/>
                              <w:r>
                                <w:t xml:space="preserve"> </w:t>
                              </w:r>
                              <w:r w:rsidRPr="00355438">
                                <w:t>Example of Gramian Angular Summation Field (GASF) transformation of a time-series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C8AB0AB" id="Group 73" o:spid="_x0000_s1032" style="position:absolute;left:0;text-align:left;margin-left:0;margin-top:0;width:205.2pt;height:260.65pt;z-index:251717632;mso-wrap-distance-top:1in;mso-wrap-distance-bottom:1in;mso-position-horizontal:center;mso-position-horizontal-relative:margin;mso-position-vertical:bottom;mso-position-vertical-relative:margin;mso-height-relative:margin" coordsize="2606040,331089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">
                <v:shape id="Picture 5" o:spid="_x0000_s1033" type="#_x0000_t75" style="position:absolute;width:2606040;height:28638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KE&#10;BSTCAAAA2gAAAA8AAABkcnMvZG93bnJldi54bWxEj92KwjAUhO8XfIdwBO/WVHFFqlFUdJEFWfzB&#10;60NzbIvNSUmirW+/EYS9HGbmG2a2aE0lHuR8aVnBoJ+AIM6sLjlXcD5tPycgfEDWWFkmBU/ysJh3&#10;PmaYatvwgR7HkIsIYZ+igiKEOpXSZwUZ9H1bE0fvap3BEKXLpXbYRLip5DBJxtJgyXGhwJrWBWW3&#10;490o2B9+R9ngud1cVs3ldG536JLvH6V63XY5BRGoDf/hd3unFXzB60q8AXL+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ihAUkwgAAANoAAAAPAAAAAAAAAAAAAAAAAJwCAABk&#10;cnMvZG93bnJldi54bWxQSwUGAAAAAAQABAD3AAAAiwMAAAAA&#10;">
                  <v:imagedata r:id="rId16" o:title=""/>
                  <v:path arrowok="t"/>
                </v:shape>
                <v:shape id="Text Box 72" o:spid="_x0000_s1034" type="#_x0000_t202" style="position:absolute;top:2921000;width:2606040;height:389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MEWKxgAA&#10;ANsAAAAPAAAAZHJzL2Rvd25yZXYueG1sRI9BawIxFITvQv9DeAUvotlasbIaRaRC24t068XbY/Pc&#10;rG5eliSr23/fFAo9DjPzDbPa9LYRN/KhdqzgaZKBIC6drrlScPzajxcgQkTW2DgmBd8UYLN+GKww&#10;1+7On3QrYiUShEOOCkyMbS5lKA1ZDBPXEifv7LzFmKSvpPZ4T3DbyGmWzaXFmtOCwZZ2hspr0VkF&#10;h9npYEbd+fVjO3v278duN79UhVLDx367BBGpj//hv/abVvAyh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UMEWKxgAAANsAAAAPAAAAAAAAAAAAAAAAAJcCAABkcnMv&#10;ZG93bnJldi54bWxQSwUGAAAAAAQABAD1AAAAigMAAAAA&#10;" stroked="f">
                  <v:textbox style="mso-fit-shape-to-text:t" inset="0,0,0,0">
                    <w:txbxContent>
                      <w:p w14:paraId="2050EACC" w14:textId="473CBC5B" w:rsidR="004A0E92" w:rsidRPr="00D37A6C" w:rsidRDefault="004A0E92" w:rsidP="00936AA1">
                        <w:pPr>
                          <w:pStyle w:val="Caption"/>
                          <w:rPr>
                            <w:rFonts w:ascii="Times New Roman" w:hAnsi="Times New Roman" w:cs="Times New Roman"/>
                            <w:noProof/>
                          </w:rPr>
                        </w:pPr>
                        <w:bookmarkStart w:id="21" w:name="_Ref21078493"/>
                        <w:bookmarkStart w:id="22" w:name="_Toc24444471"/>
                        <w:r>
                          <w:t xml:space="preserve">Figure </w:t>
                        </w:r>
                        <w:fldSimple w:instr=" STYLEREF 1 \s ">
                          <w:r>
                            <w:rPr>
                              <w:noProof/>
                            </w:rPr>
                            <w:t>1</w:t>
                          </w:r>
                        </w:fldSimple>
                        <w:r>
                          <w:t>.</w:t>
                        </w:r>
                        <w:fldSimple w:instr=" SEQ Figure \* ARABIC \s 1 ">
                          <w:r>
                            <w:rPr>
                              <w:noProof/>
                            </w:rPr>
                            <w:t>3</w:t>
                          </w:r>
                        </w:fldSimple>
                        <w:bookmarkEnd w:id="21"/>
                        <w:r>
                          <w:t xml:space="preserve"> </w:t>
                        </w:r>
                        <w:r w:rsidRPr="00355438">
                          <w:t>Example of Gramian Angular Summation Field (GASF) transformation of a time-series</w:t>
                        </w:r>
                        <w:bookmarkEnd w:id="22"/>
                      </w:p>
                    </w:txbxContent>
                  </v:textbox>
                </v:shape>
                <w10:wrap type="topAndBottom" anchorx="margin" anchory="margin"/>
              </v:group>
            </w:pict>
          </mc:Fallback>
        </mc:AlternateContent>
      </w:r>
      <w:r w:rsidR="00082AA4" w:rsidRPr="002167AD">
        <w:t>Consider how easy it is for the human visual system to handle this problem, and in a fraction of a second. In fact, this is exactly how analysts often do their classifications</w:t>
      </w:r>
      <w:r w:rsidR="00381D38">
        <w:t xml:space="preserve"> manually</w:t>
      </w:r>
      <w:r w:rsidR="00082AA4" w:rsidRPr="002167AD">
        <w:t>. This suggests that we might benefit from tapping into the biological mechanisms for analyzing visual data (i.e. images). Recently, some researchers started adopting this insight. See, for example, Wang and Oates (2015</w:t>
      </w:r>
      <w:r w:rsidR="00082AA4">
        <w:t>a</w:t>
      </w:r>
      <w:r w:rsidR="00082AA4" w:rsidRPr="002167AD">
        <w:t xml:space="preserve">). The essence of this line of thought is the following: Instead of analyzing a sequence of 1-D or scalar-valued </w:t>
      </w:r>
      <w:r w:rsidR="00082AA4" w:rsidRPr="002167AD">
        <w:rPr>
          <w:i/>
        </w:rPr>
        <w:lastRenderedPageBreak/>
        <w:t>temporal</w:t>
      </w:r>
      <w:r w:rsidR="00082AA4" w:rsidRPr="002167AD">
        <w:t xml:space="preserve"> data points, </w:t>
      </w:r>
      <w:r w:rsidR="00785B81">
        <w:t>we</w:t>
      </w:r>
      <w:r w:rsidR="00082AA4" w:rsidRPr="002167AD">
        <w:t xml:space="preserve"> transform them into a single 2-D or matrix-valued </w:t>
      </w:r>
      <w:r w:rsidR="00082AA4" w:rsidRPr="002167AD">
        <w:rPr>
          <w:i/>
        </w:rPr>
        <w:t>spatial</w:t>
      </w:r>
      <w:r w:rsidR="00082AA4" w:rsidRPr="002167AD">
        <w:t xml:space="preserve"> data point. The spatial data point is simply an image which means the time</w:t>
      </w:r>
      <w:r w:rsidR="00785B81">
        <w:t>-</w:t>
      </w:r>
      <w:r w:rsidR="00082AA4" w:rsidRPr="002167AD">
        <w:t xml:space="preserve">series signal has been transformed into an image (see </w:t>
      </w:r>
      <w:r w:rsidR="003B66AB">
        <w:fldChar w:fldCharType="begin"/>
      </w:r>
      <w:r w:rsidR="003B66AB">
        <w:instrText xml:space="preserve"> REF _Ref21078493 \h </w:instrText>
      </w:r>
      <w:r w:rsidR="003B66AB">
        <w:fldChar w:fldCharType="separate"/>
      </w:r>
      <w:r w:rsidR="003B66AB">
        <w:t xml:space="preserve">Figure </w:t>
      </w:r>
      <w:r w:rsidR="003B66AB">
        <w:rPr>
          <w:noProof/>
        </w:rPr>
        <w:t>1</w:t>
      </w:r>
      <w:r w:rsidR="003B66AB">
        <w:t>.</w:t>
      </w:r>
      <w:r w:rsidR="003B66AB">
        <w:rPr>
          <w:noProof/>
        </w:rPr>
        <w:t>3</w:t>
      </w:r>
      <w:r w:rsidR="003B66AB">
        <w:fldChar w:fldCharType="end"/>
      </w:r>
      <w:r w:rsidR="00082AA4" w:rsidRPr="002167AD">
        <w:t xml:space="preserve"> for </w:t>
      </w:r>
      <w:r w:rsidR="003B66AB">
        <w:t>an example</w:t>
      </w:r>
      <w:r w:rsidR="00082AA4" w:rsidRPr="002167AD">
        <w:t xml:space="preserve"> of </w:t>
      </w:r>
      <w:r w:rsidR="003B66AB">
        <w:t>a</w:t>
      </w:r>
      <w:r w:rsidR="00082AA4" w:rsidRPr="002167AD">
        <w:t xml:space="preserve"> transformation </w:t>
      </w:r>
      <w:r w:rsidR="003B66AB">
        <w:t>technique</w:t>
      </w:r>
      <w:r w:rsidR="00082AA4" w:rsidRPr="002167AD">
        <w:t xml:space="preserve">). This allows for the application of a large body of relatively well-developed computer vision techniques to the above-stated problem. Most of these techniques center around the </w:t>
      </w:r>
      <w:r w:rsidR="00082AA4" w:rsidRPr="002167AD">
        <w:rPr>
          <w:i/>
        </w:rPr>
        <w:t>Convolutional Neural Network</w:t>
      </w:r>
      <w:r w:rsidR="00082AA4" w:rsidRPr="002167AD">
        <w:t xml:space="preserve"> (CNN). In summary, the </w:t>
      </w:r>
      <w:r w:rsidR="00082AA4" w:rsidRPr="002167AD">
        <w:rPr>
          <w:i/>
        </w:rPr>
        <w:t>time-series classification</w:t>
      </w:r>
      <w:r w:rsidR="00082AA4" w:rsidRPr="002167AD">
        <w:t xml:space="preserve"> problem has been converted to an </w:t>
      </w:r>
      <w:r w:rsidR="00082AA4" w:rsidRPr="002167AD">
        <w:rPr>
          <w:i/>
        </w:rPr>
        <w:t>image classification</w:t>
      </w:r>
      <w:r w:rsidR="00082AA4" w:rsidRPr="002167AD">
        <w:t xml:space="preserve"> problem.</w:t>
      </w:r>
    </w:p>
    <w:p w14:paraId="2FAFF676" w14:textId="3453C299" w:rsidR="007D6E48" w:rsidRDefault="00A444D5" w:rsidP="00F247C2">
      <w:r w:rsidRPr="002167AD">
        <w:t xml:space="preserve">This comparative case study will not attempt to compare the difference between using RNNs and CNNs to solve the flight path classification problem. Instead, it will compare the impact of a number of transformation </w:t>
      </w:r>
      <w:r w:rsidR="003D4949">
        <w:t>techniques</w:t>
      </w:r>
      <w:r w:rsidRPr="002167AD">
        <w:t xml:space="preserve"> (to transform the time</w:t>
      </w:r>
      <w:r w:rsidR="003D4949">
        <w:t>-</w:t>
      </w:r>
      <w:r w:rsidRPr="002167AD">
        <w:t xml:space="preserve">series into an image) on the image classification performance. After application of each transformation </w:t>
      </w:r>
      <w:r w:rsidR="003D4949">
        <w:t>technique</w:t>
      </w:r>
      <w:r w:rsidRPr="002167AD">
        <w:t xml:space="preserve"> to the training dataset of flight path time-series, a CNN will be trained which will serve as a classifier. The performance of the classifiers will be compared. </w:t>
      </w:r>
      <w:r w:rsidRPr="002167AD">
        <w:rPr>
          <w:i/>
        </w:rPr>
        <w:t>Transfer learning</w:t>
      </w:r>
      <w:r w:rsidRPr="002167AD">
        <w:t xml:space="preserve"> will be used to speed up the training of the CNNs.</w:t>
      </w:r>
    </w:p>
    <w:p w14:paraId="3730D409" w14:textId="6A738793" w:rsidR="003A30C2" w:rsidRDefault="003A30C2" w:rsidP="00702063">
      <w:pPr>
        <w:pStyle w:val="Heading2"/>
      </w:pPr>
      <w:bookmarkStart w:id="23" w:name="_Toc24436520"/>
      <w:r>
        <w:t>VALUE PROPOSITION</w:t>
      </w:r>
      <w:bookmarkEnd w:id="23"/>
    </w:p>
    <w:p w14:paraId="3BFF9B2D" w14:textId="06ACDE41" w:rsidR="00CB3207" w:rsidRDefault="00CB3207" w:rsidP="00702063">
      <w:r>
        <w:t>This project seeks to provide value in a number of ways:</w:t>
      </w:r>
    </w:p>
    <w:p w14:paraId="151BA09C" w14:textId="24ED8335" w:rsidR="0008764E" w:rsidRDefault="0008764E" w:rsidP="00702063">
      <w:pPr>
        <w:pStyle w:val="ListParagraph"/>
        <w:numPr>
          <w:ilvl w:val="0"/>
          <w:numId w:val="20"/>
        </w:numPr>
      </w:pPr>
      <w:r>
        <w:t>Demonstrates how flight profile time-series can be turned into images for more effective classification</w:t>
      </w:r>
    </w:p>
    <w:p w14:paraId="1F829238" w14:textId="1C68A704" w:rsidR="00D610BF" w:rsidRDefault="00D610BF" w:rsidP="00702063">
      <w:pPr>
        <w:pStyle w:val="ListParagraph"/>
        <w:numPr>
          <w:ilvl w:val="0"/>
          <w:numId w:val="20"/>
        </w:numPr>
      </w:pPr>
      <w:r>
        <w:t>Identifies the best transformation technique for flight path time</w:t>
      </w:r>
      <w:r w:rsidR="003111AC">
        <w:t>-</w:t>
      </w:r>
      <w:r>
        <w:t>series</w:t>
      </w:r>
    </w:p>
    <w:p w14:paraId="171B1CB3" w14:textId="147B0359" w:rsidR="00CB3207" w:rsidRDefault="007D72B0" w:rsidP="00702063">
      <w:pPr>
        <w:pStyle w:val="ListParagraph"/>
        <w:numPr>
          <w:ilvl w:val="0"/>
          <w:numId w:val="20"/>
        </w:numPr>
      </w:pPr>
      <w:r>
        <w:t xml:space="preserve">Reduces the need for (or does away with) </w:t>
      </w:r>
      <w:r w:rsidR="00477541">
        <w:t xml:space="preserve">hand classification of </w:t>
      </w:r>
      <w:r w:rsidR="00CB3207">
        <w:t>flight profiles. This will save significant amounts of time for post-flight analysts.</w:t>
      </w:r>
    </w:p>
    <w:p w14:paraId="7690C435" w14:textId="77777777" w:rsidR="00CB3207" w:rsidRDefault="00CB3207" w:rsidP="00702063">
      <w:pPr>
        <w:pStyle w:val="ListParagraph"/>
        <w:numPr>
          <w:ilvl w:val="0"/>
          <w:numId w:val="20"/>
        </w:numPr>
      </w:pPr>
      <w:r>
        <w:lastRenderedPageBreak/>
        <w:t>Provides an analytic process that can be adopted as a tool by analysts. They can then implement the analytical process in their own preferred technology environment.</w:t>
      </w:r>
    </w:p>
    <w:p w14:paraId="432A504F" w14:textId="0C488D7A" w:rsidR="00CB3207" w:rsidRDefault="007D72B0" w:rsidP="00702063">
      <w:pPr>
        <w:pStyle w:val="ListParagraph"/>
        <w:numPr>
          <w:ilvl w:val="0"/>
          <w:numId w:val="20"/>
        </w:numPr>
      </w:pPr>
      <w:r>
        <w:t xml:space="preserve">Demonstrates how transfer learning </w:t>
      </w:r>
      <w:r w:rsidR="00CB3207">
        <w:t>greatly speedup the time to train a CNN neural network for the classification of profiles. This should encourage analysts that might still be skeptical about the use of deep learning for everyday tasks, and save them even more time.</w:t>
      </w:r>
    </w:p>
    <w:p w14:paraId="0AA483AE" w14:textId="76F3D224" w:rsidR="00CB3207" w:rsidRDefault="00CB3207" w:rsidP="00702063">
      <w:pPr>
        <w:pStyle w:val="ListParagraph"/>
        <w:numPr>
          <w:ilvl w:val="0"/>
          <w:numId w:val="20"/>
        </w:numPr>
      </w:pPr>
      <w:r>
        <w:t>Demonstrates how post</w:t>
      </w:r>
      <w:r w:rsidR="00477541">
        <w:t>-</w:t>
      </w:r>
      <w:r>
        <w:t>flight analysis can be undertaken by ordinary analysts. This data is usually considered sensitive by airlines and are not published. A publicly available de-identified source of flight data is used and the project demonstrates how this provides a valuable opportunity for analysts.</w:t>
      </w:r>
    </w:p>
    <w:p w14:paraId="3A323069" w14:textId="0E8912F8" w:rsidR="00CB3207" w:rsidRDefault="00CB3207" w:rsidP="00702063">
      <w:pPr>
        <w:pStyle w:val="ListParagraph"/>
        <w:numPr>
          <w:ilvl w:val="0"/>
          <w:numId w:val="20"/>
        </w:numPr>
      </w:pPr>
      <w:r>
        <w:t>Encourages data scientists to undertake post</w:t>
      </w:r>
      <w:r w:rsidR="00477541">
        <w:t>-</w:t>
      </w:r>
      <w:r>
        <w:t>flight analyses. This is especially needed in the area of airline safety. In addition, and when allowed by airline policies and pilot unions, post</w:t>
      </w:r>
      <w:r w:rsidR="00477541">
        <w:t>-</w:t>
      </w:r>
      <w:r>
        <w:t>flight analysis can be a valuable tool in the performance evaluation of pilots. This can have a positive impact on the profitability of an airline.</w:t>
      </w:r>
    </w:p>
    <w:p w14:paraId="049D97A3" w14:textId="327811E6" w:rsidR="00CB3207" w:rsidRDefault="00CB3207" w:rsidP="00702063">
      <w:pPr>
        <w:pStyle w:val="ListParagraph"/>
        <w:numPr>
          <w:ilvl w:val="0"/>
          <w:numId w:val="20"/>
        </w:numPr>
      </w:pPr>
      <w:r>
        <w:t>Satisfies my personal interest in the analysis of flight data as well as the application of cutting edge analysis techniques in the form of deep learning.</w:t>
      </w:r>
    </w:p>
    <w:p w14:paraId="2E828EAD" w14:textId="53DA052A" w:rsidR="007D6E48" w:rsidRDefault="007D6E48" w:rsidP="00702063">
      <w:pPr>
        <w:pStyle w:val="Heading2"/>
      </w:pPr>
      <w:bookmarkStart w:id="24" w:name="_Toc24436521"/>
      <w:r>
        <w:lastRenderedPageBreak/>
        <w:t>OBJECTIVES</w:t>
      </w:r>
      <w:bookmarkEnd w:id="24"/>
    </w:p>
    <w:p w14:paraId="6F38EF84" w14:textId="34AB74F0" w:rsidR="006D3F62" w:rsidRPr="006D3F62" w:rsidRDefault="006D3F62" w:rsidP="006D3F62">
      <w:pPr>
        <w:rPr>
          <w:lang w:eastAsia="ja-JP"/>
        </w:rPr>
      </w:pPr>
      <w:r>
        <w:rPr>
          <w:lang w:eastAsia="ja-JP"/>
        </w:rPr>
        <w:t xml:space="preserve">To setup an analytics pipeline for analysts, the foremost objective is to find the best transformation </w:t>
      </w:r>
      <w:r w:rsidR="00BA7958">
        <w:rPr>
          <w:lang w:eastAsia="ja-JP"/>
        </w:rPr>
        <w:t>technique</w:t>
      </w:r>
      <w:r>
        <w:rPr>
          <w:lang w:eastAsia="ja-JP"/>
        </w:rPr>
        <w:t xml:space="preserve"> to convert flight path time-series into images.</w:t>
      </w:r>
      <w:r w:rsidR="00F22359">
        <w:rPr>
          <w:lang w:eastAsia="ja-JP"/>
        </w:rPr>
        <w:t xml:space="preserve"> The rest of the objectives provide the components for the construction of the pipeline.</w:t>
      </w:r>
    </w:p>
    <w:p w14:paraId="7434A2DC" w14:textId="34F26C26" w:rsidR="003444EF" w:rsidRPr="00063987" w:rsidRDefault="003759A7" w:rsidP="00702063">
      <w:pPr>
        <w:pStyle w:val="Heading3"/>
      </w:pPr>
      <w:bookmarkStart w:id="25" w:name="_Toc24436522"/>
      <w:r w:rsidRPr="00063987">
        <w:t xml:space="preserve">Transformation </w:t>
      </w:r>
      <w:r w:rsidR="00BA7958">
        <w:t>Techniques</w:t>
      </w:r>
      <w:bookmarkEnd w:id="25"/>
    </w:p>
    <w:p w14:paraId="64DE9B69" w14:textId="514FE833" w:rsidR="003759A7" w:rsidRPr="002167AD" w:rsidRDefault="00F45C7D" w:rsidP="00702063">
      <w:r>
        <w:t>We will p</w:t>
      </w:r>
      <w:r w:rsidR="003759A7" w:rsidRPr="002167AD">
        <w:t xml:space="preserve">erform a comparison of a number of transformation </w:t>
      </w:r>
      <w:r w:rsidR="00BA7958">
        <w:t>techniques</w:t>
      </w:r>
      <w:r w:rsidR="003759A7" w:rsidRPr="002167AD">
        <w:t xml:space="preserve"> in terms of their associated image classification performance. </w:t>
      </w:r>
      <w:r w:rsidR="006925F2">
        <w:t>To do this we will a</w:t>
      </w:r>
      <w:r w:rsidR="003759A7" w:rsidRPr="002167AD">
        <w:t xml:space="preserve">pply each transformation </w:t>
      </w:r>
      <w:r w:rsidR="00BA7958">
        <w:t>technique</w:t>
      </w:r>
      <w:r w:rsidR="003759A7" w:rsidRPr="002167AD">
        <w:t xml:space="preserve"> to the cleaned time-series dataset in turn, train a CNN to do classification (using supervised learning), and record the performance. </w:t>
      </w:r>
      <w:r w:rsidR="006925F2">
        <w:t>Then we will s</w:t>
      </w:r>
      <w:r w:rsidR="003759A7" w:rsidRPr="002167AD">
        <w:t xml:space="preserve">elect the most performant transformation </w:t>
      </w:r>
      <w:r w:rsidR="00BA7958">
        <w:t>technique</w:t>
      </w:r>
      <w:r w:rsidR="003759A7" w:rsidRPr="002167AD">
        <w:t xml:space="preserve"> and use this technique in the rest of the analysis pipeline. The following transf</w:t>
      </w:r>
      <w:r w:rsidR="00F027CB">
        <w:t xml:space="preserve">ormation </w:t>
      </w:r>
      <w:r w:rsidR="00BA7958">
        <w:t>techniques</w:t>
      </w:r>
      <w:r w:rsidR="00F027CB">
        <w:t xml:space="preserve"> will </w:t>
      </w:r>
      <w:r w:rsidR="003759A7" w:rsidRPr="002167AD">
        <w:t>be considered:</w:t>
      </w:r>
    </w:p>
    <w:p w14:paraId="583DA22A" w14:textId="281ABF10" w:rsidR="005E2B32" w:rsidRPr="005169AE" w:rsidRDefault="005E2B32" w:rsidP="00702063">
      <w:pPr>
        <w:pStyle w:val="ListParagraph"/>
        <w:numPr>
          <w:ilvl w:val="0"/>
          <w:numId w:val="21"/>
        </w:numPr>
      </w:pPr>
      <w:r w:rsidRPr="005169AE">
        <w:t>Altitude line plots transformed into an image</w:t>
      </w:r>
    </w:p>
    <w:p w14:paraId="7EC1F120" w14:textId="3D78B81F" w:rsidR="00F027CB" w:rsidRDefault="00F027CB" w:rsidP="00F027CB">
      <w:pPr>
        <w:pStyle w:val="ListParagraph"/>
        <w:numPr>
          <w:ilvl w:val="0"/>
          <w:numId w:val="21"/>
        </w:numPr>
      </w:pPr>
      <w:r w:rsidRPr="005169AE">
        <w:t>Altitude area plots transformed into an image</w:t>
      </w:r>
    </w:p>
    <w:p w14:paraId="4F8318F3" w14:textId="267AFA66" w:rsidR="005E2B32" w:rsidRPr="005169AE" w:rsidRDefault="005E2B32" w:rsidP="00702063">
      <w:pPr>
        <w:pStyle w:val="ListParagraph"/>
        <w:numPr>
          <w:ilvl w:val="0"/>
          <w:numId w:val="21"/>
        </w:numPr>
      </w:pPr>
      <w:r w:rsidRPr="005169AE">
        <w:t>Gramian Angular Summation Field (GASF)</w:t>
      </w:r>
    </w:p>
    <w:p w14:paraId="7360FE23" w14:textId="44731D8C" w:rsidR="005E2B32" w:rsidRPr="005169AE" w:rsidRDefault="005E2B32" w:rsidP="00702063">
      <w:pPr>
        <w:pStyle w:val="ListParagraph"/>
        <w:numPr>
          <w:ilvl w:val="0"/>
          <w:numId w:val="21"/>
        </w:numPr>
      </w:pPr>
      <w:r w:rsidRPr="005169AE">
        <w:t>Gramian Angular Difference Field (GADF)</w:t>
      </w:r>
    </w:p>
    <w:p w14:paraId="6B027914" w14:textId="2F0E07BF" w:rsidR="005E2B32" w:rsidRPr="005169AE" w:rsidRDefault="005E2B32" w:rsidP="00702063">
      <w:pPr>
        <w:pStyle w:val="ListParagraph"/>
        <w:numPr>
          <w:ilvl w:val="0"/>
          <w:numId w:val="21"/>
        </w:numPr>
      </w:pPr>
      <w:r w:rsidRPr="005169AE">
        <w:t>Markov Transition Field (MTF)</w:t>
      </w:r>
    </w:p>
    <w:p w14:paraId="58EBD18D" w14:textId="47265F00" w:rsidR="005E2B32" w:rsidRPr="005169AE" w:rsidRDefault="005E2B32" w:rsidP="00702063">
      <w:pPr>
        <w:pStyle w:val="ListParagraph"/>
        <w:numPr>
          <w:ilvl w:val="0"/>
          <w:numId w:val="21"/>
        </w:numPr>
      </w:pPr>
      <w:r w:rsidRPr="005169AE">
        <w:t>Recurrence Plot (RP)</w:t>
      </w:r>
    </w:p>
    <w:p w14:paraId="57229A1B" w14:textId="095E039F" w:rsidR="00063987" w:rsidRPr="00063987" w:rsidRDefault="00B70BE4" w:rsidP="00702063">
      <w:pPr>
        <w:pStyle w:val="Heading3"/>
      </w:pPr>
      <w:bookmarkStart w:id="26" w:name="_Toc24436523"/>
      <w:r w:rsidRPr="00063987">
        <w:t>Developed/Non-developed Model</w:t>
      </w:r>
      <w:bookmarkEnd w:id="26"/>
    </w:p>
    <w:p w14:paraId="7522B8B9" w14:textId="3943745F" w:rsidR="005E2B32" w:rsidRPr="002167AD" w:rsidRDefault="00B70BE4" w:rsidP="00702063">
      <w:pPr>
        <w:rPr>
          <w:b/>
          <w:bCs/>
        </w:rPr>
      </w:pPr>
      <w:r w:rsidRPr="002167AD">
        <w:t>T</w:t>
      </w:r>
      <w:r w:rsidR="00E72241">
        <w:t>he first</w:t>
      </w:r>
      <w:r w:rsidRPr="002167AD">
        <w:t xml:space="preserve"> model </w:t>
      </w:r>
      <w:r w:rsidR="00E72241">
        <w:t>in the analytics pipeline will</w:t>
      </w:r>
      <w:r w:rsidR="002C2621">
        <w:t xml:space="preserve"> classify flight profiles into developed (useful) and </w:t>
      </w:r>
      <w:r w:rsidRPr="002167AD">
        <w:t>n</w:t>
      </w:r>
      <w:r w:rsidR="002C2621">
        <w:t>on-developed</w:t>
      </w:r>
      <w:r w:rsidRPr="002167AD">
        <w:t xml:space="preserve"> (non-useful) profiles. </w:t>
      </w:r>
      <w:r w:rsidR="00E72241">
        <w:t>We will a</w:t>
      </w:r>
      <w:r w:rsidRPr="002167AD">
        <w:t xml:space="preserve">lso consider the use of </w:t>
      </w:r>
      <w:r w:rsidRPr="002167AD">
        <w:rPr>
          <w:i/>
        </w:rPr>
        <w:t>anomaly detection</w:t>
      </w:r>
      <w:r w:rsidRPr="002167AD">
        <w:t xml:space="preserve"> by means of an </w:t>
      </w:r>
      <w:r w:rsidRPr="002167AD">
        <w:rPr>
          <w:i/>
        </w:rPr>
        <w:t>auto</w:t>
      </w:r>
      <w:r w:rsidR="00241D28">
        <w:rPr>
          <w:i/>
        </w:rPr>
        <w:t>-</w:t>
      </w:r>
      <w:r w:rsidRPr="002167AD">
        <w:rPr>
          <w:i/>
        </w:rPr>
        <w:t>encoder</w:t>
      </w:r>
      <w:r w:rsidRPr="002167AD">
        <w:t xml:space="preserve"> </w:t>
      </w:r>
      <w:r w:rsidR="0005722B">
        <w:t>(</w:t>
      </w:r>
      <w:r w:rsidRPr="002167AD">
        <w:t xml:space="preserve">instead of a classification </w:t>
      </w:r>
      <w:r w:rsidR="00E82612">
        <w:t>algorithm</w:t>
      </w:r>
      <w:r w:rsidR="0005722B">
        <w:t>)</w:t>
      </w:r>
      <w:r w:rsidRPr="002167AD">
        <w:t xml:space="preserve"> due to a significant class imbalance.</w:t>
      </w:r>
    </w:p>
    <w:p w14:paraId="7465E40C" w14:textId="47D34B3F" w:rsidR="00063987" w:rsidRPr="00063987" w:rsidRDefault="001946AE" w:rsidP="00702063">
      <w:pPr>
        <w:pStyle w:val="Heading3"/>
      </w:pPr>
      <w:bookmarkStart w:id="27" w:name="_Toc24436524"/>
      <w:r w:rsidRPr="00063987">
        <w:lastRenderedPageBreak/>
        <w:t>Canonical Segments Model</w:t>
      </w:r>
      <w:bookmarkEnd w:id="27"/>
    </w:p>
    <w:p w14:paraId="30AFF3E8" w14:textId="220658CE" w:rsidR="003759A7" w:rsidRPr="002167AD" w:rsidRDefault="00C012C4" w:rsidP="00702063">
      <w:r>
        <w:t xml:space="preserve">The next model in the pipeline will perform </w:t>
      </w:r>
      <w:r w:rsidR="001946AE" w:rsidRPr="002167AD">
        <w:t>multi-label classification</w:t>
      </w:r>
      <w:r w:rsidR="002C2621">
        <w:t xml:space="preserve"> of</w:t>
      </w:r>
      <w:r>
        <w:t xml:space="preserve"> the </w:t>
      </w:r>
      <w:r w:rsidR="002C2621">
        <w:t>developed</w:t>
      </w:r>
      <w:r w:rsidR="001946AE" w:rsidRPr="002167AD">
        <w:t xml:space="preserve"> profiles. </w:t>
      </w:r>
      <w:r>
        <w:t>The labels used here will</w:t>
      </w:r>
      <w:r w:rsidR="002C2621">
        <w:t xml:space="preserve"> reflect whether a profile has </w:t>
      </w:r>
      <w:r w:rsidR="002C2621" w:rsidRPr="002C2621">
        <w:rPr>
          <w:i/>
        </w:rPr>
        <w:t>canonical</w:t>
      </w:r>
      <w:r>
        <w:t xml:space="preserve"> climb, </w:t>
      </w:r>
      <w:r w:rsidR="001946AE" w:rsidRPr="002167AD">
        <w:t>cruise</w:t>
      </w:r>
      <w:r>
        <w:t xml:space="preserve">, and </w:t>
      </w:r>
      <w:r w:rsidR="001946AE" w:rsidRPr="002167AD">
        <w:t>descent segments. In this conte</w:t>
      </w:r>
      <w:r w:rsidR="002C2621">
        <w:t>xt, canonical means relatively smooth.</w:t>
      </w:r>
    </w:p>
    <w:p w14:paraId="43F16A79" w14:textId="5D537E39" w:rsidR="00063987" w:rsidRPr="00063987" w:rsidRDefault="001946AE" w:rsidP="00702063">
      <w:pPr>
        <w:pStyle w:val="Heading3"/>
      </w:pPr>
      <w:bookmarkStart w:id="28" w:name="_Toc24436525"/>
      <w:r w:rsidRPr="00063987">
        <w:t>Extended/Short Cruises Model</w:t>
      </w:r>
      <w:bookmarkEnd w:id="28"/>
    </w:p>
    <w:p w14:paraId="690DBB25" w14:textId="66C25FCF" w:rsidR="001946AE" w:rsidRPr="002167AD" w:rsidRDefault="00964684" w:rsidP="00702063">
      <w:r>
        <w:t>The final model in the pipeline will</w:t>
      </w:r>
      <w:r w:rsidR="001946AE" w:rsidRPr="002167AD">
        <w:t xml:space="preserve"> classify flight profiles with canonical </w:t>
      </w:r>
      <w:r w:rsidR="001946AE" w:rsidRPr="002167AD">
        <w:rPr>
          <w:i/>
        </w:rPr>
        <w:t>cruise</w:t>
      </w:r>
      <w:r w:rsidR="001946AE" w:rsidRPr="002167AD">
        <w:t xml:space="preserve"> segments (regardless of the properties of climb or descent segments) into profiles that have extended cruises (useful) and shorter cruises (non-useful).</w:t>
      </w:r>
    </w:p>
    <w:p w14:paraId="4986FAB3" w14:textId="39408F94" w:rsidR="00063987" w:rsidRPr="00063987" w:rsidRDefault="001946AE" w:rsidP="00702063">
      <w:pPr>
        <w:pStyle w:val="Heading3"/>
      </w:pPr>
      <w:bookmarkStart w:id="29" w:name="_Toc24436526"/>
      <w:r w:rsidRPr="00063987">
        <w:t>End-to-end Inference</w:t>
      </w:r>
      <w:bookmarkEnd w:id="29"/>
    </w:p>
    <w:p w14:paraId="4B125453" w14:textId="6F9B0647" w:rsidR="004267D7" w:rsidRDefault="008B0F48" w:rsidP="00702063">
      <w:r>
        <w:t>The final objective will be to p</w:t>
      </w:r>
      <w:r w:rsidR="001946AE" w:rsidRPr="002167AD">
        <w:t xml:space="preserve">repare a significant </w:t>
      </w:r>
      <w:r w:rsidR="001946AE" w:rsidRPr="002167AD">
        <w:rPr>
          <w:i/>
        </w:rPr>
        <w:t>test</w:t>
      </w:r>
      <w:r w:rsidR="001946AE" w:rsidRPr="002167AD">
        <w:t xml:space="preserve"> dataset, consisting of data points that have never been seen by any of the models. </w:t>
      </w:r>
      <w:r>
        <w:t>We will c</w:t>
      </w:r>
      <w:r w:rsidR="001946AE" w:rsidRPr="002167AD">
        <w:t xml:space="preserve">onstruct an end-to-end inference process to simulate a production system and apply </w:t>
      </w:r>
      <w:r>
        <w:t xml:space="preserve">it </w:t>
      </w:r>
      <w:r w:rsidR="001946AE" w:rsidRPr="002167AD">
        <w:t xml:space="preserve">to the test dataset. </w:t>
      </w:r>
      <w:r>
        <w:t>The</w:t>
      </w:r>
      <w:r w:rsidR="00D923F7">
        <w:t>n</w:t>
      </w:r>
      <w:r>
        <w:t xml:space="preserve"> we will m</w:t>
      </w:r>
      <w:r w:rsidR="001946AE" w:rsidRPr="002167AD">
        <w:t>ake recommendations to post-flight analysts.</w:t>
      </w:r>
    </w:p>
    <w:p w14:paraId="6999D8F3" w14:textId="77777777" w:rsidR="004267D7" w:rsidRDefault="004267D7">
      <w:r>
        <w:br w:type="page"/>
      </w:r>
    </w:p>
    <w:p w14:paraId="6025574E" w14:textId="7916935F" w:rsidR="005951B7" w:rsidRDefault="005951B7" w:rsidP="00702063">
      <w:pPr>
        <w:pStyle w:val="Heading1"/>
      </w:pPr>
      <w:bookmarkStart w:id="30" w:name="_Toc24436527"/>
      <w:r>
        <w:lastRenderedPageBreak/>
        <w:t>DATA SOURCE</w:t>
      </w:r>
      <w:bookmarkEnd w:id="30"/>
    </w:p>
    <w:p w14:paraId="308E2E4F" w14:textId="77777777" w:rsidR="00BA7299" w:rsidRDefault="00BA7299" w:rsidP="00702063"/>
    <w:p w14:paraId="599352C2" w14:textId="77777777" w:rsidR="00BA7299" w:rsidRDefault="00BA7299" w:rsidP="00702063"/>
    <w:p w14:paraId="4689BFD2" w14:textId="6F764504" w:rsidR="00684506" w:rsidRDefault="008573F1" w:rsidP="00702063">
      <w:r>
        <w:t xml:space="preserve">At any </w:t>
      </w:r>
      <w:r w:rsidR="00955E88">
        <w:t>moment,</w:t>
      </w:r>
      <w:r>
        <w:t xml:space="preserve"> there is </w:t>
      </w:r>
      <w:r w:rsidR="00955E88">
        <w:t xml:space="preserve">an average of </w:t>
      </w:r>
      <w:r>
        <w:t xml:space="preserve">about </w:t>
      </w:r>
      <w:r w:rsidR="00955E88">
        <w:t>10,000 airplanes in the sky carrying more than a</w:t>
      </w:r>
      <w:r>
        <w:t xml:space="preserve"> million </w:t>
      </w:r>
      <w:r w:rsidR="00955E88">
        <w:t>passengers</w:t>
      </w:r>
      <w:r>
        <w:t>.</w:t>
      </w:r>
      <w:r w:rsidR="00955E88">
        <w:t xml:space="preserve"> </w:t>
      </w:r>
      <w:r w:rsidR="00E646CE">
        <w:t>Hundreds of variables are usually monitored during a flight which often has a duration of a number of hours. Many of these va</w:t>
      </w:r>
      <w:r w:rsidR="005C4DC7">
        <w:t xml:space="preserve">riables are sampled at </w:t>
      </w:r>
      <w:r w:rsidR="00E646CE">
        <w:t>a rate of once per second</w:t>
      </w:r>
      <w:r w:rsidR="005C4DC7">
        <w:t xml:space="preserve"> or more frequently</w:t>
      </w:r>
      <w:r w:rsidR="00E646CE">
        <w:t xml:space="preserve">. </w:t>
      </w:r>
      <w:r w:rsidR="00681E82">
        <w:t xml:space="preserve">A huge volume of data is generated during a typical flight. </w:t>
      </w:r>
      <w:r w:rsidR="003F5797">
        <w:t xml:space="preserve">This suggests that the analysis of flight data should be </w:t>
      </w:r>
      <w:r w:rsidR="005165B1">
        <w:t>of some importance.</w:t>
      </w:r>
      <w:r w:rsidR="00691AEA">
        <w:t xml:space="preserve"> Moreover, it seems reasonable that flight data should be easily accessible. </w:t>
      </w:r>
      <w:r w:rsidR="00BE0BD9">
        <w:t xml:space="preserve">This is not </w:t>
      </w:r>
      <w:r w:rsidR="00C26DC6">
        <w:t xml:space="preserve">always </w:t>
      </w:r>
      <w:r w:rsidR="00BE0BD9">
        <w:t xml:space="preserve">the case, however. </w:t>
      </w:r>
    </w:p>
    <w:p w14:paraId="36BE8713" w14:textId="4ADD6E98" w:rsidR="00C26DC6" w:rsidRPr="008573F1" w:rsidRDefault="00BE0BD9" w:rsidP="00702063">
      <w:r>
        <w:t xml:space="preserve">Flight data directly reveals how an airline operates its core business and how efficiently pilots </w:t>
      </w:r>
      <w:r w:rsidR="000C1ACC">
        <w:t>perform their duties</w:t>
      </w:r>
      <w:r>
        <w:t>.</w:t>
      </w:r>
      <w:r w:rsidR="00684506">
        <w:t xml:space="preserve"> This data is considered sensitive. Some of the collected flight data, however, is so basic that it is, in fact, publicly available. Examples are </w:t>
      </w:r>
      <w:r w:rsidR="0059461A">
        <w:t xml:space="preserve">datapoints that contain </w:t>
      </w:r>
      <w:r w:rsidR="00684506">
        <w:t>altitude</w:t>
      </w:r>
      <w:r w:rsidR="000F144C">
        <w:t>, latitude, longitude,</w:t>
      </w:r>
      <w:r w:rsidR="00684506">
        <w:t xml:space="preserve"> and heading. </w:t>
      </w:r>
      <w:r w:rsidR="00EE2641">
        <w:t>This information is</w:t>
      </w:r>
      <w:r w:rsidR="005944BA">
        <w:t xml:space="preserve"> considered to be public in the interest of </w:t>
      </w:r>
      <w:r w:rsidR="00EF3CB9">
        <w:t xml:space="preserve">the safe operation of </w:t>
      </w:r>
      <w:r w:rsidR="005944BA">
        <w:t>all air</w:t>
      </w:r>
      <w:r w:rsidR="00EF3CB9">
        <w:t>craft</w:t>
      </w:r>
      <w:r w:rsidR="005944BA">
        <w:t xml:space="preserve">. </w:t>
      </w:r>
    </w:p>
    <w:p w14:paraId="33967E20" w14:textId="642D2071" w:rsidR="00BA6E12" w:rsidRDefault="00CC14FF" w:rsidP="00702063">
      <w:pPr>
        <w:pStyle w:val="Heading2"/>
      </w:pPr>
      <w:bookmarkStart w:id="31" w:name="_Toc24436528"/>
      <w:r>
        <w:t>SOURCES OF FLIGHT DATA</w:t>
      </w:r>
      <w:bookmarkEnd w:id="31"/>
    </w:p>
    <w:p w14:paraId="4DAE54A9" w14:textId="0CAB926C" w:rsidR="00AF2E42" w:rsidRPr="00AF2E42" w:rsidRDefault="00AF2E42" w:rsidP="00702063">
      <w:r>
        <w:t xml:space="preserve">The gradual adoption of </w:t>
      </w:r>
      <w:r w:rsidRPr="001D6BEB">
        <w:rPr>
          <w:i/>
        </w:rPr>
        <w:t xml:space="preserve">Automatic </w:t>
      </w:r>
      <w:r w:rsidR="001D6BEB">
        <w:rPr>
          <w:i/>
        </w:rPr>
        <w:t>D</w:t>
      </w:r>
      <w:r w:rsidRPr="001D6BEB">
        <w:rPr>
          <w:i/>
        </w:rPr>
        <w:t xml:space="preserve">ependent </w:t>
      </w:r>
      <w:r w:rsidR="001D6BEB">
        <w:rPr>
          <w:i/>
        </w:rPr>
        <w:t>S</w:t>
      </w:r>
      <w:r w:rsidRPr="001D6BEB">
        <w:rPr>
          <w:i/>
        </w:rPr>
        <w:t>urveillance</w:t>
      </w:r>
      <w:r w:rsidR="001D6BEB" w:rsidRPr="001D6BEB">
        <w:rPr>
          <w:i/>
        </w:rPr>
        <w:t xml:space="preserve"> – </w:t>
      </w:r>
      <w:r w:rsidR="001D6BEB">
        <w:rPr>
          <w:i/>
        </w:rPr>
        <w:t>B</w:t>
      </w:r>
      <w:r w:rsidRPr="001D6BEB">
        <w:rPr>
          <w:i/>
        </w:rPr>
        <w:t>roadcast</w:t>
      </w:r>
      <w:r w:rsidRPr="00AF2E42">
        <w:t xml:space="preserve"> (ADS–B)</w:t>
      </w:r>
      <w:r w:rsidR="001D6BEB">
        <w:t xml:space="preserve"> </w:t>
      </w:r>
      <w:r w:rsidR="00BF4EAA">
        <w:t xml:space="preserve">by airlines </w:t>
      </w:r>
      <w:r w:rsidR="001D6BEB">
        <w:t>is leading to the wide availability of flight data</w:t>
      </w:r>
      <w:r w:rsidR="00BF4EAA">
        <w:t xml:space="preserve"> in the public domain</w:t>
      </w:r>
      <w:r w:rsidR="001D6BEB">
        <w:t>.</w:t>
      </w:r>
      <w:r w:rsidR="004E4216">
        <w:t xml:space="preserve"> Wikipedia gives a good overview of this technology </w:t>
      </w:r>
      <w:r w:rsidR="00DB51F1" w:rsidRPr="00DB51F1">
        <w:t>("Automatic dependent surveillance – broadcast," n.d.)</w:t>
      </w:r>
      <w:r w:rsidR="00DB51F1">
        <w:t xml:space="preserve">. </w:t>
      </w:r>
      <w:r w:rsidR="008F2292">
        <w:t>The ADS-B technology allows an aircraft to use satellite navigation to find its position.</w:t>
      </w:r>
      <w:r w:rsidR="001D6BEB">
        <w:t xml:space="preserve"> </w:t>
      </w:r>
      <w:r w:rsidR="008F2292">
        <w:t>It then broadcasts this information periodically which enables ground stations to track it. This method is used as a replacement for seco</w:t>
      </w:r>
      <w:r w:rsidR="009900F5">
        <w:t xml:space="preserve">ndary surveillance radar </w:t>
      </w:r>
      <w:r w:rsidR="009900F5">
        <w:lastRenderedPageBreak/>
        <w:t xml:space="preserve">(SSR) and does not depend on an interrogation signal from the ground. </w:t>
      </w:r>
      <w:r w:rsidR="00B5580E">
        <w:t xml:space="preserve">The data that is broadcast can also update the situational awareness </w:t>
      </w:r>
      <w:r w:rsidR="003A2D77">
        <w:t>of other aircraft</w:t>
      </w:r>
      <w:r w:rsidR="008F5CB8">
        <w:t xml:space="preserve"> in the area</w:t>
      </w:r>
      <w:r w:rsidR="003A2D77">
        <w:t>.</w:t>
      </w:r>
      <w:r w:rsidR="008F5CB8">
        <w:t xml:space="preserve"> </w:t>
      </w:r>
      <w:r w:rsidR="003A2D77">
        <w:t xml:space="preserve"> </w:t>
      </w:r>
    </w:p>
    <w:p w14:paraId="49DD1C63" w14:textId="48E6B1A0" w:rsidR="00063987" w:rsidRPr="00063987" w:rsidRDefault="00865D63" w:rsidP="00702063">
      <w:pPr>
        <w:pStyle w:val="Heading3"/>
      </w:pPr>
      <w:bookmarkStart w:id="32" w:name="_Toc24436529"/>
      <w:r w:rsidRPr="00063987">
        <w:t>Publicly available flight data</w:t>
      </w:r>
      <w:bookmarkEnd w:id="32"/>
    </w:p>
    <w:p w14:paraId="4B9A00B8" w14:textId="4C25C729" w:rsidR="00746E44" w:rsidRPr="00945E7F" w:rsidRDefault="008F5CB8" w:rsidP="00702063">
      <w:pPr>
        <w:rPr>
          <w:b/>
        </w:rPr>
      </w:pPr>
      <w:r w:rsidRPr="00945E7F">
        <w:t xml:space="preserve">The increasing use of ADS-B has led to many </w:t>
      </w:r>
      <w:r w:rsidR="00451834" w:rsidRPr="00945E7F">
        <w:t>flight tracking sites</w:t>
      </w:r>
      <w:r w:rsidRPr="00945E7F">
        <w:t xml:space="preserve"> that publish basic flight data for consumption by the public. </w:t>
      </w:r>
      <w:r w:rsidR="00F058C8" w:rsidRPr="00945E7F">
        <w:t xml:space="preserve">See </w:t>
      </w:r>
      <w:r w:rsidR="00675DDD" w:rsidRPr="00945E7F">
        <w:t xml:space="preserve">"This Is How Flight Tracking Sites Work" (Rabinowitz, 2017). </w:t>
      </w:r>
      <w:r w:rsidR="003209C2" w:rsidRPr="00945E7F">
        <w:t xml:space="preserve">This data is relatively superficial and usually consists of a dozen or </w:t>
      </w:r>
      <w:r w:rsidR="007A4333">
        <w:t>so</w:t>
      </w:r>
      <w:r w:rsidR="003209C2" w:rsidRPr="00945E7F">
        <w:t xml:space="preserve"> measured quantities. </w:t>
      </w:r>
      <w:r w:rsidRPr="00945E7F">
        <w:t>Some of the more prominent players are:</w:t>
      </w:r>
    </w:p>
    <w:p w14:paraId="2195B40E" w14:textId="69033A38" w:rsidR="00034A93" w:rsidRPr="00523A52" w:rsidRDefault="00034A93" w:rsidP="00702063">
      <w:pPr>
        <w:pStyle w:val="ListParagraph"/>
        <w:numPr>
          <w:ilvl w:val="0"/>
          <w:numId w:val="19"/>
        </w:numPr>
        <w:rPr>
          <w:b/>
        </w:rPr>
      </w:pPr>
      <w:r w:rsidRPr="00E12B60">
        <w:t xml:space="preserve">ADS-B Exchange at </w:t>
      </w:r>
      <w:hyperlink r:id="rId17" w:history="1">
        <w:r w:rsidRPr="00523A52">
          <w:rPr>
            <w:rStyle w:val="Hyperlink"/>
            <w:rFonts w:asciiTheme="majorHAnsi" w:eastAsiaTheme="majorEastAsia" w:hAnsiTheme="majorHAnsi" w:cstheme="majorBidi"/>
          </w:rPr>
          <w:t>https://www.adsbexchange.com/</w:t>
        </w:r>
      </w:hyperlink>
      <w:r w:rsidRPr="00E12B60">
        <w:t xml:space="preserve">  </w:t>
      </w:r>
    </w:p>
    <w:p w14:paraId="07294FE3" w14:textId="72449E31" w:rsidR="00034A93" w:rsidRPr="00523A52" w:rsidRDefault="00034A93" w:rsidP="00702063">
      <w:pPr>
        <w:pStyle w:val="ListParagraph"/>
        <w:numPr>
          <w:ilvl w:val="0"/>
          <w:numId w:val="19"/>
        </w:numPr>
        <w:rPr>
          <w:b/>
        </w:rPr>
      </w:pPr>
      <w:r w:rsidRPr="00E12B60">
        <w:t xml:space="preserve">OPENSKY at </w:t>
      </w:r>
      <w:hyperlink r:id="rId18" w:history="1">
        <w:r w:rsidRPr="00523A52">
          <w:rPr>
            <w:rStyle w:val="Hyperlink"/>
            <w:rFonts w:asciiTheme="majorHAnsi" w:eastAsiaTheme="majorEastAsia" w:hAnsiTheme="majorHAnsi" w:cstheme="majorBidi"/>
          </w:rPr>
          <w:t>https://opensky-network.org/</w:t>
        </w:r>
      </w:hyperlink>
      <w:r w:rsidRPr="00E12B60">
        <w:t xml:space="preserve"> </w:t>
      </w:r>
    </w:p>
    <w:p w14:paraId="56EA5FED" w14:textId="3ED3C181" w:rsidR="00034A93" w:rsidRPr="00523A52" w:rsidRDefault="00034A93" w:rsidP="00702063">
      <w:pPr>
        <w:pStyle w:val="ListParagraph"/>
        <w:numPr>
          <w:ilvl w:val="0"/>
          <w:numId w:val="19"/>
        </w:numPr>
        <w:rPr>
          <w:b/>
        </w:rPr>
      </w:pPr>
      <w:r w:rsidRPr="00BE6DFD">
        <w:t xml:space="preserve">FlightAware at </w:t>
      </w:r>
      <w:hyperlink r:id="rId19" w:history="1">
        <w:r w:rsidRPr="005A63E3">
          <w:rPr>
            <w:rStyle w:val="Hyperlink"/>
          </w:rPr>
          <w:t>https://flightaware.com/</w:t>
        </w:r>
      </w:hyperlink>
      <w:r w:rsidRPr="00BE6DFD">
        <w:t xml:space="preserve"> </w:t>
      </w:r>
    </w:p>
    <w:p w14:paraId="786EE43B" w14:textId="52F70C0E" w:rsidR="00034A93" w:rsidRPr="00523A52" w:rsidRDefault="00034A93" w:rsidP="00702063">
      <w:pPr>
        <w:pStyle w:val="ListParagraph"/>
        <w:numPr>
          <w:ilvl w:val="0"/>
          <w:numId w:val="19"/>
        </w:numPr>
        <w:rPr>
          <w:b/>
        </w:rPr>
      </w:pPr>
      <w:r w:rsidRPr="00BE6DFD">
        <w:t xml:space="preserve">ADSBHub at </w:t>
      </w:r>
      <w:hyperlink r:id="rId20" w:history="1">
        <w:r w:rsidRPr="00523A52">
          <w:rPr>
            <w:rStyle w:val="Hyperlink"/>
            <w:rFonts w:asciiTheme="majorHAnsi" w:eastAsiaTheme="majorEastAsia" w:hAnsiTheme="majorHAnsi" w:cstheme="majorBidi"/>
          </w:rPr>
          <w:t>http://www.adsbhub.org/</w:t>
        </w:r>
      </w:hyperlink>
      <w:r w:rsidRPr="00523A52">
        <w:rPr>
          <w:b/>
        </w:rPr>
        <w:t xml:space="preserve"> </w:t>
      </w:r>
    </w:p>
    <w:p w14:paraId="5136A32B" w14:textId="646C7755" w:rsidR="00034A93" w:rsidRPr="00523A52" w:rsidRDefault="00034A93" w:rsidP="00702063">
      <w:pPr>
        <w:pStyle w:val="ListParagraph"/>
        <w:numPr>
          <w:ilvl w:val="0"/>
          <w:numId w:val="19"/>
        </w:numPr>
        <w:rPr>
          <w:b/>
        </w:rPr>
      </w:pPr>
      <w:r w:rsidRPr="00BE6DFD">
        <w:t xml:space="preserve">planefinder at </w:t>
      </w:r>
      <w:hyperlink r:id="rId21" w:history="1">
        <w:r w:rsidRPr="00523A52">
          <w:rPr>
            <w:rStyle w:val="Hyperlink"/>
            <w:rFonts w:asciiTheme="majorHAnsi" w:eastAsiaTheme="majorEastAsia" w:hAnsiTheme="majorHAnsi" w:cstheme="majorBidi"/>
          </w:rPr>
          <w:t>https://planefinder.net/</w:t>
        </w:r>
      </w:hyperlink>
      <w:r w:rsidRPr="00523A52">
        <w:rPr>
          <w:b/>
        </w:rPr>
        <w:t xml:space="preserve"> </w:t>
      </w:r>
    </w:p>
    <w:p w14:paraId="381E8CA7" w14:textId="4ADED122" w:rsidR="00034A93" w:rsidRPr="00523A52" w:rsidRDefault="00034A93" w:rsidP="00702063">
      <w:pPr>
        <w:pStyle w:val="ListParagraph"/>
        <w:numPr>
          <w:ilvl w:val="0"/>
          <w:numId w:val="19"/>
        </w:numPr>
        <w:rPr>
          <w:b/>
        </w:rPr>
      </w:pPr>
      <w:r w:rsidRPr="00BE6DFD">
        <w:t xml:space="preserve">Aireon at </w:t>
      </w:r>
      <w:hyperlink r:id="rId22" w:history="1">
        <w:r w:rsidRPr="00523A52">
          <w:rPr>
            <w:rStyle w:val="Hyperlink"/>
            <w:rFonts w:asciiTheme="majorHAnsi" w:eastAsiaTheme="majorEastAsia" w:hAnsiTheme="majorHAnsi" w:cstheme="majorBidi"/>
          </w:rPr>
          <w:t>https://aireon.com/</w:t>
        </w:r>
      </w:hyperlink>
      <w:r w:rsidRPr="00523A52">
        <w:rPr>
          <w:b/>
        </w:rPr>
        <w:t xml:space="preserve"> </w:t>
      </w:r>
    </w:p>
    <w:p w14:paraId="0706A8F4" w14:textId="1EE59671" w:rsidR="00034A93" w:rsidRPr="00523A52" w:rsidRDefault="00034A93" w:rsidP="00702063">
      <w:pPr>
        <w:pStyle w:val="ListParagraph"/>
        <w:numPr>
          <w:ilvl w:val="0"/>
          <w:numId w:val="19"/>
        </w:numPr>
        <w:rPr>
          <w:b/>
        </w:rPr>
      </w:pPr>
      <w:r w:rsidRPr="00BE6DFD">
        <w:t xml:space="preserve">flightradar24 at </w:t>
      </w:r>
      <w:hyperlink r:id="rId23" w:history="1">
        <w:r w:rsidRPr="00523A52">
          <w:rPr>
            <w:rStyle w:val="Hyperlink"/>
            <w:rFonts w:asciiTheme="majorHAnsi" w:eastAsiaTheme="majorEastAsia" w:hAnsiTheme="majorHAnsi" w:cstheme="majorBidi"/>
          </w:rPr>
          <w:t>https://www.flightradar24.com/</w:t>
        </w:r>
      </w:hyperlink>
    </w:p>
    <w:p w14:paraId="258C5AA8" w14:textId="2EDA61E1" w:rsidR="00034A93" w:rsidRPr="00523A52" w:rsidRDefault="00034A93" w:rsidP="00702063">
      <w:pPr>
        <w:pStyle w:val="ListParagraph"/>
        <w:numPr>
          <w:ilvl w:val="0"/>
          <w:numId w:val="19"/>
        </w:numPr>
        <w:rPr>
          <w:b/>
        </w:rPr>
      </w:pPr>
      <w:r w:rsidRPr="00BE6DFD">
        <w:t xml:space="preserve">RadarBox at </w:t>
      </w:r>
      <w:hyperlink r:id="rId24" w:history="1">
        <w:r w:rsidRPr="00523A52">
          <w:rPr>
            <w:rStyle w:val="Hyperlink"/>
            <w:rFonts w:asciiTheme="majorHAnsi" w:eastAsiaTheme="majorEastAsia" w:hAnsiTheme="majorHAnsi" w:cstheme="majorBidi"/>
          </w:rPr>
          <w:t>https://www.radarbox24.com/</w:t>
        </w:r>
      </w:hyperlink>
      <w:r w:rsidRPr="00523A52">
        <w:rPr>
          <w:b/>
        </w:rPr>
        <w:t xml:space="preserve"> </w:t>
      </w:r>
    </w:p>
    <w:p w14:paraId="083DF670" w14:textId="5EBA31E5" w:rsidR="00746E44" w:rsidRPr="00945E7F" w:rsidRDefault="00721696" w:rsidP="00702063">
      <w:pPr>
        <w:rPr>
          <w:b/>
        </w:rPr>
      </w:pPr>
      <w:r w:rsidRPr="00945E7F">
        <w:t xml:space="preserve">Even though these sources provide the altitude data needed for the analyses described in this document, </w:t>
      </w:r>
      <w:r w:rsidR="00F0351E">
        <w:t>we</w:t>
      </w:r>
      <w:r w:rsidRPr="00945E7F">
        <w:t xml:space="preserve"> chose to not use any of them. </w:t>
      </w:r>
      <w:r w:rsidR="00851913" w:rsidRPr="00945E7F">
        <w:t>F</w:t>
      </w:r>
      <w:r w:rsidR="00F0351E">
        <w:t>ollow-up analyses often require</w:t>
      </w:r>
      <w:r w:rsidR="00851913" w:rsidRPr="00945E7F">
        <w:t xml:space="preserve"> more in-depth flight data that is not provided by any of the ADS-B sources</w:t>
      </w:r>
      <w:r w:rsidR="00D94E0C">
        <w:t>. We also</w:t>
      </w:r>
      <w:r w:rsidR="00B25159">
        <w:t xml:space="preserve"> </w:t>
      </w:r>
      <w:r w:rsidR="008E75A6">
        <w:t>want to provide an example of how to use a substantial flight data source</w:t>
      </w:r>
      <w:r w:rsidR="00D94E0C">
        <w:t xml:space="preserve"> consisting of in-depth data</w:t>
      </w:r>
      <w:r w:rsidR="008E75A6">
        <w:t>.</w:t>
      </w:r>
    </w:p>
    <w:p w14:paraId="55392C94" w14:textId="75CCAD9E" w:rsidR="00063987" w:rsidRPr="00063987" w:rsidRDefault="003209C2" w:rsidP="00702063">
      <w:pPr>
        <w:pStyle w:val="Heading3"/>
      </w:pPr>
      <w:bookmarkStart w:id="33" w:name="_Toc24436530"/>
      <w:r w:rsidRPr="00063987">
        <w:lastRenderedPageBreak/>
        <w:t>In-depth</w:t>
      </w:r>
      <w:r w:rsidR="00746E44" w:rsidRPr="00063987">
        <w:t xml:space="preserve"> flight data</w:t>
      </w:r>
      <w:bookmarkEnd w:id="33"/>
    </w:p>
    <w:p w14:paraId="221240CA" w14:textId="0D70015C" w:rsidR="008573F1" w:rsidRPr="00945E7F" w:rsidRDefault="00065F78" w:rsidP="00702063">
      <w:pPr>
        <w:rPr>
          <w:b/>
        </w:rPr>
      </w:pPr>
      <w:r w:rsidRPr="00945E7F">
        <w:t>Detailed</w:t>
      </w:r>
      <w:r w:rsidR="003209C2" w:rsidRPr="00945E7F">
        <w:t>,</w:t>
      </w:r>
      <w:r w:rsidRPr="00945E7F">
        <w:t xml:space="preserve"> in-depth flight data is generally unavailable to the public</w:t>
      </w:r>
      <w:r w:rsidR="003209C2" w:rsidRPr="00945E7F">
        <w:t xml:space="preserve">. </w:t>
      </w:r>
      <w:r w:rsidR="00826CC4" w:rsidRPr="00945E7F">
        <w:t>There are a few sources that make de-indentified data available but usefulness varies. A few sources are:</w:t>
      </w:r>
    </w:p>
    <w:p w14:paraId="2291F3BB" w14:textId="7EC18EB0" w:rsidR="009526F1" w:rsidRDefault="009526F1" w:rsidP="00702063">
      <w:pPr>
        <w:pStyle w:val="ListParagraph"/>
        <w:numPr>
          <w:ilvl w:val="0"/>
          <w:numId w:val="14"/>
        </w:numPr>
      </w:pPr>
      <w:r>
        <w:t xml:space="preserve">DASHlink at </w:t>
      </w:r>
      <w:hyperlink r:id="rId25" w:history="1">
        <w:r w:rsidRPr="005A63E3">
          <w:rPr>
            <w:rStyle w:val="Hyperlink"/>
          </w:rPr>
          <w:t>https://c3.nasa.gov/dashlink/</w:t>
        </w:r>
      </w:hyperlink>
      <w:r>
        <w:t xml:space="preserve"> </w:t>
      </w:r>
    </w:p>
    <w:p w14:paraId="3F56466F" w14:textId="77777777" w:rsidR="009526F1" w:rsidRDefault="009526F1" w:rsidP="00702063">
      <w:pPr>
        <w:pStyle w:val="ListParagraph"/>
        <w:numPr>
          <w:ilvl w:val="0"/>
          <w:numId w:val="14"/>
        </w:numPr>
      </w:pPr>
      <w:r>
        <w:t xml:space="preserve">IATA at </w:t>
      </w:r>
      <w:hyperlink r:id="rId26" w:history="1">
        <w:r w:rsidRPr="005A63E3">
          <w:rPr>
            <w:rStyle w:val="Hyperlink"/>
          </w:rPr>
          <w:t>https://www.iata.org/services/statistics/gadm/Pages/fdx.aspx</w:t>
        </w:r>
      </w:hyperlink>
      <w:r>
        <w:t xml:space="preserve"> </w:t>
      </w:r>
    </w:p>
    <w:p w14:paraId="38F48FF1" w14:textId="08B5132D" w:rsidR="009526F1" w:rsidRPr="009526F1" w:rsidRDefault="009526F1" w:rsidP="00702063">
      <w:pPr>
        <w:pStyle w:val="ListParagraph"/>
        <w:numPr>
          <w:ilvl w:val="0"/>
          <w:numId w:val="14"/>
        </w:numPr>
      </w:pPr>
      <w:r>
        <w:t xml:space="preserve">Data.gov at </w:t>
      </w:r>
      <w:hyperlink r:id="rId27" w:history="1">
        <w:r w:rsidRPr="009526F1">
          <w:rPr>
            <w:rStyle w:val="Hyperlink"/>
            <w:rFonts w:eastAsia="Times New Roman"/>
          </w:rPr>
          <w:t>https://www.data.gov/</w:t>
        </w:r>
      </w:hyperlink>
      <w:r>
        <w:t xml:space="preserve"> with a search term of </w:t>
      </w:r>
      <w:r w:rsidR="009910D5">
        <w:t>“</w:t>
      </w:r>
      <w:r>
        <w:t>ads-b</w:t>
      </w:r>
      <w:r w:rsidR="009910D5">
        <w:t>”</w:t>
      </w:r>
    </w:p>
    <w:p w14:paraId="482D7451" w14:textId="3A329BA5" w:rsidR="00063987" w:rsidRDefault="00EE07CD" w:rsidP="00702063">
      <w:pPr>
        <w:pStyle w:val="Heading3"/>
      </w:pPr>
      <w:bookmarkStart w:id="34" w:name="_Toc24436531"/>
      <w:r w:rsidRPr="00063987">
        <w:t>Selected data source</w:t>
      </w:r>
      <w:bookmarkEnd w:id="34"/>
    </w:p>
    <w:p w14:paraId="0926E3D0" w14:textId="413B6D0B" w:rsidR="006B3615" w:rsidRDefault="00493483" w:rsidP="00702063">
      <w:r>
        <w:t>We</w:t>
      </w:r>
      <w:r w:rsidR="006722D8">
        <w:t xml:space="preserve"> selected the DASHlink source. </w:t>
      </w:r>
      <w:r w:rsidR="003D5DD8">
        <w:t xml:space="preserve">The data is accessible from </w:t>
      </w:r>
      <w:hyperlink r:id="rId28" w:history="1">
        <w:r w:rsidR="003D5DD8" w:rsidRPr="005A63E3">
          <w:rPr>
            <w:rStyle w:val="Hyperlink"/>
          </w:rPr>
          <w:t>https://c3.nasa.gov/dashlink/projects/85/</w:t>
        </w:r>
      </w:hyperlink>
      <w:r w:rsidR="003D5DD8">
        <w:t xml:space="preserve">.  </w:t>
      </w:r>
      <w:r w:rsidR="00923368">
        <w:t xml:space="preserve">After clicking on “35 Datasets,” </w:t>
      </w:r>
      <w:r>
        <w:t>we</w:t>
      </w:r>
      <w:r w:rsidR="00D744E3">
        <w:t xml:space="preserve"> use</w:t>
      </w:r>
      <w:r w:rsidR="004C1380">
        <w:t>d</w:t>
      </w:r>
      <w:r w:rsidR="00D744E3">
        <w:t xml:space="preserve"> the data for “Tail 687.” </w:t>
      </w:r>
      <w:r w:rsidR="00C05E6C">
        <w:t xml:space="preserve">This is a large amount of data </w:t>
      </w:r>
      <w:r w:rsidR="00221EE3">
        <w:t xml:space="preserve">(2,395.4 MB in zipped format) </w:t>
      </w:r>
      <w:r w:rsidR="00C05E6C">
        <w:t xml:space="preserve">from which </w:t>
      </w:r>
      <w:r>
        <w:t>we</w:t>
      </w:r>
      <w:r w:rsidR="00C05E6C">
        <w:t xml:space="preserve"> </w:t>
      </w:r>
      <w:r w:rsidR="00221EE3">
        <w:t>sub-selected</w:t>
      </w:r>
      <w:r w:rsidR="00C05E6C">
        <w:t xml:space="preserve"> the first three datasets: Tail_687_1</w:t>
      </w:r>
      <w:r w:rsidR="00530343">
        <w:t>.zip</w:t>
      </w:r>
      <w:r w:rsidR="00C05E6C">
        <w:t>, Tail_687_2</w:t>
      </w:r>
      <w:r w:rsidR="00530343">
        <w:t>.zip</w:t>
      </w:r>
      <w:r w:rsidR="00C05E6C">
        <w:t>, and Tail_687_3.</w:t>
      </w:r>
      <w:r w:rsidR="00530343">
        <w:t>zip.</w:t>
      </w:r>
      <w:r w:rsidR="00C05E6C">
        <w:t xml:space="preserve"> </w:t>
      </w:r>
      <w:r w:rsidR="002127CF">
        <w:t xml:space="preserve">The data can be downloaded from </w:t>
      </w:r>
      <w:hyperlink r:id="rId29" w:history="1">
        <w:r w:rsidR="00505A60">
          <w:rPr>
            <w:rStyle w:val="Hyperlink"/>
            <w:rFonts w:eastAsia="Times New Roman"/>
          </w:rPr>
          <w:t>Sample Flight Data</w:t>
        </w:r>
      </w:hyperlink>
      <w:r w:rsidR="002127CF">
        <w:rPr>
          <w:rFonts w:eastAsia="Times New Roman"/>
        </w:rPr>
        <w:t xml:space="preserve">. </w:t>
      </w:r>
      <w:r w:rsidR="002127CF">
        <w:t>There are</w:t>
      </w:r>
      <w:r w:rsidR="006722D8">
        <w:t xml:space="preserve"> </w:t>
      </w:r>
      <w:r w:rsidR="00BE4A45">
        <w:t>186 measured quantities</w:t>
      </w:r>
      <w:r w:rsidR="002127CF">
        <w:t xml:space="preserve"> </w:t>
      </w:r>
      <w:r w:rsidR="00110E9F">
        <w:t xml:space="preserve">(features) </w:t>
      </w:r>
      <w:r w:rsidR="002127CF">
        <w:t>in the data</w:t>
      </w:r>
      <w:r w:rsidR="006B3615">
        <w:t>.</w:t>
      </w:r>
    </w:p>
    <w:p w14:paraId="6A6A8D05" w14:textId="77777777" w:rsidR="006B3615" w:rsidRDefault="006B3615">
      <w:r>
        <w:br w:type="page"/>
      </w:r>
    </w:p>
    <w:p w14:paraId="20F0F5D2" w14:textId="3CA5FD29" w:rsidR="000F3C0C" w:rsidRDefault="000F3C0C" w:rsidP="00702063">
      <w:pPr>
        <w:pStyle w:val="Heading1"/>
      </w:pPr>
      <w:bookmarkStart w:id="35" w:name="_Toc24436532"/>
      <w:r>
        <w:lastRenderedPageBreak/>
        <w:t>DATA PREPARATION</w:t>
      </w:r>
      <w:bookmarkEnd w:id="35"/>
    </w:p>
    <w:p w14:paraId="56BD4721" w14:textId="77777777" w:rsidR="002637F6" w:rsidRDefault="002637F6" w:rsidP="00702063"/>
    <w:p w14:paraId="365EAC7C" w14:textId="77777777" w:rsidR="002637F6" w:rsidRDefault="002637F6" w:rsidP="00702063"/>
    <w:p w14:paraId="476D3D5D" w14:textId="10724FB3" w:rsidR="004D0119" w:rsidRDefault="00B031CF" w:rsidP="00702063">
      <w:r>
        <w:t xml:space="preserve">The preparation of data involves </w:t>
      </w:r>
      <w:r w:rsidR="004D0119">
        <w:t>conversion, cleaning, resampling, and the transformation of time</w:t>
      </w:r>
      <w:r w:rsidR="00421F37">
        <w:t>-</w:t>
      </w:r>
      <w:r w:rsidR="004D0119">
        <w:t>series data to images.</w:t>
      </w:r>
    </w:p>
    <w:p w14:paraId="5FFFFD8C" w14:textId="71E64C43" w:rsidR="00782B5E" w:rsidRDefault="00782B5E" w:rsidP="00702063">
      <w:pPr>
        <w:pStyle w:val="Heading2"/>
      </w:pPr>
      <w:bookmarkStart w:id="36" w:name="_Toc24436533"/>
      <w:r>
        <w:t>EXPLORATION OF DATA STRUCTURE</w:t>
      </w:r>
      <w:bookmarkEnd w:id="36"/>
    </w:p>
    <w:p w14:paraId="04122AB2" w14:textId="77C733F3" w:rsidR="0013042C" w:rsidRDefault="0013042C" w:rsidP="00BF1F7F">
      <w:r>
        <w:t xml:space="preserve">The structure of the raw data files is somewhat complicated. It is in MATLAB format and different variables were sampled at different sample rates. </w:t>
      </w:r>
      <w:r w:rsidR="000A5421">
        <w:t xml:space="preserve">For familiarization, </w:t>
      </w:r>
      <w:r>
        <w:t xml:space="preserve">a thorough exploration of the </w:t>
      </w:r>
      <w:r w:rsidR="001C1FCF">
        <w:t xml:space="preserve">structure of the </w:t>
      </w:r>
      <w:r>
        <w:t>raw data</w:t>
      </w:r>
      <w:r w:rsidR="000A5421">
        <w:t xml:space="preserve"> is provided in the notebook</w:t>
      </w:r>
      <w:r>
        <w:t>:</w:t>
      </w:r>
    </w:p>
    <w:p w14:paraId="129DE402" w14:textId="4D8731B6" w:rsidR="0013042C" w:rsidRPr="00BF1F7F" w:rsidRDefault="004A0E92" w:rsidP="00BF1F7F">
      <w:pPr>
        <w:rPr>
          <w:rFonts w:eastAsia="Times New Roman"/>
        </w:rPr>
      </w:pPr>
      <w:hyperlink r:id="rId30" w:history="1">
        <w:r w:rsidR="00BF4B5E">
          <w:rPr>
            <w:rStyle w:val="Hyperlink"/>
            <w:rFonts w:eastAsia="Times New Roman"/>
          </w:rPr>
          <w:t>10_mat2csv.ipynb</w:t>
        </w:r>
      </w:hyperlink>
      <w:r w:rsidR="00C73D20">
        <w:rPr>
          <w:rFonts w:eastAsia="Times New Roman"/>
        </w:rPr>
        <w:t>.</w:t>
      </w:r>
    </w:p>
    <w:p w14:paraId="36A034C9" w14:textId="7F1F6DE3" w:rsidR="00282009" w:rsidRPr="001948DF" w:rsidRDefault="001C1FCF" w:rsidP="00702063">
      <w:r>
        <w:t xml:space="preserve">The actual preparation of the data </w:t>
      </w:r>
      <w:r w:rsidR="009B39C4">
        <w:t>was divided into two</w:t>
      </w:r>
      <w:r w:rsidR="00852F03">
        <w:t xml:space="preserve"> procedures. This first takes care of general conversion and cleaning tasks. The second undertakes the transformation of the time-series in each file to its associated spatial signal or image. Each procedure </w:t>
      </w:r>
      <w:r>
        <w:t xml:space="preserve">occurs in </w:t>
      </w:r>
      <w:r w:rsidR="00852F03">
        <w:t>its own notebook.</w:t>
      </w:r>
    </w:p>
    <w:p w14:paraId="2F7154B0" w14:textId="030A4264" w:rsidR="00BA6E12" w:rsidRDefault="00936016" w:rsidP="00702063">
      <w:pPr>
        <w:pStyle w:val="Heading2"/>
      </w:pPr>
      <w:bookmarkStart w:id="37" w:name="_Toc24436534"/>
      <w:r>
        <w:t xml:space="preserve">CLEANING </w:t>
      </w:r>
      <w:r w:rsidR="00C02A89">
        <w:t>PREPARATION PROCEDURE</w:t>
      </w:r>
      <w:bookmarkEnd w:id="37"/>
    </w:p>
    <w:p w14:paraId="08E36BCC" w14:textId="3D148CAA" w:rsidR="00280812" w:rsidRDefault="005D3503" w:rsidP="00702063">
      <w:r>
        <w:t xml:space="preserve">The source data is in MATLAB format (.mat) after downloading and unzipping. </w:t>
      </w:r>
      <w:r w:rsidR="00F671E3">
        <w:t xml:space="preserve">The raw data </w:t>
      </w:r>
      <w:r w:rsidR="00A72910">
        <w:t>acquired for this</w:t>
      </w:r>
      <w:r w:rsidR="0014656D">
        <w:t xml:space="preserve"> project were as follows</w:t>
      </w:r>
      <w:r w:rsidR="00FA4901">
        <w:t>:</w:t>
      </w:r>
    </w:p>
    <w:p w14:paraId="703F8FB0" w14:textId="49A45A9F" w:rsidR="00762158" w:rsidRDefault="00FA671E" w:rsidP="00702063">
      <w:pPr>
        <w:pStyle w:val="ListParagraph"/>
        <w:numPr>
          <w:ilvl w:val="0"/>
          <w:numId w:val="25"/>
        </w:numPr>
      </w:pPr>
      <w:r>
        <w:t>For training, including</w:t>
      </w:r>
      <w:r w:rsidR="0014656D">
        <w:t xml:space="preserve"> validation (</w:t>
      </w:r>
      <w:r w:rsidR="009E4838">
        <w:t xml:space="preserve">data </w:t>
      </w:r>
      <w:r w:rsidR="000A7486">
        <w:t xml:space="preserve">will be </w:t>
      </w:r>
      <w:r w:rsidR="0014656D">
        <w:t>labeled)</w:t>
      </w:r>
    </w:p>
    <w:p w14:paraId="588CD7C4" w14:textId="146FEF6A" w:rsidR="00762158" w:rsidRDefault="00762158" w:rsidP="00702063">
      <w:pPr>
        <w:pStyle w:val="ListParagraph"/>
        <w:numPr>
          <w:ilvl w:val="1"/>
          <w:numId w:val="25"/>
        </w:numPr>
      </w:pPr>
      <w:r>
        <w:t>Tail_687_1.zip (651 flights)</w:t>
      </w:r>
    </w:p>
    <w:p w14:paraId="25A02184" w14:textId="69C8A29C" w:rsidR="00762158" w:rsidRDefault="00762158" w:rsidP="00702063">
      <w:pPr>
        <w:pStyle w:val="ListParagraph"/>
        <w:numPr>
          <w:ilvl w:val="1"/>
          <w:numId w:val="25"/>
        </w:numPr>
      </w:pPr>
      <w:r>
        <w:t>Tail_687_2.zip (</w:t>
      </w:r>
      <w:r w:rsidR="000C2295">
        <w:t>602 flights</w:t>
      </w:r>
      <w:r>
        <w:t>)</w:t>
      </w:r>
    </w:p>
    <w:p w14:paraId="15988367" w14:textId="41357375" w:rsidR="00FA4901" w:rsidRDefault="0014656D" w:rsidP="00702063">
      <w:pPr>
        <w:pStyle w:val="ListParagraph"/>
        <w:numPr>
          <w:ilvl w:val="0"/>
          <w:numId w:val="25"/>
        </w:numPr>
      </w:pPr>
      <w:r>
        <w:t>For t</w:t>
      </w:r>
      <w:r w:rsidR="004428CE">
        <w:t>est</w:t>
      </w:r>
      <w:r>
        <w:t>ing, i.e.</w:t>
      </w:r>
      <w:r w:rsidR="004428CE">
        <w:t xml:space="preserve"> simulation </w:t>
      </w:r>
      <w:r>
        <w:t>of production</w:t>
      </w:r>
      <w:r w:rsidR="004428CE">
        <w:t xml:space="preserve"> </w:t>
      </w:r>
      <w:r>
        <w:t>(</w:t>
      </w:r>
      <w:r w:rsidR="009E4838">
        <w:t xml:space="preserve">data </w:t>
      </w:r>
      <w:r w:rsidR="000A7486">
        <w:t xml:space="preserve">will </w:t>
      </w:r>
      <w:r w:rsidR="004428CE">
        <w:t xml:space="preserve">not </w:t>
      </w:r>
      <w:r w:rsidR="000A7486">
        <w:t xml:space="preserve">be </w:t>
      </w:r>
      <w:r w:rsidR="004428CE">
        <w:t>labeled)</w:t>
      </w:r>
    </w:p>
    <w:p w14:paraId="5062240B" w14:textId="77777777" w:rsidR="00967465" w:rsidRDefault="00C924B2" w:rsidP="00967465">
      <w:pPr>
        <w:pStyle w:val="ListParagraph"/>
        <w:numPr>
          <w:ilvl w:val="1"/>
          <w:numId w:val="25"/>
        </w:numPr>
      </w:pPr>
      <w:r>
        <w:t>Tail_687_3</w:t>
      </w:r>
      <w:r w:rsidR="00762158">
        <w:t>.zip</w:t>
      </w:r>
      <w:r w:rsidR="004428CE">
        <w:t xml:space="preserve"> (582 flights)</w:t>
      </w:r>
    </w:p>
    <w:p w14:paraId="0331699B" w14:textId="606116EA" w:rsidR="00E00417" w:rsidRDefault="00965ABA" w:rsidP="00967465">
      <w:r>
        <w:lastRenderedPageBreak/>
        <w:t xml:space="preserve">After downloading and unzipping, </w:t>
      </w:r>
      <w:r w:rsidR="00E00417">
        <w:t xml:space="preserve">the files in each folder were converted </w:t>
      </w:r>
      <w:r w:rsidR="00856188">
        <w:t xml:space="preserve">separately </w:t>
      </w:r>
      <w:r w:rsidR="00E00417">
        <w:t>(from .mat to .csv) by means of the notebook:</w:t>
      </w:r>
    </w:p>
    <w:p w14:paraId="72B29D9C" w14:textId="037092F7" w:rsidR="00E00417" w:rsidRDefault="004A0E92" w:rsidP="00E00417">
      <w:hyperlink r:id="rId31" w:history="1">
        <w:r w:rsidR="00BF4B5E">
          <w:rPr>
            <w:rStyle w:val="Hyperlink"/>
            <w:rFonts w:eastAsia="Times New Roman"/>
          </w:rPr>
          <w:t>10_mat2csv-2.ipynb</w:t>
        </w:r>
      </w:hyperlink>
    </w:p>
    <w:p w14:paraId="376266E4" w14:textId="73C01E37" w:rsidR="00E00417" w:rsidRDefault="00856188" w:rsidP="00967465">
      <w:r>
        <w:t>The output .csv files were eventually moved to either the Train (1,253 files) or Test (582 files) folders.</w:t>
      </w:r>
    </w:p>
    <w:p w14:paraId="6B7A764F" w14:textId="0A269841" w:rsidR="00B768B3" w:rsidRDefault="00B768B3" w:rsidP="00967465">
      <w:r>
        <w:t>The cleaning preparation procedure can be summarized as follows:</w:t>
      </w:r>
    </w:p>
    <w:p w14:paraId="309CA798" w14:textId="77777777" w:rsidR="00B768B3" w:rsidRDefault="00B768B3" w:rsidP="00B768B3">
      <w:pPr>
        <w:pStyle w:val="ListParagraph"/>
        <w:numPr>
          <w:ilvl w:val="0"/>
          <w:numId w:val="27"/>
        </w:numPr>
      </w:pPr>
      <w:r>
        <w:t>Conversion:</w:t>
      </w:r>
    </w:p>
    <w:p w14:paraId="78DB678F" w14:textId="3D822822" w:rsidR="00B768B3" w:rsidRDefault="0035430D" w:rsidP="00B768B3">
      <w:pPr>
        <w:pStyle w:val="ListParagraph"/>
        <w:numPr>
          <w:ilvl w:val="1"/>
          <w:numId w:val="27"/>
        </w:numPr>
      </w:pPr>
      <w:r>
        <w:t xml:space="preserve"> </w:t>
      </w:r>
      <w:r w:rsidR="00C14E1F">
        <w:t>U</w:t>
      </w:r>
      <w:r>
        <w:t>sing</w:t>
      </w:r>
      <w:r w:rsidR="00B768B3">
        <w:t xml:space="preserve"> the scipy.io </w:t>
      </w:r>
      <w:r>
        <w:t xml:space="preserve">Python </w:t>
      </w:r>
      <w:r w:rsidR="00B768B3">
        <w:t>package</w:t>
      </w:r>
      <w:r>
        <w:t>, the data is converted from MATLAB format to a simple .csv format</w:t>
      </w:r>
      <w:r w:rsidR="00C14E1F">
        <w:t>.</w:t>
      </w:r>
    </w:p>
    <w:p w14:paraId="0A12B140" w14:textId="7A809CD7" w:rsidR="00B768B3" w:rsidRDefault="00C14E1F" w:rsidP="00B768B3">
      <w:pPr>
        <w:pStyle w:val="ListParagraph"/>
        <w:numPr>
          <w:ilvl w:val="0"/>
          <w:numId w:val="27"/>
        </w:numPr>
      </w:pPr>
      <w:r>
        <w:t>Make a dataframe for each sample rate:</w:t>
      </w:r>
    </w:p>
    <w:p w14:paraId="3F7805BB" w14:textId="37C21A2E" w:rsidR="00C14E1F" w:rsidRDefault="00C14E1F" w:rsidP="00C14E1F">
      <w:pPr>
        <w:pStyle w:val="ListParagraph"/>
        <w:numPr>
          <w:ilvl w:val="1"/>
          <w:numId w:val="27"/>
        </w:numPr>
      </w:pPr>
      <w:r>
        <w:t>All datapoints for a specific sample rate are collected in a dataframe. The rates available are referred to as 0.25, 1, 2, 4, 8, and 16.</w:t>
      </w:r>
    </w:p>
    <w:p w14:paraId="78FFFC81" w14:textId="454A86B4" w:rsidR="00C14E1F" w:rsidRDefault="00C14E1F" w:rsidP="00C14E1F">
      <w:pPr>
        <w:pStyle w:val="ListParagraph"/>
        <w:numPr>
          <w:ilvl w:val="1"/>
          <w:numId w:val="27"/>
        </w:numPr>
      </w:pPr>
      <w:r>
        <w:t>All dataframes are combined into a single dataframe.</w:t>
      </w:r>
    </w:p>
    <w:p w14:paraId="46EA6781" w14:textId="4C4157DF" w:rsidR="00561F77" w:rsidRDefault="00561F77" w:rsidP="00561F77">
      <w:pPr>
        <w:pStyle w:val="ListParagraph"/>
        <w:numPr>
          <w:ilvl w:val="0"/>
          <w:numId w:val="27"/>
        </w:numPr>
      </w:pPr>
      <w:r w:rsidRPr="00561F77">
        <w:t>Remove invalid time values</w:t>
      </w:r>
      <w:r>
        <w:t>:</w:t>
      </w:r>
    </w:p>
    <w:p w14:paraId="10FAA3EE" w14:textId="0E03720E" w:rsidR="00561F77" w:rsidRDefault="00561F77" w:rsidP="00561F77">
      <w:pPr>
        <w:pStyle w:val="ListParagraph"/>
        <w:numPr>
          <w:ilvl w:val="1"/>
          <w:numId w:val="27"/>
        </w:numPr>
      </w:pPr>
      <w:r>
        <w:t xml:space="preserve">Files with invalid values for year, month, day, hour, minute, or second </w:t>
      </w:r>
      <w:r w:rsidR="00B93F71">
        <w:t>are</w:t>
      </w:r>
      <w:r>
        <w:t xml:space="preserve"> removed in this step.</w:t>
      </w:r>
    </w:p>
    <w:p w14:paraId="1317BEAD" w14:textId="7F1ABED6" w:rsidR="00561F77" w:rsidRDefault="00561F77" w:rsidP="00561F77">
      <w:pPr>
        <w:pStyle w:val="ListParagraph"/>
        <w:numPr>
          <w:ilvl w:val="0"/>
          <w:numId w:val="27"/>
        </w:numPr>
      </w:pPr>
      <w:r w:rsidRPr="00561F77">
        <w:t>Output a csv file</w:t>
      </w:r>
      <w:r>
        <w:t xml:space="preserve"> from the dataframe</w:t>
      </w:r>
    </w:p>
    <w:p w14:paraId="6A8E0170" w14:textId="5DEB36FF" w:rsidR="00561F77" w:rsidRDefault="00561F77" w:rsidP="00561F77">
      <w:pPr>
        <w:pStyle w:val="ListParagraph"/>
        <w:numPr>
          <w:ilvl w:val="0"/>
          <w:numId w:val="27"/>
        </w:numPr>
      </w:pPr>
      <w:r w:rsidRPr="00561F77">
        <w:t>Build date-time index</w:t>
      </w:r>
    </w:p>
    <w:p w14:paraId="28493B5C" w14:textId="26FEB469" w:rsidR="00561F77" w:rsidRDefault="00561F77" w:rsidP="00561F77">
      <w:pPr>
        <w:pStyle w:val="ListParagraph"/>
        <w:numPr>
          <w:ilvl w:val="1"/>
          <w:numId w:val="27"/>
        </w:numPr>
      </w:pPr>
      <w:r>
        <w:t>Being a time-series, it is important to index the data in the for</w:t>
      </w:r>
      <w:r w:rsidR="00747D0F">
        <w:t>m of a date-time index. This is</w:t>
      </w:r>
      <w:r>
        <w:t xml:space="preserve"> done by reading the exported file back into a dataframe.</w:t>
      </w:r>
    </w:p>
    <w:p w14:paraId="40CC35CB" w14:textId="14B2789D" w:rsidR="00095153" w:rsidRDefault="00095153" w:rsidP="00095153">
      <w:pPr>
        <w:pStyle w:val="ListParagraph"/>
        <w:numPr>
          <w:ilvl w:val="0"/>
          <w:numId w:val="27"/>
        </w:numPr>
      </w:pPr>
      <w:r>
        <w:lastRenderedPageBreak/>
        <w:t>Down-sample to 1 minute rate:</w:t>
      </w:r>
    </w:p>
    <w:p w14:paraId="2A85F179" w14:textId="6F36318F" w:rsidR="00835803" w:rsidRDefault="00095153" w:rsidP="00675088">
      <w:pPr>
        <w:pStyle w:val="ListParagraph"/>
        <w:numPr>
          <w:ilvl w:val="1"/>
          <w:numId w:val="27"/>
        </w:numPr>
      </w:pPr>
      <w:r>
        <w:t>The d</w:t>
      </w:r>
      <w:r w:rsidR="00747D0F">
        <w:t>ata in each file’s dataframe is</w:t>
      </w:r>
      <w:r>
        <w:t xml:space="preserve"> down-sampled from a variable’s specific sample rate </w:t>
      </w:r>
      <w:r w:rsidR="00747D0F">
        <w:t>to a 1 minute rate. This reduces</w:t>
      </w:r>
      <w:r>
        <w:t xml:space="preserve"> the intensity</w:t>
      </w:r>
      <w:r w:rsidR="00747D0F">
        <w:t xml:space="preserve"> of the data as well as provides</w:t>
      </w:r>
      <w:r>
        <w:t xml:space="preserve"> for a more realistic sample rate for the purposes of this study. </w:t>
      </w:r>
    </w:p>
    <w:p w14:paraId="1C9A240E" w14:textId="739F8FFC" w:rsidR="00FF3B83" w:rsidRPr="00FF3B83" w:rsidRDefault="00095153" w:rsidP="00675088">
      <w:pPr>
        <w:pStyle w:val="ListParagraph"/>
        <w:numPr>
          <w:ilvl w:val="1"/>
          <w:numId w:val="27"/>
        </w:numPr>
      </w:pPr>
      <w:r>
        <w:t xml:space="preserve">Another csv file </w:t>
      </w:r>
      <w:r w:rsidR="00747D0F">
        <w:t>is</w:t>
      </w:r>
      <w:r>
        <w:t xml:space="preserve"> exported using the same name b</w:t>
      </w:r>
      <w:r w:rsidR="00276A1B">
        <w:t>ut</w:t>
      </w:r>
      <w:r>
        <w:t xml:space="preserve"> having a “-1min” appended to the name.</w:t>
      </w:r>
    </w:p>
    <w:p w14:paraId="41AED006" w14:textId="491EBB5A" w:rsidR="00936016" w:rsidRDefault="00936016" w:rsidP="00702063">
      <w:pPr>
        <w:pStyle w:val="Heading2"/>
      </w:pPr>
      <w:bookmarkStart w:id="38" w:name="_Toc24436535"/>
      <w:r>
        <w:t>TRANFORMATION PREPARATION PROCEDURE</w:t>
      </w:r>
      <w:bookmarkEnd w:id="38"/>
    </w:p>
    <w:p w14:paraId="59F2FC8F" w14:textId="1960AB7E" w:rsidR="001948DF" w:rsidRDefault="001948DF" w:rsidP="00702063">
      <w:r>
        <w:t>The transformation procedure occurs in the notebook:</w:t>
      </w:r>
    </w:p>
    <w:p w14:paraId="7D5E0B24" w14:textId="47C84B78" w:rsidR="00936016" w:rsidRDefault="004A0E92" w:rsidP="00702063">
      <w:pPr>
        <w:rPr>
          <w:rFonts w:eastAsia="Times New Roman"/>
        </w:rPr>
      </w:pPr>
      <w:hyperlink r:id="rId32" w:history="1">
        <w:r w:rsidR="0081561A">
          <w:rPr>
            <w:rStyle w:val="Hyperlink"/>
            <w:rFonts w:eastAsia="Times New Roman"/>
          </w:rPr>
          <w:t>10_csv2png-3.ipynb</w:t>
        </w:r>
      </w:hyperlink>
    </w:p>
    <w:p w14:paraId="64DA0158" w14:textId="3576BB7D" w:rsidR="008A6DA9" w:rsidRDefault="008A6DA9" w:rsidP="008A6DA9">
      <w:r>
        <w:t>The transformation preparation procedure can be summarized as follows:</w:t>
      </w:r>
    </w:p>
    <w:p w14:paraId="69C0587E" w14:textId="4F7556B0" w:rsidR="008A6DA9" w:rsidRDefault="009545DC" w:rsidP="008A6DA9">
      <w:pPr>
        <w:pStyle w:val="ListParagraph"/>
        <w:numPr>
          <w:ilvl w:val="0"/>
          <w:numId w:val="28"/>
        </w:numPr>
      </w:pPr>
      <w:r>
        <w:t>Read</w:t>
      </w:r>
      <w:r w:rsidR="001C6E48">
        <w:t xml:space="preserve"> </w:t>
      </w:r>
      <w:r w:rsidR="00C51E1B">
        <w:t xml:space="preserve">the </w:t>
      </w:r>
      <w:r w:rsidR="001C6E48">
        <w:t xml:space="preserve">csv data into </w:t>
      </w:r>
      <w:r w:rsidR="001D2029">
        <w:t xml:space="preserve">a </w:t>
      </w:r>
      <w:r w:rsidR="001C6E48">
        <w:t>dataframe</w:t>
      </w:r>
    </w:p>
    <w:p w14:paraId="6D2DA706" w14:textId="3C7156E8" w:rsidR="008A6DA9" w:rsidRDefault="009545DC" w:rsidP="008A6DA9">
      <w:pPr>
        <w:pStyle w:val="ListParagraph"/>
        <w:numPr>
          <w:ilvl w:val="0"/>
          <w:numId w:val="28"/>
        </w:numPr>
      </w:pPr>
      <w:r>
        <w:t xml:space="preserve">Select </w:t>
      </w:r>
      <w:r w:rsidR="00C51E1B">
        <w:t xml:space="preserve">the </w:t>
      </w:r>
      <w:r>
        <w:t>transformation technique</w:t>
      </w:r>
    </w:p>
    <w:p w14:paraId="0BB1BAF1" w14:textId="23ACCE8A" w:rsidR="008A6DA9" w:rsidRDefault="008A6DA9" w:rsidP="008A6DA9">
      <w:pPr>
        <w:pStyle w:val="ListParagraph"/>
        <w:numPr>
          <w:ilvl w:val="1"/>
          <w:numId w:val="28"/>
        </w:numPr>
      </w:pPr>
      <w:r>
        <w:t>D</w:t>
      </w:r>
      <w:r w:rsidR="009545DC">
        <w:t>one by commenting in the appropriate secti</w:t>
      </w:r>
      <w:r w:rsidR="001D2029">
        <w:t>on of code. Please see section 4</w:t>
      </w:r>
      <w:r w:rsidR="009545DC">
        <w:t>.1.3 for a description of each transformation technique.</w:t>
      </w:r>
    </w:p>
    <w:p w14:paraId="3F3C6051" w14:textId="77777777" w:rsidR="008A6DA9" w:rsidRDefault="00AD36BA" w:rsidP="008A6DA9">
      <w:pPr>
        <w:pStyle w:val="ListParagraph"/>
        <w:numPr>
          <w:ilvl w:val="0"/>
          <w:numId w:val="28"/>
        </w:numPr>
      </w:pPr>
      <w:r>
        <w:t>Plot the time-series signal</w:t>
      </w:r>
    </w:p>
    <w:p w14:paraId="2FD76DE0" w14:textId="77777777" w:rsidR="008A6DA9" w:rsidRDefault="00AD36BA" w:rsidP="008A6DA9">
      <w:pPr>
        <w:pStyle w:val="ListParagraph"/>
        <w:numPr>
          <w:ilvl w:val="1"/>
          <w:numId w:val="28"/>
        </w:numPr>
      </w:pPr>
      <w:r>
        <w:t>To convert the time-series signal to a spatial sig</w:t>
      </w:r>
      <w:r w:rsidR="008A6DA9">
        <w:t>nal it is plotted as a graphic.</w:t>
      </w:r>
    </w:p>
    <w:p w14:paraId="32F11D3B" w14:textId="77777777" w:rsidR="000A2C01" w:rsidRDefault="00AD36BA" w:rsidP="000A2C01">
      <w:pPr>
        <w:pStyle w:val="ListParagraph"/>
        <w:numPr>
          <w:ilvl w:val="1"/>
          <w:numId w:val="28"/>
        </w:numPr>
      </w:pPr>
      <w:r>
        <w:t>The graphic is stripped of all annotations, e.g. the frame, tick marks, tick labels, axis labels, and heading.</w:t>
      </w:r>
    </w:p>
    <w:p w14:paraId="2E0B839A" w14:textId="3D0A764D" w:rsidR="006B3615" w:rsidRDefault="00AD36BA" w:rsidP="000A2C01">
      <w:pPr>
        <w:pStyle w:val="ListParagraph"/>
        <w:numPr>
          <w:ilvl w:val="0"/>
          <w:numId w:val="28"/>
        </w:numPr>
      </w:pPr>
      <w:r>
        <w:t>Save the image</w:t>
      </w:r>
      <w:r w:rsidR="000A2C01">
        <w:t xml:space="preserve">, </w:t>
      </w:r>
      <w:r>
        <w:t>using the same name but having an extension of .png.</w:t>
      </w:r>
    </w:p>
    <w:p w14:paraId="5569366C" w14:textId="77777777" w:rsidR="006B3615" w:rsidRDefault="006B3615">
      <w:pPr>
        <w:rPr>
          <w:rFonts w:asciiTheme="minorHAnsi" w:hAnsiTheme="minorHAnsi" w:cstheme="minorBidi"/>
          <w:kern w:val="24"/>
          <w:lang w:eastAsia="ja-JP"/>
        </w:rPr>
      </w:pPr>
      <w:r>
        <w:br w:type="page"/>
      </w:r>
    </w:p>
    <w:p w14:paraId="22723ECF" w14:textId="22362FB7" w:rsidR="00EE531F" w:rsidRDefault="00EE531F" w:rsidP="00702063">
      <w:pPr>
        <w:pStyle w:val="Heading1"/>
      </w:pPr>
      <w:bookmarkStart w:id="39" w:name="_Toc24436536"/>
      <w:r>
        <w:lastRenderedPageBreak/>
        <w:t>MODELING</w:t>
      </w:r>
      <w:bookmarkEnd w:id="39"/>
    </w:p>
    <w:p w14:paraId="6A9DC96D" w14:textId="77777777" w:rsidR="0061585D" w:rsidRDefault="0061585D" w:rsidP="0061585D">
      <w:pPr>
        <w:rPr>
          <w:lang w:eastAsia="ja-JP"/>
        </w:rPr>
      </w:pPr>
    </w:p>
    <w:p w14:paraId="424544EC" w14:textId="77777777" w:rsidR="0061585D" w:rsidRDefault="0061585D" w:rsidP="0061585D">
      <w:pPr>
        <w:rPr>
          <w:lang w:eastAsia="ja-JP"/>
        </w:rPr>
      </w:pPr>
    </w:p>
    <w:p w14:paraId="7671E1E8" w14:textId="25700D5C" w:rsidR="0061585D" w:rsidRPr="0061585D" w:rsidRDefault="0061585D" w:rsidP="0061585D">
      <w:pPr>
        <w:rPr>
          <w:lang w:eastAsia="ja-JP"/>
        </w:rPr>
      </w:pPr>
      <w:r>
        <w:rPr>
          <w:lang w:eastAsia="ja-JP"/>
        </w:rPr>
        <w:t>In this section</w:t>
      </w:r>
      <w:r w:rsidR="002637F6">
        <w:rPr>
          <w:lang w:eastAsia="ja-JP"/>
        </w:rPr>
        <w:t>,</w:t>
      </w:r>
      <w:r>
        <w:rPr>
          <w:lang w:eastAsia="ja-JP"/>
        </w:rPr>
        <w:t xml:space="preserve"> we will look at the important concept of time-series classification</w:t>
      </w:r>
      <w:r w:rsidR="0063068D">
        <w:rPr>
          <w:lang w:eastAsia="ja-JP"/>
        </w:rPr>
        <w:t xml:space="preserve"> and how it relates to two of the most important deep learning architectures: Recurrent Neural Networks (RNNs) and Convolutional Neural Networks (CNNs). </w:t>
      </w:r>
      <w:r w:rsidR="00761CE7">
        <w:rPr>
          <w:lang w:eastAsia="ja-JP"/>
        </w:rPr>
        <w:t xml:space="preserve">Then we will discuss the </w:t>
      </w:r>
      <w:r w:rsidR="00B9742F">
        <w:rPr>
          <w:lang w:eastAsia="ja-JP"/>
        </w:rPr>
        <w:t xml:space="preserve">classification </w:t>
      </w:r>
      <w:r w:rsidR="00761CE7">
        <w:rPr>
          <w:lang w:eastAsia="ja-JP"/>
        </w:rPr>
        <w:t>model</w:t>
      </w:r>
      <w:r w:rsidR="00B9742F">
        <w:rPr>
          <w:lang w:eastAsia="ja-JP"/>
        </w:rPr>
        <w:t>s</w:t>
      </w:r>
      <w:r w:rsidR="00761CE7">
        <w:rPr>
          <w:lang w:eastAsia="ja-JP"/>
        </w:rPr>
        <w:t xml:space="preserve"> for our pipeline in detail</w:t>
      </w:r>
      <w:r w:rsidR="004660A4">
        <w:rPr>
          <w:lang w:eastAsia="ja-JP"/>
        </w:rPr>
        <w:t xml:space="preserve">, making use of </w:t>
      </w:r>
      <w:r w:rsidR="00761CE7">
        <w:rPr>
          <w:lang w:eastAsia="ja-JP"/>
        </w:rPr>
        <w:t xml:space="preserve">image-transformed </w:t>
      </w:r>
      <w:r w:rsidR="004660A4">
        <w:rPr>
          <w:lang w:eastAsia="ja-JP"/>
        </w:rPr>
        <w:t xml:space="preserve">flight profile </w:t>
      </w:r>
      <w:r w:rsidR="00761CE7">
        <w:rPr>
          <w:lang w:eastAsia="ja-JP"/>
        </w:rPr>
        <w:t>time-series and the CNN architecture.</w:t>
      </w:r>
    </w:p>
    <w:p w14:paraId="06694C73" w14:textId="0EEAC313" w:rsidR="00EA67BB" w:rsidRDefault="00EA67BB" w:rsidP="00702063">
      <w:pPr>
        <w:pStyle w:val="Heading2"/>
      </w:pPr>
      <w:bookmarkStart w:id="40" w:name="_Toc24436537"/>
      <w:r>
        <w:t>TIME-SERIES CLASSIFICATION</w:t>
      </w:r>
      <w:bookmarkEnd w:id="40"/>
    </w:p>
    <w:p w14:paraId="182F7BCC" w14:textId="1BD54F94" w:rsidR="00EC3093" w:rsidRDefault="00E75969" w:rsidP="00702063">
      <w:r>
        <w:t>Time</w:t>
      </w:r>
      <w:r w:rsidR="00500388">
        <w:t xml:space="preserve">-series classification </w:t>
      </w:r>
      <w:r w:rsidR="00FA3DBE">
        <w:t xml:space="preserve">(TSC) </w:t>
      </w:r>
      <w:r w:rsidR="00500388">
        <w:t xml:space="preserve">is an area of active research. </w:t>
      </w:r>
      <w:r w:rsidR="00307C40">
        <w:t>Some consider it one of the most challenging problems in data mining (</w:t>
      </w:r>
      <w:r w:rsidR="0068739D" w:rsidRPr="003648ED">
        <w:rPr>
          <w:color w:val="353535"/>
        </w:rPr>
        <w:t xml:space="preserve">Esling </w:t>
      </w:r>
      <w:r w:rsidR="006A42F5">
        <w:rPr>
          <w:color w:val="353535"/>
        </w:rPr>
        <w:t>&amp;</w:t>
      </w:r>
      <w:r w:rsidR="0068739D" w:rsidRPr="003648ED">
        <w:rPr>
          <w:color w:val="353535"/>
        </w:rPr>
        <w:t xml:space="preserve"> Agon</w:t>
      </w:r>
      <w:r w:rsidR="0068739D">
        <w:rPr>
          <w:color w:val="353535"/>
        </w:rPr>
        <w:t>,</w:t>
      </w:r>
      <w:r w:rsidR="0068739D" w:rsidRPr="003648ED">
        <w:rPr>
          <w:color w:val="353535"/>
        </w:rPr>
        <w:t xml:space="preserve"> </w:t>
      </w:r>
      <w:r w:rsidR="0068739D">
        <w:rPr>
          <w:color w:val="353535"/>
        </w:rPr>
        <w:t>2012)</w:t>
      </w:r>
      <w:r w:rsidR="00307C40">
        <w:t xml:space="preserve">. </w:t>
      </w:r>
      <w:r w:rsidR="00DD21D0">
        <w:t xml:space="preserve">This </w:t>
      </w:r>
      <w:r w:rsidR="00CF6CA6">
        <w:t>opinion</w:t>
      </w:r>
      <w:r w:rsidR="00DD21D0">
        <w:t xml:space="preserve"> is supported by </w:t>
      </w:r>
      <w:r w:rsidR="00DD21D0" w:rsidRPr="00DD21D0">
        <w:rPr>
          <w:color w:val="353535"/>
        </w:rPr>
        <w:t>Yang</w:t>
      </w:r>
      <w:r w:rsidR="00DD21D0">
        <w:rPr>
          <w:color w:val="353535"/>
        </w:rPr>
        <w:t xml:space="preserve"> and</w:t>
      </w:r>
      <w:r w:rsidR="00DD21D0" w:rsidRPr="00DD21D0">
        <w:rPr>
          <w:color w:val="353535"/>
        </w:rPr>
        <w:t xml:space="preserve"> Wu (2006)</w:t>
      </w:r>
      <w:r w:rsidR="00DD21D0">
        <w:rPr>
          <w:color w:val="353535"/>
        </w:rPr>
        <w:t xml:space="preserve">. </w:t>
      </w:r>
      <w:r w:rsidR="00656886">
        <w:t>A</w:t>
      </w:r>
      <w:r w:rsidR="00500388">
        <w:t xml:space="preserve"> large number of techniques</w:t>
      </w:r>
      <w:r w:rsidR="00656886">
        <w:t xml:space="preserve"> have been invented</w:t>
      </w:r>
      <w:r w:rsidR="00500388">
        <w:t xml:space="preserve">. </w:t>
      </w:r>
      <w:r w:rsidR="004D6388">
        <w:t>Many</w:t>
      </w:r>
      <w:r w:rsidR="00500388">
        <w:t xml:space="preserve"> of these approaches are covered by </w:t>
      </w:r>
      <w:r w:rsidR="005309E3" w:rsidRPr="00B727D5">
        <w:t xml:space="preserve">Bagnall, Lines, Bostrom, Large, </w:t>
      </w:r>
      <w:r w:rsidR="005309E3">
        <w:t>and</w:t>
      </w:r>
      <w:r w:rsidR="005309E3" w:rsidRPr="00B727D5">
        <w:t xml:space="preserve"> Keogh</w:t>
      </w:r>
      <w:r w:rsidR="00500388">
        <w:t xml:space="preserve"> (2017). </w:t>
      </w:r>
      <w:r w:rsidR="0036154A">
        <w:t xml:space="preserve">The most promising approach, </w:t>
      </w:r>
      <w:r w:rsidR="00F9386F">
        <w:t>they</w:t>
      </w:r>
      <w:r w:rsidR="00DF203A">
        <w:t xml:space="preserve"> point out, </w:t>
      </w:r>
      <w:r w:rsidR="0036154A">
        <w:t xml:space="preserve">is known as COTE (Collective Of Transformation-based Ensembles) </w:t>
      </w:r>
      <w:r w:rsidR="00B81B00">
        <w:t xml:space="preserve">as described by </w:t>
      </w:r>
      <w:r w:rsidR="00F53199" w:rsidRPr="00C97072">
        <w:t xml:space="preserve">Bagnall, Lines, Hills, </w:t>
      </w:r>
      <w:r w:rsidR="00B81B00">
        <w:t>and</w:t>
      </w:r>
      <w:r w:rsidR="00F53199">
        <w:t xml:space="preserve"> </w:t>
      </w:r>
      <w:r w:rsidR="00F53199" w:rsidRPr="00C97072">
        <w:t>Bostrom</w:t>
      </w:r>
      <w:r w:rsidR="0036154A">
        <w:t xml:space="preserve"> </w:t>
      </w:r>
      <w:r w:rsidR="00B81B00">
        <w:t>(</w:t>
      </w:r>
      <w:r w:rsidR="0036154A">
        <w:t xml:space="preserve">2016). </w:t>
      </w:r>
      <w:r w:rsidR="002226F6">
        <w:t>HIVE-COTE is an extension of COTE (</w:t>
      </w:r>
      <w:r w:rsidR="00787B91" w:rsidRPr="001D11A1">
        <w:t xml:space="preserve">Lines, Taylor, </w:t>
      </w:r>
      <w:r w:rsidR="00787B91">
        <w:t xml:space="preserve">&amp; </w:t>
      </w:r>
      <w:r w:rsidR="00787B91" w:rsidRPr="001D11A1">
        <w:t>Bagnall</w:t>
      </w:r>
      <w:r w:rsidR="002226F6">
        <w:t>, 20</w:t>
      </w:r>
      <w:r w:rsidR="00612B17">
        <w:t>16</w:t>
      </w:r>
      <w:r w:rsidR="00787B91">
        <w:t>). See also</w:t>
      </w:r>
      <w:r w:rsidR="00612B17">
        <w:t xml:space="preserve"> </w:t>
      </w:r>
      <w:r w:rsidR="00787B91" w:rsidRPr="001D11A1">
        <w:t xml:space="preserve">Lines, Taylor, </w:t>
      </w:r>
      <w:r w:rsidR="00787B91">
        <w:t xml:space="preserve">and </w:t>
      </w:r>
      <w:r w:rsidR="00787B91" w:rsidRPr="001D11A1">
        <w:t>Bagnall</w:t>
      </w:r>
      <w:r w:rsidR="00787B91">
        <w:t xml:space="preserve"> </w:t>
      </w:r>
      <w:r w:rsidR="00DB186D">
        <w:t>(</w:t>
      </w:r>
      <w:r w:rsidR="00787B91">
        <w:t>2018</w:t>
      </w:r>
      <w:r w:rsidR="00DB186D">
        <w:t>)</w:t>
      </w:r>
      <w:r w:rsidR="00612B17">
        <w:t>. The extension is in the form of a Hierarchical Vote system.</w:t>
      </w:r>
      <w:r w:rsidR="002E3D9A">
        <w:t xml:space="preserve"> This is consider</w:t>
      </w:r>
      <w:r w:rsidR="00A62D9E">
        <w:t xml:space="preserve">ed </w:t>
      </w:r>
      <w:r w:rsidR="002E3D9A">
        <w:t xml:space="preserve">the state-of-the-art currently. </w:t>
      </w:r>
      <w:r w:rsidR="006369FA">
        <w:t>T</w:t>
      </w:r>
      <w:r w:rsidR="00C96393">
        <w:t>o</w:t>
      </w:r>
      <w:r w:rsidR="006369FA">
        <w:t xml:space="preserve"> use HIVE-COTE a large number of classifiers (37) need to be trained</w:t>
      </w:r>
      <w:r w:rsidR="00C96393">
        <w:t>. The decisions made by them are not easy to interpret and classification time</w:t>
      </w:r>
      <w:r w:rsidR="006369FA">
        <w:t xml:space="preserve"> </w:t>
      </w:r>
      <w:r w:rsidR="00702063">
        <w:t>is excessive.</w:t>
      </w:r>
    </w:p>
    <w:p w14:paraId="0EC99569" w14:textId="7B73EFA2" w:rsidR="00192110" w:rsidRDefault="004D6388" w:rsidP="00A04554">
      <w:r>
        <w:t>Given the impressive successes of deep learning in many disciplines</w:t>
      </w:r>
      <w:r w:rsidR="00785046">
        <w:t xml:space="preserve"> lately</w:t>
      </w:r>
      <w:r>
        <w:t xml:space="preserve">, </w:t>
      </w:r>
      <w:r w:rsidR="00785046">
        <w:t xml:space="preserve">the use of </w:t>
      </w:r>
      <w:r w:rsidR="00664F07">
        <w:t>it</w:t>
      </w:r>
      <w:r w:rsidR="00785046">
        <w:t xml:space="preserve"> has started to make inroads into the area of time-series classification (</w:t>
      </w:r>
      <w:r w:rsidR="00785046">
        <w:rPr>
          <w:color w:val="353535"/>
        </w:rPr>
        <w:t xml:space="preserve">Wang, </w:t>
      </w:r>
      <w:r w:rsidR="00785046">
        <w:rPr>
          <w:color w:val="353535"/>
        </w:rPr>
        <w:lastRenderedPageBreak/>
        <w:t xml:space="preserve">Yan, </w:t>
      </w:r>
      <w:r w:rsidR="001225BE">
        <w:rPr>
          <w:color w:val="353535"/>
        </w:rPr>
        <w:t>&amp;</w:t>
      </w:r>
      <w:r w:rsidR="00785046">
        <w:rPr>
          <w:color w:val="353535"/>
        </w:rPr>
        <w:t xml:space="preserve"> Oates</w:t>
      </w:r>
      <w:r w:rsidR="005D6F69">
        <w:rPr>
          <w:color w:val="353535"/>
        </w:rPr>
        <w:t xml:space="preserve">, </w:t>
      </w:r>
      <w:r w:rsidR="00785046">
        <w:rPr>
          <w:color w:val="353535"/>
        </w:rPr>
        <w:t>2017</w:t>
      </w:r>
      <w:r w:rsidR="00785046">
        <w:t xml:space="preserve">). </w:t>
      </w:r>
      <w:r w:rsidR="000E2C10">
        <w:t>In their recent paper, “</w:t>
      </w:r>
      <w:r w:rsidR="000E2C10" w:rsidRPr="00807EE0">
        <w:rPr>
          <w:color w:val="353535"/>
        </w:rPr>
        <w:t xml:space="preserve">Deep </w:t>
      </w:r>
      <w:r w:rsidR="00EC520D">
        <w:rPr>
          <w:color w:val="353535"/>
        </w:rPr>
        <w:t>L</w:t>
      </w:r>
      <w:r w:rsidR="000E2C10" w:rsidRPr="00807EE0">
        <w:rPr>
          <w:color w:val="353535"/>
        </w:rPr>
        <w:t xml:space="preserve">earning for </w:t>
      </w:r>
      <w:r w:rsidR="00EC520D">
        <w:rPr>
          <w:color w:val="353535"/>
        </w:rPr>
        <w:t>T</w:t>
      </w:r>
      <w:r w:rsidR="000E2C10" w:rsidRPr="00807EE0">
        <w:rPr>
          <w:color w:val="353535"/>
        </w:rPr>
        <w:t xml:space="preserve">ime </w:t>
      </w:r>
      <w:r w:rsidR="00EC520D">
        <w:rPr>
          <w:color w:val="353535"/>
        </w:rPr>
        <w:t>S</w:t>
      </w:r>
      <w:r w:rsidR="000E2C10" w:rsidRPr="00807EE0">
        <w:rPr>
          <w:color w:val="353535"/>
        </w:rPr>
        <w:t xml:space="preserve">eries </w:t>
      </w:r>
      <w:r w:rsidR="00EC520D">
        <w:rPr>
          <w:color w:val="353535"/>
        </w:rPr>
        <w:t>C</w:t>
      </w:r>
      <w:r w:rsidR="000E2C10" w:rsidRPr="00807EE0">
        <w:rPr>
          <w:color w:val="353535"/>
        </w:rPr>
        <w:t xml:space="preserve">lassification: </w:t>
      </w:r>
      <w:r w:rsidR="00EC520D">
        <w:rPr>
          <w:color w:val="353535"/>
        </w:rPr>
        <w:t>A</w:t>
      </w:r>
      <w:r w:rsidR="000E2C10" w:rsidRPr="00807EE0">
        <w:rPr>
          <w:color w:val="353535"/>
        </w:rPr>
        <w:t xml:space="preserve"> </w:t>
      </w:r>
      <w:r w:rsidR="00EC520D">
        <w:rPr>
          <w:color w:val="353535"/>
        </w:rPr>
        <w:t>R</w:t>
      </w:r>
      <w:r w:rsidR="000E2C10" w:rsidRPr="00807EE0">
        <w:rPr>
          <w:color w:val="353535"/>
        </w:rPr>
        <w:t>eview</w:t>
      </w:r>
      <w:r w:rsidR="000E2C10">
        <w:t xml:space="preserve">,” </w:t>
      </w:r>
      <w:r w:rsidR="00A074BD">
        <w:t>Fawaz,</w:t>
      </w:r>
      <w:r w:rsidR="00A074BD" w:rsidRPr="00807EE0">
        <w:t xml:space="preserve"> Forestier</w:t>
      </w:r>
      <w:r w:rsidR="00A074BD">
        <w:t>, Weber, Idoumghar,</w:t>
      </w:r>
      <w:r w:rsidR="00A074BD" w:rsidRPr="00807EE0">
        <w:t xml:space="preserve"> </w:t>
      </w:r>
      <w:r w:rsidR="00A074BD">
        <w:t>and</w:t>
      </w:r>
      <w:r w:rsidR="00A074BD" w:rsidRPr="00807EE0">
        <w:t xml:space="preserve"> Muller</w:t>
      </w:r>
      <w:r w:rsidR="000E2C10" w:rsidRPr="00787B97">
        <w:t xml:space="preserve"> (2019)</w:t>
      </w:r>
      <w:r w:rsidR="008A3E89">
        <w:t xml:space="preserve"> point out that they achieved results that are not significantly different from results obtained from HIVE-COTE by making use of deep learning and a residual network.</w:t>
      </w:r>
      <w:r>
        <w:t xml:space="preserve"> </w:t>
      </w:r>
      <w:r w:rsidR="00987405">
        <w:t xml:space="preserve">They also provide a handy taxonomy </w:t>
      </w:r>
      <w:r w:rsidR="002956BD">
        <w:t xml:space="preserve">(p. 11) </w:t>
      </w:r>
      <w:r w:rsidR="00987405">
        <w:t xml:space="preserve">for the use of deep learning </w:t>
      </w:r>
      <w:r w:rsidR="00520BA2">
        <w:t xml:space="preserve">algorithms </w:t>
      </w:r>
      <w:r w:rsidR="00987405">
        <w:t>to classify time-series</w:t>
      </w:r>
      <w:r w:rsidR="00172247">
        <w:t xml:space="preserve"> (somewhat abbreviated here)</w:t>
      </w:r>
      <w:r w:rsidR="00987405">
        <w:t>:</w:t>
      </w:r>
    </w:p>
    <w:p w14:paraId="7E41EF2C" w14:textId="2F999F8A" w:rsidR="00987405" w:rsidRDefault="00091F2E" w:rsidP="00A04554">
      <w:pPr>
        <w:pStyle w:val="ListParagraph"/>
        <w:numPr>
          <w:ilvl w:val="0"/>
          <w:numId w:val="22"/>
        </w:numPr>
        <w:spacing w:line="240" w:lineRule="auto"/>
      </w:pPr>
      <w:r>
        <w:t>Deep Learning for T</w:t>
      </w:r>
      <w:r w:rsidR="00FA3DBE">
        <w:t xml:space="preserve">ime </w:t>
      </w:r>
      <w:r>
        <w:t>S</w:t>
      </w:r>
      <w:r w:rsidR="00FA3DBE">
        <w:t xml:space="preserve">eries </w:t>
      </w:r>
      <w:r>
        <w:t>C</w:t>
      </w:r>
      <w:r w:rsidR="00FA3DBE">
        <w:t>lassification</w:t>
      </w:r>
    </w:p>
    <w:p w14:paraId="16878F77" w14:textId="769F1BD3" w:rsidR="00091F2E" w:rsidRDefault="00091F2E" w:rsidP="00A04554">
      <w:pPr>
        <w:pStyle w:val="ListParagraph"/>
        <w:numPr>
          <w:ilvl w:val="1"/>
          <w:numId w:val="22"/>
        </w:numPr>
        <w:spacing w:line="240" w:lineRule="auto"/>
      </w:pPr>
      <w:r>
        <w:t>Generative Models</w:t>
      </w:r>
    </w:p>
    <w:p w14:paraId="5653B784" w14:textId="70845E17" w:rsidR="00091F2E" w:rsidRDefault="00091F2E" w:rsidP="00A04554">
      <w:pPr>
        <w:pStyle w:val="ListParagraph"/>
        <w:numPr>
          <w:ilvl w:val="2"/>
          <w:numId w:val="22"/>
        </w:numPr>
        <w:spacing w:line="240" w:lineRule="auto"/>
      </w:pPr>
      <w:r>
        <w:t>Auto Encoders</w:t>
      </w:r>
    </w:p>
    <w:p w14:paraId="64B435E4" w14:textId="145E577F" w:rsidR="00091F2E" w:rsidRDefault="00091F2E" w:rsidP="00A04554">
      <w:pPr>
        <w:pStyle w:val="ListParagraph"/>
        <w:numPr>
          <w:ilvl w:val="3"/>
          <w:numId w:val="22"/>
        </w:numPr>
        <w:spacing w:line="240" w:lineRule="auto"/>
      </w:pPr>
      <w:r>
        <w:t>RNNs</w:t>
      </w:r>
    </w:p>
    <w:p w14:paraId="211A98A3" w14:textId="6CDC891F" w:rsidR="00091F2E" w:rsidRDefault="00091F2E" w:rsidP="00A04554">
      <w:pPr>
        <w:pStyle w:val="ListParagraph"/>
        <w:numPr>
          <w:ilvl w:val="2"/>
          <w:numId w:val="22"/>
        </w:numPr>
        <w:spacing w:line="240" w:lineRule="auto"/>
      </w:pPr>
      <w:r>
        <w:t>Echo State Networks</w:t>
      </w:r>
      <w:r w:rsidR="00381DBD">
        <w:t xml:space="preserve"> (simplified RNNs)</w:t>
      </w:r>
    </w:p>
    <w:p w14:paraId="699790E9" w14:textId="50FB5E0B" w:rsidR="00091F2E" w:rsidRDefault="00091F2E" w:rsidP="00A04554">
      <w:pPr>
        <w:pStyle w:val="ListParagraph"/>
        <w:numPr>
          <w:ilvl w:val="1"/>
          <w:numId w:val="22"/>
        </w:numPr>
        <w:spacing w:line="240" w:lineRule="auto"/>
      </w:pPr>
      <w:r>
        <w:t>Discriminative Models</w:t>
      </w:r>
    </w:p>
    <w:p w14:paraId="380B3E99" w14:textId="539C8F4D" w:rsidR="00091F2E" w:rsidRDefault="00091F2E" w:rsidP="00A04554">
      <w:pPr>
        <w:pStyle w:val="ListParagraph"/>
        <w:numPr>
          <w:ilvl w:val="2"/>
          <w:numId w:val="22"/>
        </w:numPr>
        <w:spacing w:line="240" w:lineRule="auto"/>
      </w:pPr>
      <w:r>
        <w:t>Feature Engineering</w:t>
      </w:r>
    </w:p>
    <w:p w14:paraId="226D3BD1" w14:textId="771C0FA4" w:rsidR="00091F2E" w:rsidRPr="003A153A" w:rsidRDefault="00091F2E" w:rsidP="00A04554">
      <w:pPr>
        <w:pStyle w:val="ListParagraph"/>
        <w:numPr>
          <w:ilvl w:val="3"/>
          <w:numId w:val="22"/>
        </w:numPr>
        <w:spacing w:line="240" w:lineRule="auto"/>
      </w:pPr>
      <w:r w:rsidRPr="003A153A">
        <w:t>Image Transformation</w:t>
      </w:r>
    </w:p>
    <w:p w14:paraId="09D2CD56" w14:textId="76795286" w:rsidR="00091F2E" w:rsidRDefault="00091F2E" w:rsidP="00A04554">
      <w:pPr>
        <w:pStyle w:val="ListParagraph"/>
        <w:numPr>
          <w:ilvl w:val="3"/>
          <w:numId w:val="22"/>
        </w:numPr>
        <w:spacing w:line="240" w:lineRule="auto"/>
      </w:pPr>
      <w:r>
        <w:t>Domain Specific</w:t>
      </w:r>
    </w:p>
    <w:p w14:paraId="0A90F7A6" w14:textId="2335BE71" w:rsidR="00091F2E" w:rsidRDefault="00091F2E" w:rsidP="00A04554">
      <w:pPr>
        <w:pStyle w:val="ListParagraph"/>
        <w:numPr>
          <w:ilvl w:val="2"/>
          <w:numId w:val="22"/>
        </w:numPr>
        <w:spacing w:line="240" w:lineRule="auto"/>
      </w:pPr>
      <w:r>
        <w:t>End-to-End</w:t>
      </w:r>
    </w:p>
    <w:p w14:paraId="275FD9DD" w14:textId="1DE1BD08" w:rsidR="00091F2E" w:rsidRDefault="00091F2E" w:rsidP="00A04554">
      <w:pPr>
        <w:pStyle w:val="ListParagraph"/>
        <w:numPr>
          <w:ilvl w:val="3"/>
          <w:numId w:val="22"/>
        </w:numPr>
        <w:spacing w:line="240" w:lineRule="auto"/>
      </w:pPr>
      <w:r>
        <w:t xml:space="preserve">Multi-Layer </w:t>
      </w:r>
      <w:r w:rsidR="009661F0">
        <w:t>Perceptrons</w:t>
      </w:r>
      <w:r w:rsidR="004E4E0A">
        <w:t xml:space="preserve"> (aka fully-connected or FC networks</w:t>
      </w:r>
      <w:r w:rsidR="006514E8">
        <w:t>)</w:t>
      </w:r>
    </w:p>
    <w:p w14:paraId="5FD7AFA5" w14:textId="25A3C180" w:rsidR="00091F2E" w:rsidRDefault="00091F2E" w:rsidP="00A04554">
      <w:pPr>
        <w:pStyle w:val="ListParagraph"/>
        <w:numPr>
          <w:ilvl w:val="3"/>
          <w:numId w:val="22"/>
        </w:numPr>
        <w:spacing w:line="240" w:lineRule="auto"/>
      </w:pPr>
      <w:r>
        <w:t>CNNs</w:t>
      </w:r>
    </w:p>
    <w:p w14:paraId="196DD57C" w14:textId="164321F8" w:rsidR="00091F2E" w:rsidRDefault="00091F2E" w:rsidP="00A04554">
      <w:pPr>
        <w:pStyle w:val="ListParagraph"/>
        <w:numPr>
          <w:ilvl w:val="3"/>
          <w:numId w:val="22"/>
        </w:numPr>
        <w:spacing w:line="240" w:lineRule="auto"/>
      </w:pPr>
      <w:r>
        <w:t>Hybrid</w:t>
      </w:r>
    </w:p>
    <w:p w14:paraId="35DD1E11" w14:textId="77777777" w:rsidR="00B34A8D" w:rsidRDefault="00B34A8D" w:rsidP="00702063"/>
    <w:p w14:paraId="50AFFFCA" w14:textId="35EF9EDA" w:rsidR="00D25436" w:rsidRDefault="00D25436" w:rsidP="00702063">
      <w:r>
        <w:t xml:space="preserve">The main division is between </w:t>
      </w:r>
      <w:r w:rsidRPr="00FA3DBE">
        <w:rPr>
          <w:i/>
        </w:rPr>
        <w:t>generative</w:t>
      </w:r>
      <w:r>
        <w:t xml:space="preserve"> and </w:t>
      </w:r>
      <w:r w:rsidRPr="00FA3DBE">
        <w:rPr>
          <w:i/>
        </w:rPr>
        <w:t>discriminative</w:t>
      </w:r>
      <w:r>
        <w:t xml:space="preserve"> models. Gene</w:t>
      </w:r>
      <w:r w:rsidR="00942E73">
        <w:t>rative models generally include</w:t>
      </w:r>
      <w:r>
        <w:t xml:space="preserve"> an unsupervised training step before the learner</w:t>
      </w:r>
      <w:r w:rsidR="006869A0">
        <w:t xml:space="preserve"> </w:t>
      </w:r>
      <w:r w:rsidR="00942E73">
        <w:t>fits</w:t>
      </w:r>
      <w:r w:rsidR="006869A0">
        <w:t xml:space="preserve"> its classifier.</w:t>
      </w:r>
      <w:r w:rsidR="00CE61FC">
        <w:t xml:space="preserve"> A discriminative model, on the other hand, directly fits the mapping from the raw input of a time-series to the probability distribution over the classification classes. </w:t>
      </w:r>
    </w:p>
    <w:p w14:paraId="78B9B320" w14:textId="676928BE" w:rsidR="003A153A" w:rsidRDefault="005931F3" w:rsidP="00702063">
      <w:r>
        <w:t xml:space="preserve">The literature informally agree that discriminative models are more accurate than generative models. </w:t>
      </w:r>
      <w:r w:rsidR="003A153A">
        <w:t xml:space="preserve">In this report, </w:t>
      </w:r>
      <w:r w:rsidR="00FA3DBE">
        <w:t>we</w:t>
      </w:r>
      <w:r w:rsidR="003A153A">
        <w:t xml:space="preserve"> will focus on the </w:t>
      </w:r>
      <w:r w:rsidR="003A153A" w:rsidRPr="003A153A">
        <w:rPr>
          <w:i/>
        </w:rPr>
        <w:t>Image Transformation</w:t>
      </w:r>
      <w:r w:rsidR="003A153A">
        <w:t xml:space="preserve"> leaf of this tree</w:t>
      </w:r>
      <w:r w:rsidR="0011765E">
        <w:t xml:space="preserve">, </w:t>
      </w:r>
      <w:r w:rsidR="0060704E">
        <w:t>which</w:t>
      </w:r>
      <w:r w:rsidR="0011765E">
        <w:t xml:space="preserve"> falls under discriminative models</w:t>
      </w:r>
      <w:r w:rsidR="003A153A">
        <w:t>.</w:t>
      </w:r>
      <w:r w:rsidR="0011765E">
        <w:t xml:space="preserve"> </w:t>
      </w:r>
    </w:p>
    <w:p w14:paraId="46283551" w14:textId="43439507" w:rsidR="00595CEB" w:rsidRPr="00924475" w:rsidRDefault="00595CEB" w:rsidP="00702063">
      <w:r w:rsidRPr="00924475">
        <w:lastRenderedPageBreak/>
        <w:t xml:space="preserve">There are significant advantages in the use of deep learning to classify time-series. </w:t>
      </w:r>
      <w:r w:rsidR="002F3457" w:rsidRPr="00924475">
        <w:t xml:space="preserve">One specific advantage is the ability to detect time invariant characteristics. This is similar to how spatially invariant filters detect </w:t>
      </w:r>
      <w:r w:rsidR="00564FB8" w:rsidRPr="00924475">
        <w:t>patterns</w:t>
      </w:r>
      <w:r w:rsidR="002F3457" w:rsidRPr="00924475">
        <w:t xml:space="preserve"> in images. </w:t>
      </w:r>
    </w:p>
    <w:p w14:paraId="33BB2B8D" w14:textId="771F55B4" w:rsidR="007D6E48" w:rsidRDefault="00763E22" w:rsidP="00702063">
      <w:pPr>
        <w:pStyle w:val="Heading3"/>
      </w:pPr>
      <w:bookmarkStart w:id="41" w:name="_Toc24436538"/>
      <w:r w:rsidRPr="00763E22">
        <w:t>Recurrent Neural Networks (RNNs)</w:t>
      </w:r>
      <w:bookmarkEnd w:id="41"/>
    </w:p>
    <w:p w14:paraId="2E36C6E6" w14:textId="1964684A" w:rsidR="006253C2" w:rsidRPr="006253C2" w:rsidRDefault="00F4611C" w:rsidP="00702063">
      <w:pPr>
        <w:rPr>
          <w:lang w:eastAsia="ja-JP"/>
        </w:rPr>
      </w:pPr>
      <w:r>
        <w:t xml:space="preserve">In a fairly old paper, </w:t>
      </w:r>
      <w:r w:rsidR="006253C2">
        <w:t>Hüsken</w:t>
      </w:r>
      <w:r w:rsidR="006253C2" w:rsidRPr="002167AD">
        <w:t xml:space="preserve"> </w:t>
      </w:r>
      <w:r w:rsidR="006253C2">
        <w:t>and</w:t>
      </w:r>
      <w:r w:rsidR="006253C2" w:rsidRPr="002167AD">
        <w:t xml:space="preserve"> Stagge (2003)</w:t>
      </w:r>
      <w:r>
        <w:t xml:space="preserve"> promote</w:t>
      </w:r>
      <w:r w:rsidR="006253C2">
        <w:t xml:space="preserve"> the use of RNNs for </w:t>
      </w:r>
      <w:r w:rsidR="00310C3B">
        <w:t>time-series classification</w:t>
      </w:r>
      <w:r w:rsidR="006253C2">
        <w:t xml:space="preserve">. </w:t>
      </w:r>
      <w:r w:rsidR="00BE1DD3">
        <w:t>Recurrent layers are described by the equations:</w:t>
      </w:r>
    </w:p>
    <w:p w14:paraId="1E6B8EAD" w14:textId="77777777" w:rsidR="00CA1219" w:rsidRDefault="00CA1219" w:rsidP="00702063"/>
    <w:p w14:paraId="2370687B" w14:textId="1885FB01" w:rsidR="004E0086" w:rsidRPr="004E0086" w:rsidRDefault="004A0E92" w:rsidP="004E0086">
      <m:oMathPara>
        <m:oMath>
          <m:sSup>
            <m:sSupPr>
              <m:ctrlPr>
                <w:rPr>
                  <w:rFonts w:ascii="Cambria Math" w:hAnsi="Cambria Math"/>
                </w:rPr>
              </m:ctrlPr>
            </m:sSupPr>
            <m:e>
              <m:r>
                <m:rPr>
                  <m:sty m:val="b"/>
                </m:rPr>
                <w:rPr>
                  <w:rFonts w:ascii="Cambria Math" w:hAnsi="Cambria Math"/>
                </w:rPr>
                <m:t>a</m:t>
              </m:r>
            </m:e>
            <m:sup>
              <m:r>
                <m:rPr>
                  <m:sty m:val="p"/>
                </m:rPr>
                <w:rPr>
                  <w:rFonts w:ascii="Cambria Math" w:hAnsi="Cambria Math"/>
                </w:rPr>
                <m:t>&lt;</m:t>
              </m:r>
              <m:r>
                <w:rPr>
                  <w:rFonts w:ascii="Cambria Math" w:hAnsi="Cambria Math"/>
                </w:rPr>
                <m:t>t</m:t>
              </m:r>
              <m:r>
                <m:rPr>
                  <m:sty m:val="p"/>
                </m:rPr>
                <w:rPr>
                  <w:rFonts w:ascii="Cambria Math" w:hAnsi="Cambria Math"/>
                </w:rPr>
                <m:t>&gt;</m:t>
              </m:r>
            </m:sup>
          </m:sSup>
          <m:r>
            <m:rPr>
              <m:sty m:val="p"/>
              <m:aln/>
            </m:rPr>
            <w:rPr>
              <w:rFonts w:ascii="Cambria Math" w:hAnsi="Cambria Math"/>
            </w:rPr>
            <m:t>=</m:t>
          </m:r>
          <m:r>
            <w:rPr>
              <w:rFonts w:ascii="Cambria Math" w:hAnsi="Cambria Math"/>
            </w:rPr>
            <m:t>g</m:t>
          </m:r>
          <m:d>
            <m:dPr>
              <m:ctrlPr>
                <w:rPr>
                  <w:rFonts w:ascii="Cambria Math" w:hAnsi="Cambria Math"/>
                </w:rPr>
              </m:ctrlPr>
            </m:dPr>
            <m:e>
              <m:sSub>
                <m:sSubPr>
                  <m:ctrlPr>
                    <w:rPr>
                      <w:rFonts w:ascii="Cambria Math" w:hAnsi="Cambria Math"/>
                    </w:rPr>
                  </m:ctrlPr>
                </m:sSubPr>
                <m:e>
                  <m:r>
                    <m:rPr>
                      <m:sty m:val="b"/>
                    </m:rPr>
                    <w:rPr>
                      <w:rFonts w:ascii="Cambria Math" w:hAnsi="Cambria Math"/>
                    </w:rPr>
                    <m:t>W</m:t>
                  </m:r>
                </m:e>
                <m:sub>
                  <m:r>
                    <w:rPr>
                      <w:rFonts w:ascii="Cambria Math" w:hAnsi="Cambria Math"/>
                    </w:rPr>
                    <m:t>aa</m:t>
                  </m:r>
                </m:sub>
              </m:sSub>
              <m:sSup>
                <m:sSupPr>
                  <m:ctrlPr>
                    <w:rPr>
                      <w:rFonts w:ascii="Cambria Math" w:hAnsi="Cambria Math"/>
                    </w:rPr>
                  </m:ctrlPr>
                </m:sSupPr>
                <m:e>
                  <m:r>
                    <m:rPr>
                      <m:sty m:val="b"/>
                    </m:rPr>
                    <w:rPr>
                      <w:rFonts w:ascii="Cambria Math" w:hAnsi="Cambria Math"/>
                    </w:rPr>
                    <m:t>a</m:t>
                  </m:r>
                </m:e>
                <m:sup>
                  <m:r>
                    <m:rPr>
                      <m:sty m:val="p"/>
                    </m:rPr>
                    <w:rPr>
                      <w:rFonts w:ascii="Cambria Math" w:hAnsi="Cambria Math"/>
                    </w:rPr>
                    <m:t>&lt;</m:t>
                  </m:r>
                  <m:r>
                    <w:rPr>
                      <w:rFonts w:ascii="Cambria Math" w:hAnsi="Cambria Math"/>
                    </w:rPr>
                    <m:t>t</m:t>
                  </m:r>
                  <m:r>
                    <m:rPr>
                      <m:sty m:val="p"/>
                    </m:rPr>
                    <w:rPr>
                      <w:rFonts w:ascii="Cambria Math" w:hAnsi="Cambria Math"/>
                    </w:rPr>
                    <m:t>-1&gt;</m:t>
                  </m:r>
                </m:sup>
              </m:sSup>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ax</m:t>
                  </m:r>
                </m:sub>
              </m:sSub>
              <m:sSup>
                <m:sSupPr>
                  <m:ctrlPr>
                    <w:rPr>
                      <w:rFonts w:ascii="Cambria Math" w:hAnsi="Cambria Math"/>
                    </w:rPr>
                  </m:ctrlPr>
                </m:sSupPr>
                <m:e>
                  <m:r>
                    <m:rPr>
                      <m:sty m:val="b"/>
                    </m:rPr>
                    <w:rPr>
                      <w:rFonts w:ascii="Cambria Math" w:hAnsi="Cambria Math"/>
                    </w:rPr>
                    <m:t>x</m:t>
                  </m:r>
                </m:e>
                <m:sup>
                  <m:r>
                    <m:rPr>
                      <m:sty m:val="p"/>
                    </m:rPr>
                    <w:rPr>
                      <w:rFonts w:ascii="Cambria Math" w:hAnsi="Cambria Math"/>
                    </w:rPr>
                    <m:t>&lt;</m:t>
                  </m:r>
                  <m:r>
                    <w:rPr>
                      <w:rFonts w:ascii="Cambria Math" w:hAnsi="Cambria Math"/>
                    </w:rPr>
                    <m:t>t</m:t>
                  </m:r>
                  <m:r>
                    <m:rPr>
                      <m:sty m:val="p"/>
                    </m:rPr>
                    <w:rPr>
                      <w:rFonts w:ascii="Cambria Math" w:hAnsi="Cambria Math"/>
                    </w:rPr>
                    <m:t>&gt;</m:t>
                  </m:r>
                </m:sup>
              </m:sSup>
              <m:r>
                <m:rPr>
                  <m:sty m:val="p"/>
                </m:rPr>
                <w:rPr>
                  <w:rFonts w:ascii="Cambria Math" w:hAnsi="Cambria Math"/>
                </w:rPr>
                <m:t>+</m:t>
              </m:r>
              <m:sSub>
                <m:sSubPr>
                  <m:ctrlPr>
                    <w:rPr>
                      <w:rFonts w:ascii="Cambria Math" w:hAnsi="Cambria Math"/>
                    </w:rPr>
                  </m:ctrlPr>
                </m:sSubPr>
                <m:e>
                  <m:r>
                    <m:rPr>
                      <m:sty m:val="b"/>
                    </m:rPr>
                    <w:rPr>
                      <w:rFonts w:ascii="Cambria Math" w:hAnsi="Cambria Math"/>
                    </w:rPr>
                    <m:t>b</m:t>
                  </m:r>
                </m:e>
                <m:sub>
                  <m:r>
                    <w:rPr>
                      <w:rFonts w:ascii="Cambria Math" w:hAnsi="Cambria Math"/>
                    </w:rPr>
                    <m:t>a</m:t>
                  </m:r>
                </m:sub>
              </m:sSub>
            </m:e>
          </m:d>
          <m:r>
            <m:rPr>
              <m:sty m:val="p"/>
            </m:rPr>
            <w:br/>
          </m:r>
        </m:oMath>
        <m:oMath>
          <m:sSup>
            <m:sSupPr>
              <m:ctrlPr>
                <w:rPr>
                  <w:rFonts w:ascii="Cambria Math" w:hAnsi="Cambria Math"/>
                </w:rPr>
              </m:ctrlPr>
            </m:sSupPr>
            <m:e>
              <m:acc>
                <m:accPr>
                  <m:ctrlPr>
                    <w:rPr>
                      <w:rFonts w:ascii="Cambria Math" w:hAnsi="Cambria Math"/>
                      <w:b/>
                    </w:rPr>
                  </m:ctrlPr>
                </m:accPr>
                <m:e>
                  <m:r>
                    <m:rPr>
                      <m:sty m:val="b"/>
                    </m:rPr>
                    <w:rPr>
                      <w:rFonts w:ascii="Cambria Math" w:hAnsi="Cambria Math"/>
                    </w:rPr>
                    <m:t>y</m:t>
                  </m:r>
                </m:e>
              </m:acc>
            </m:e>
            <m:sup>
              <m:r>
                <m:rPr>
                  <m:sty m:val="p"/>
                </m:rPr>
                <w:rPr>
                  <w:rFonts w:ascii="Cambria Math" w:hAnsi="Cambria Math"/>
                </w:rPr>
                <m:t>&lt;</m:t>
              </m:r>
              <m:r>
                <w:rPr>
                  <w:rFonts w:ascii="Cambria Math" w:hAnsi="Cambria Math"/>
                </w:rPr>
                <m:t>t</m:t>
              </m:r>
              <m:r>
                <m:rPr>
                  <m:sty m:val="p"/>
                </m:rPr>
                <w:rPr>
                  <w:rFonts w:ascii="Cambria Math" w:hAnsi="Cambria Math"/>
                </w:rPr>
                <m:t>&gt;</m:t>
              </m:r>
            </m:sup>
          </m:sSup>
          <m:r>
            <m:rPr>
              <m:sty m:val="p"/>
              <m:aln/>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ya</m:t>
              </m:r>
            </m:sub>
          </m:sSub>
          <m:sSup>
            <m:sSupPr>
              <m:ctrlPr>
                <w:rPr>
                  <w:rFonts w:ascii="Cambria Math" w:hAnsi="Cambria Math"/>
                </w:rPr>
              </m:ctrlPr>
            </m:sSupPr>
            <m:e>
              <m:r>
                <m:rPr>
                  <m:sty m:val="b"/>
                </m:rPr>
                <w:rPr>
                  <w:rFonts w:ascii="Cambria Math" w:hAnsi="Cambria Math"/>
                </w:rPr>
                <m:t>a</m:t>
              </m:r>
            </m:e>
            <m:sup>
              <m:r>
                <m:rPr>
                  <m:sty m:val="p"/>
                </m:rPr>
                <w:rPr>
                  <w:rFonts w:ascii="Cambria Math" w:hAnsi="Cambria Math"/>
                </w:rPr>
                <m:t>&lt;</m:t>
              </m:r>
              <m:r>
                <w:rPr>
                  <w:rFonts w:ascii="Cambria Math" w:hAnsi="Cambria Math"/>
                </w:rPr>
                <m:t>t</m:t>
              </m:r>
              <m:r>
                <m:rPr>
                  <m:sty m:val="p"/>
                </m:rPr>
                <w:rPr>
                  <w:rFonts w:ascii="Cambria Math" w:hAnsi="Cambria Math"/>
                </w:rPr>
                <m:t>&gt;</m:t>
              </m:r>
            </m:sup>
          </m:sSup>
          <m:r>
            <m:rPr>
              <m:sty m:val="p"/>
            </m:rPr>
            <w:rPr>
              <w:rFonts w:ascii="Cambria Math" w:hAnsi="Cambria Math"/>
            </w:rPr>
            <m:t>+</m:t>
          </m:r>
          <m:sSub>
            <m:sSubPr>
              <m:ctrlPr>
                <w:rPr>
                  <w:rFonts w:ascii="Cambria Math" w:hAnsi="Cambria Math"/>
                </w:rPr>
              </m:ctrlPr>
            </m:sSubPr>
            <m:e>
              <m:r>
                <m:rPr>
                  <m:sty m:val="b"/>
                </m:rPr>
                <w:rPr>
                  <w:rFonts w:ascii="Cambria Math" w:hAnsi="Cambria Math"/>
                </w:rPr>
                <m:t>b</m:t>
              </m:r>
            </m:e>
            <m:sub>
              <m:r>
                <w:rPr>
                  <w:rFonts w:ascii="Cambria Math" w:hAnsi="Cambria Math"/>
                </w:rPr>
                <m:t>y</m:t>
              </m:r>
            </m:sub>
          </m:sSub>
          <m:r>
            <m:rPr>
              <m:sty m:val="p"/>
            </m:rPr>
            <w:rPr>
              <w:rFonts w:ascii="Cambria Math" w:hAnsi="Cambria Math"/>
            </w:rPr>
            <m:t>)</m:t>
          </m:r>
        </m:oMath>
      </m:oMathPara>
    </w:p>
    <w:p w14:paraId="6A3537C5" w14:textId="77777777" w:rsidR="00AA1999" w:rsidRDefault="00AA1999" w:rsidP="00702063"/>
    <w:p w14:paraId="57FD1736" w14:textId="5968A869" w:rsidR="004E0086" w:rsidRDefault="001949CA" w:rsidP="00702063">
      <w:r>
        <w:t>The parameters or weights</w:t>
      </w:r>
      <w:r w:rsidR="00D04DA5">
        <w:t xml:space="preserve"> that undergo</w:t>
      </w:r>
      <w:r>
        <w:t xml:space="preserve"> training are captured in a number of </w:t>
      </w:r>
      <w:r w:rsidRPr="001949CA">
        <w:rPr>
          <w:i/>
        </w:rPr>
        <w:t>filters</w:t>
      </w:r>
      <w:r>
        <w:t xml:space="preserve"> or </w:t>
      </w:r>
      <w:r w:rsidRPr="001949CA">
        <w:rPr>
          <w:i/>
        </w:rPr>
        <w:t>kernels</w:t>
      </w:r>
      <w:r>
        <w:t xml:space="preserve">. The </w:t>
      </w:r>
      <w:r w:rsidRPr="00D04DA5">
        <w:rPr>
          <w:i/>
        </w:rPr>
        <w:t>feedback</w:t>
      </w:r>
      <w:r>
        <w:t xml:space="preserve"> filter is </w:t>
      </w:r>
      <m:oMath>
        <m:sSub>
          <m:sSubPr>
            <m:ctrlPr>
              <w:rPr>
                <w:rFonts w:ascii="Cambria Math" w:hAnsi="Cambria Math"/>
              </w:rPr>
            </m:ctrlPr>
          </m:sSubPr>
          <m:e>
            <m:r>
              <m:rPr>
                <m:sty m:val="b"/>
              </m:rPr>
              <w:rPr>
                <w:rFonts w:ascii="Cambria Math" w:hAnsi="Cambria Math"/>
              </w:rPr>
              <m:t>W</m:t>
            </m:r>
          </m:e>
          <m:sub>
            <m:r>
              <w:rPr>
                <w:rFonts w:ascii="Cambria Math" w:hAnsi="Cambria Math"/>
              </w:rPr>
              <m:t>aa</m:t>
            </m:r>
          </m:sub>
        </m:sSub>
      </m:oMath>
      <w:r>
        <w:t xml:space="preserve">, the </w:t>
      </w:r>
      <w:r w:rsidRPr="00D04DA5">
        <w:rPr>
          <w:i/>
        </w:rPr>
        <w:t>input</w:t>
      </w:r>
      <w:r>
        <w:t xml:space="preserve"> filter </w:t>
      </w:r>
      <m:oMath>
        <m:sSub>
          <m:sSubPr>
            <m:ctrlPr>
              <w:rPr>
                <w:rFonts w:ascii="Cambria Math" w:hAnsi="Cambria Math"/>
              </w:rPr>
            </m:ctrlPr>
          </m:sSubPr>
          <m:e>
            <m:r>
              <m:rPr>
                <m:sty m:val="b"/>
              </m:rPr>
              <w:rPr>
                <w:rFonts w:ascii="Cambria Math" w:hAnsi="Cambria Math"/>
              </w:rPr>
              <m:t>W</m:t>
            </m:r>
          </m:e>
          <m:sub>
            <m:r>
              <w:rPr>
                <w:rFonts w:ascii="Cambria Math" w:hAnsi="Cambria Math"/>
              </w:rPr>
              <m:t>ax</m:t>
            </m:r>
          </m:sub>
        </m:sSub>
      </m:oMath>
      <w:r>
        <w:t xml:space="preserve">, and the </w:t>
      </w:r>
      <w:r w:rsidRPr="00D04DA5">
        <w:rPr>
          <w:i/>
        </w:rPr>
        <w:t>output</w:t>
      </w:r>
      <w:r>
        <w:t xml:space="preserve"> filter </w:t>
      </w:r>
      <m:oMath>
        <m:sSub>
          <m:sSubPr>
            <m:ctrlPr>
              <w:rPr>
                <w:rFonts w:ascii="Cambria Math" w:hAnsi="Cambria Math"/>
              </w:rPr>
            </m:ctrlPr>
          </m:sSubPr>
          <m:e>
            <m:r>
              <m:rPr>
                <m:sty m:val="b"/>
              </m:rPr>
              <w:rPr>
                <w:rFonts w:ascii="Cambria Math" w:hAnsi="Cambria Math"/>
              </w:rPr>
              <m:t>W</m:t>
            </m:r>
          </m:e>
          <m:sub>
            <m:r>
              <w:rPr>
                <w:rFonts w:ascii="Cambria Math" w:hAnsi="Cambria Math"/>
              </w:rPr>
              <m:t>ya</m:t>
            </m:r>
          </m:sub>
        </m:sSub>
      </m:oMath>
      <w:r>
        <w:t xml:space="preserve">. </w:t>
      </w:r>
      <w:r w:rsidR="007276C6">
        <w:t xml:space="preserve">The </w:t>
      </w:r>
      <w:r w:rsidR="007276C6" w:rsidRPr="00FE5752">
        <w:rPr>
          <w:i/>
        </w:rPr>
        <w:t>signal</w:t>
      </w:r>
      <w:r w:rsidR="007276C6">
        <w:t xml:space="preserve"> is the data that </w:t>
      </w:r>
      <w:r w:rsidR="00FE5752">
        <w:t>are</w:t>
      </w:r>
      <w:r w:rsidR="007276C6">
        <w:t xml:space="preserve"> used as examples during training. </w:t>
      </w:r>
      <w:r w:rsidR="00FE5752">
        <w:t xml:space="preserve">The symbols </w:t>
      </w:r>
      <m:oMath>
        <m:sSup>
          <m:sSupPr>
            <m:ctrlPr>
              <w:rPr>
                <w:rFonts w:ascii="Cambria Math" w:hAnsi="Cambria Math"/>
              </w:rPr>
            </m:ctrlPr>
          </m:sSupPr>
          <m:e>
            <m:r>
              <m:rPr>
                <m:sty m:val="b"/>
              </m:rPr>
              <w:rPr>
                <w:rFonts w:ascii="Cambria Math" w:hAnsi="Cambria Math"/>
              </w:rPr>
              <m:t>x</m:t>
            </m:r>
          </m:e>
          <m:sup>
            <m:r>
              <m:rPr>
                <m:sty m:val="p"/>
              </m:rPr>
              <w:rPr>
                <w:rFonts w:ascii="Cambria Math" w:hAnsi="Cambria Math"/>
              </w:rPr>
              <m:t>&lt;</m:t>
            </m:r>
            <m:r>
              <w:rPr>
                <w:rFonts w:ascii="Cambria Math" w:hAnsi="Cambria Math"/>
              </w:rPr>
              <m:t>t</m:t>
            </m:r>
            <m:r>
              <m:rPr>
                <m:sty m:val="p"/>
              </m:rPr>
              <w:rPr>
                <w:rFonts w:ascii="Cambria Math" w:hAnsi="Cambria Math"/>
              </w:rPr>
              <m:t>&gt;</m:t>
            </m:r>
          </m:sup>
        </m:sSup>
      </m:oMath>
      <w:r w:rsidR="00FE5752">
        <w:t xml:space="preserve"> and </w:t>
      </w:r>
      <m:oMath>
        <m:sSup>
          <m:sSupPr>
            <m:ctrlPr>
              <w:rPr>
                <w:rFonts w:ascii="Cambria Math" w:hAnsi="Cambria Math"/>
              </w:rPr>
            </m:ctrlPr>
          </m:sSupPr>
          <m:e>
            <m:acc>
              <m:accPr>
                <m:ctrlPr>
                  <w:rPr>
                    <w:rFonts w:ascii="Cambria Math" w:hAnsi="Cambria Math"/>
                    <w:b/>
                  </w:rPr>
                </m:ctrlPr>
              </m:accPr>
              <m:e>
                <m:r>
                  <m:rPr>
                    <m:sty m:val="b"/>
                  </m:rPr>
                  <w:rPr>
                    <w:rFonts w:ascii="Cambria Math" w:hAnsi="Cambria Math"/>
                  </w:rPr>
                  <m:t>y</m:t>
                </m:r>
              </m:e>
            </m:acc>
          </m:e>
          <m:sup>
            <m:r>
              <m:rPr>
                <m:sty m:val="p"/>
              </m:rPr>
              <w:rPr>
                <w:rFonts w:ascii="Cambria Math" w:hAnsi="Cambria Math"/>
              </w:rPr>
              <m:t>&lt;</m:t>
            </m:r>
            <m:r>
              <w:rPr>
                <w:rFonts w:ascii="Cambria Math" w:hAnsi="Cambria Math"/>
              </w:rPr>
              <m:t>t</m:t>
            </m:r>
            <m:r>
              <m:rPr>
                <m:sty m:val="p"/>
              </m:rPr>
              <w:rPr>
                <w:rFonts w:ascii="Cambria Math" w:hAnsi="Cambria Math"/>
              </w:rPr>
              <m:t>&gt;</m:t>
            </m:r>
          </m:sup>
        </m:sSup>
      </m:oMath>
      <w:r w:rsidR="00FE5752">
        <w:t xml:space="preserve"> represent the input and output signals respectively. </w:t>
      </w:r>
      <w:r w:rsidR="008905C1">
        <w:t>The hidden state, or internal signal</w:t>
      </w:r>
      <w:r w:rsidR="000430C7">
        <w:t>,</w:t>
      </w:r>
      <w:r w:rsidR="008905C1">
        <w:t xml:space="preserve"> is given by </w:t>
      </w:r>
      <m:oMath>
        <m:sSup>
          <m:sSupPr>
            <m:ctrlPr>
              <w:rPr>
                <w:rFonts w:ascii="Cambria Math" w:hAnsi="Cambria Math"/>
              </w:rPr>
            </m:ctrlPr>
          </m:sSupPr>
          <m:e>
            <m:r>
              <m:rPr>
                <m:sty m:val="b"/>
              </m:rPr>
              <w:rPr>
                <w:rFonts w:ascii="Cambria Math" w:hAnsi="Cambria Math"/>
              </w:rPr>
              <m:t>a</m:t>
            </m:r>
          </m:e>
          <m:sup>
            <m:r>
              <m:rPr>
                <m:sty m:val="p"/>
              </m:rPr>
              <w:rPr>
                <w:rFonts w:ascii="Cambria Math" w:hAnsi="Cambria Math"/>
              </w:rPr>
              <m:t>&lt;</m:t>
            </m:r>
            <m:r>
              <w:rPr>
                <w:rFonts w:ascii="Cambria Math" w:hAnsi="Cambria Math"/>
              </w:rPr>
              <m:t>t</m:t>
            </m:r>
            <m:r>
              <m:rPr>
                <m:sty m:val="p"/>
              </m:rPr>
              <w:rPr>
                <w:rFonts w:ascii="Cambria Math" w:hAnsi="Cambria Math"/>
              </w:rPr>
              <m:t>&gt;</m:t>
            </m:r>
          </m:sup>
        </m:sSup>
      </m:oMath>
      <w:r w:rsidR="008905C1">
        <w:t xml:space="preserve">. </w:t>
      </w:r>
      <w:r w:rsidR="00674C56">
        <w:t xml:space="preserve">The filters are matrices while the signals are vector-valued. </w:t>
      </w:r>
      <w:r w:rsidR="00AA1999">
        <w:t>There is often a single layer</w:t>
      </w:r>
      <w:r w:rsidR="0026581E">
        <w:t xml:space="preserve"> in an RNN</w:t>
      </w:r>
      <w:r w:rsidR="00F26739">
        <w:t>.</w:t>
      </w:r>
      <w:r w:rsidR="00AA1999">
        <w:t xml:space="preserve"> </w:t>
      </w:r>
      <w:r w:rsidR="00F26739">
        <w:t>N</w:t>
      </w:r>
      <w:r w:rsidR="00AA1999">
        <w:t>ote</w:t>
      </w:r>
      <w:r w:rsidR="00F26739">
        <w:t>, however,</w:t>
      </w:r>
      <w:r w:rsidR="00AA1999">
        <w:t xml:space="preserve"> that this architecture is recursive. This means that each time-step could be considered a </w:t>
      </w:r>
      <w:r w:rsidR="0026581E">
        <w:t xml:space="preserve">separate </w:t>
      </w:r>
      <w:r w:rsidR="00AA1999">
        <w:t>layer in time.</w:t>
      </w:r>
    </w:p>
    <w:p w14:paraId="75190A4A" w14:textId="297AB2CE" w:rsidR="00975B10" w:rsidRDefault="00ED045E" w:rsidP="00702063">
      <w:r>
        <w:t>I</w:t>
      </w:r>
      <w:r w:rsidR="00550E32">
        <w:t xml:space="preserve">n the context of </w:t>
      </w:r>
      <w:r>
        <w:t>our classification problem, the i</w:t>
      </w:r>
      <w:r w:rsidR="002854AA">
        <w:t xml:space="preserve">nput is a sequence of scalar-valued </w:t>
      </w:r>
      <w:r w:rsidR="00DA60A1">
        <w:t xml:space="preserve">continuous </w:t>
      </w:r>
      <w:r w:rsidR="002854AA">
        <w:t>predictor points.</w:t>
      </w:r>
      <w:r w:rsidR="00975B10">
        <w:t xml:space="preserve"> </w:t>
      </w:r>
      <w:r w:rsidR="00550E32">
        <w:t>The o</w:t>
      </w:r>
      <w:r w:rsidR="00975B10">
        <w:t xml:space="preserve">utput is a </w:t>
      </w:r>
      <w:r w:rsidR="00B153D4">
        <w:t xml:space="preserve">single </w:t>
      </w:r>
      <w:r w:rsidR="00975B10">
        <w:t>scalar-valued categorical target point</w:t>
      </w:r>
      <w:r w:rsidR="00550E32">
        <w:t xml:space="preserve"> (after being processed by a sigmoid function)</w:t>
      </w:r>
      <w:r w:rsidR="00975B10">
        <w:t xml:space="preserve">. The values of </w:t>
      </w:r>
      <w:r w:rsidR="00AA1976">
        <w:t>a</w:t>
      </w:r>
      <w:r w:rsidR="00975B10">
        <w:t xml:space="preserve"> target point are the classes, </w:t>
      </w:r>
      <w:r w:rsidR="00AA1976">
        <w:t>either</w:t>
      </w:r>
      <w:r w:rsidR="00975B10">
        <w:t xml:space="preserve"> </w:t>
      </w:r>
      <w:r w:rsidR="00975B10" w:rsidRPr="00550E32">
        <w:rPr>
          <w:i/>
        </w:rPr>
        <w:t>typ</w:t>
      </w:r>
      <w:r w:rsidR="00975B10">
        <w:t xml:space="preserve"> </w:t>
      </w:r>
      <w:r w:rsidR="00AA1976">
        <w:t>or</w:t>
      </w:r>
      <w:r w:rsidR="00975B10">
        <w:t xml:space="preserve"> </w:t>
      </w:r>
      <w:r w:rsidR="00975B10" w:rsidRPr="00550E32">
        <w:rPr>
          <w:i/>
        </w:rPr>
        <w:t>non</w:t>
      </w:r>
      <w:r w:rsidR="00975B10">
        <w:t>.</w:t>
      </w:r>
      <w:r w:rsidR="00EB482B">
        <w:t xml:space="preserve"> </w:t>
      </w:r>
      <w:r w:rsidR="00550E32">
        <w:t>This type of RNN is a</w:t>
      </w:r>
      <w:r w:rsidR="00EB482B">
        <w:t xml:space="preserve">lso known as a </w:t>
      </w:r>
      <w:r w:rsidR="00EB482B" w:rsidRPr="00DB2D6B">
        <w:rPr>
          <w:i/>
        </w:rPr>
        <w:t>many-to-one</w:t>
      </w:r>
      <w:r w:rsidR="00550E32">
        <w:t xml:space="preserve"> RNN because a series of input data point</w:t>
      </w:r>
      <w:r w:rsidR="0088143A">
        <w:t>s leads to a single output data</w:t>
      </w:r>
      <w:r w:rsidR="00550E32">
        <w:t>point.</w:t>
      </w:r>
      <w:r w:rsidR="00EB482B">
        <w:t xml:space="preserve"> </w:t>
      </w:r>
    </w:p>
    <w:p w14:paraId="11BAEF75" w14:textId="5CE3D7AE" w:rsidR="001414A8" w:rsidRDefault="0043399D" w:rsidP="00702063">
      <w:pPr>
        <w:pStyle w:val="Heading3"/>
      </w:pPr>
      <w:bookmarkStart w:id="42" w:name="_Toc24436539"/>
      <w:r w:rsidRPr="0043399D">
        <w:lastRenderedPageBreak/>
        <w:t>Disadvantages of RNNs</w:t>
      </w:r>
      <w:bookmarkEnd w:id="42"/>
    </w:p>
    <w:p w14:paraId="68204FEB" w14:textId="31D01C73" w:rsidR="00A54F19" w:rsidRDefault="00035A00" w:rsidP="00702063">
      <w:r>
        <w:t xml:space="preserve">In 2015 RNNs made a dramatic come-back </w:t>
      </w:r>
      <w:r w:rsidR="00237C12">
        <w:t>(</w:t>
      </w:r>
      <w:r>
        <w:t>Karpathy</w:t>
      </w:r>
      <w:r w:rsidR="00F3050C">
        <w:t>,</w:t>
      </w:r>
      <w:r>
        <w:t xml:space="preserve"> 2015</w:t>
      </w:r>
      <w:r w:rsidR="00237C12">
        <w:t>)</w:t>
      </w:r>
      <w:r>
        <w:t xml:space="preserve">. </w:t>
      </w:r>
      <w:r w:rsidR="00251661">
        <w:t xml:space="preserve">A year or two after this the </w:t>
      </w:r>
      <w:r w:rsidR="00251661" w:rsidRPr="005205AE">
        <w:rPr>
          <w:i/>
        </w:rPr>
        <w:t>ResNet</w:t>
      </w:r>
      <w:r w:rsidR="00251661">
        <w:t xml:space="preserve"> </w:t>
      </w:r>
      <w:r w:rsidR="007C2263">
        <w:t>(</w:t>
      </w:r>
      <w:r w:rsidR="00F3050C">
        <w:t>He, Zhang, Ren</w:t>
      </w:r>
      <w:r w:rsidR="00F3050C" w:rsidRPr="00897DEE">
        <w:t xml:space="preserve"> </w:t>
      </w:r>
      <w:r w:rsidR="005D01F2">
        <w:t>&amp;</w:t>
      </w:r>
      <w:r w:rsidR="00F3050C">
        <w:t xml:space="preserve"> </w:t>
      </w:r>
      <w:r w:rsidR="00F3050C" w:rsidRPr="00897DEE">
        <w:t>Sun</w:t>
      </w:r>
      <w:r w:rsidR="007C2263">
        <w:t xml:space="preserve">, 2016) </w:t>
      </w:r>
      <w:r w:rsidR="00251661">
        <w:t xml:space="preserve">and the </w:t>
      </w:r>
      <w:r w:rsidR="00251661" w:rsidRPr="005205AE">
        <w:rPr>
          <w:i/>
        </w:rPr>
        <w:t>attention</w:t>
      </w:r>
      <w:r w:rsidR="00251661">
        <w:t xml:space="preserve"> mechanism </w:t>
      </w:r>
      <w:r w:rsidR="00A663E9">
        <w:t>(Xu et al</w:t>
      </w:r>
      <w:r w:rsidR="00F3050C">
        <w:t>.,</w:t>
      </w:r>
      <w:r w:rsidR="00A663E9">
        <w:t xml:space="preserve"> 2015) </w:t>
      </w:r>
      <w:r w:rsidR="00251661">
        <w:t>w</w:t>
      </w:r>
      <w:r w:rsidR="008267A8">
        <w:t>ere</w:t>
      </w:r>
      <w:r w:rsidR="00251661">
        <w:t xml:space="preserve"> invented</w:t>
      </w:r>
      <w:r w:rsidR="00A663E9">
        <w:t xml:space="preserve">. </w:t>
      </w:r>
      <w:r w:rsidR="00ED013D">
        <w:t xml:space="preserve">This provided </w:t>
      </w:r>
      <w:r w:rsidR="008267A8">
        <w:t xml:space="preserve">an </w:t>
      </w:r>
      <w:r w:rsidR="00ED013D">
        <w:t xml:space="preserve">expanded context for the evaluation of RNNs and the </w:t>
      </w:r>
      <w:r w:rsidR="008267A8">
        <w:t>Long Short Term Memory (</w:t>
      </w:r>
      <w:r w:rsidR="00ED013D">
        <w:t>LSTM</w:t>
      </w:r>
      <w:r w:rsidR="008267A8">
        <w:t>)</w:t>
      </w:r>
      <w:r w:rsidR="00ED013D">
        <w:t xml:space="preserve">. A further two years later </w:t>
      </w:r>
      <w:r w:rsidR="00D75B28">
        <w:t xml:space="preserve">saw the beginning of the decline </w:t>
      </w:r>
      <w:r w:rsidR="008267A8">
        <w:t>of</w:t>
      </w:r>
      <w:r w:rsidR="00D75B28">
        <w:t xml:space="preserve"> the popularity of the RNN an</w:t>
      </w:r>
      <w:r w:rsidR="00914A76">
        <w:t>d the LSTM in some disciplines.</w:t>
      </w:r>
    </w:p>
    <w:p w14:paraId="0A231D0A" w14:textId="02A89AC3" w:rsidR="002256ED" w:rsidRDefault="00F4611C" w:rsidP="00702063">
      <w:r w:rsidRPr="00DE271F">
        <w:t xml:space="preserve">Culurciell (2018) points out </w:t>
      </w:r>
      <w:r w:rsidR="00EF6D6E">
        <w:t>some</w:t>
      </w:r>
      <w:r w:rsidR="00BD0719">
        <w:t xml:space="preserve"> short</w:t>
      </w:r>
      <w:r w:rsidRPr="00DE271F">
        <w:t>comings of RNNs in his article “The fall of RNN / LSTM.</w:t>
      </w:r>
      <w:r>
        <w:t xml:space="preserve">” </w:t>
      </w:r>
      <w:r w:rsidR="00A54F19">
        <w:t>In this regard, he mentions the problem of vanishing gradients and that RNNs are not hardware friendly.</w:t>
      </w:r>
      <w:r w:rsidR="00865C81">
        <w:t xml:space="preserve"> </w:t>
      </w:r>
      <w:r w:rsidR="00865C81" w:rsidRPr="00807EE0">
        <w:rPr>
          <w:color w:val="353535"/>
        </w:rPr>
        <w:t>Fawaz</w:t>
      </w:r>
      <w:r w:rsidR="00CA5C62">
        <w:rPr>
          <w:color w:val="353535"/>
        </w:rPr>
        <w:t xml:space="preserve"> et al</w:t>
      </w:r>
      <w:r w:rsidR="00CD2EB3">
        <w:rPr>
          <w:color w:val="353535"/>
        </w:rPr>
        <w:t>.</w:t>
      </w:r>
      <w:r w:rsidR="00CA5C62">
        <w:rPr>
          <w:color w:val="353535"/>
        </w:rPr>
        <w:t xml:space="preserve"> (2019) </w:t>
      </w:r>
      <w:r w:rsidR="00A3081D">
        <w:rPr>
          <w:color w:val="353535"/>
        </w:rPr>
        <w:t xml:space="preserve">mostly </w:t>
      </w:r>
      <w:r w:rsidR="00CA5C62">
        <w:rPr>
          <w:color w:val="353535"/>
        </w:rPr>
        <w:t>agree</w:t>
      </w:r>
      <w:r w:rsidR="00A3081D">
        <w:rPr>
          <w:color w:val="353535"/>
        </w:rPr>
        <w:t xml:space="preserve"> with these</w:t>
      </w:r>
      <w:r w:rsidR="00C23E53">
        <w:rPr>
          <w:color w:val="353535"/>
        </w:rPr>
        <w:t xml:space="preserve"> sentiments</w:t>
      </w:r>
      <w:r w:rsidR="00865C81">
        <w:rPr>
          <w:color w:val="353535"/>
        </w:rPr>
        <w:t xml:space="preserve"> and also mention that an RNN’s architecture was </w:t>
      </w:r>
      <w:r w:rsidR="002256ED">
        <w:t xml:space="preserve">designed for </w:t>
      </w:r>
      <w:r w:rsidR="00865C81">
        <w:t xml:space="preserve">the </w:t>
      </w:r>
      <w:r w:rsidR="002256ED">
        <w:t xml:space="preserve">prediction of </w:t>
      </w:r>
      <w:r w:rsidR="00865C81">
        <w:t xml:space="preserve">the </w:t>
      </w:r>
      <w:r w:rsidR="002256ED">
        <w:t>next element</w:t>
      </w:r>
      <w:r w:rsidR="000D34BF">
        <w:t xml:space="preserve"> in a sequence</w:t>
      </w:r>
      <w:r w:rsidR="00865C81">
        <w:t>,</w:t>
      </w:r>
      <w:r w:rsidR="000D34BF">
        <w:t xml:space="preserve"> not necessarily ide</w:t>
      </w:r>
      <w:r w:rsidR="007C7704">
        <w:t>al for the classification task.</w:t>
      </w:r>
      <w:r w:rsidR="00865C81">
        <w:t xml:space="preserve"> </w:t>
      </w:r>
      <w:r w:rsidR="000D34BF">
        <w:t>RNNs are also h</w:t>
      </w:r>
      <w:r w:rsidR="002256ED">
        <w:t>ard</w:t>
      </w:r>
      <w:r w:rsidR="0033372D">
        <w:t>er</w:t>
      </w:r>
      <w:r w:rsidR="002256ED">
        <w:t xml:space="preserve"> to train and parallelize</w:t>
      </w:r>
      <w:r w:rsidR="007269E8">
        <w:t>.</w:t>
      </w:r>
    </w:p>
    <w:p w14:paraId="64F0C05B" w14:textId="4499B532" w:rsidR="007269E8" w:rsidRDefault="007269E8" w:rsidP="007269E8">
      <w:pPr>
        <w:pStyle w:val="Heading3"/>
      </w:pPr>
      <w:bookmarkStart w:id="43" w:name="_Toc24436540"/>
      <w:r w:rsidRPr="005269B7">
        <w:t>Time-series transformation to images</w:t>
      </w:r>
      <w:bookmarkEnd w:id="43"/>
    </w:p>
    <w:p w14:paraId="1D6A86A6" w14:textId="72F9F15B" w:rsidR="007269E8" w:rsidRPr="004C14E9" w:rsidRDefault="00731BB6" w:rsidP="007269E8">
      <w:r>
        <w:rPr>
          <w:lang w:eastAsia="ja-JP"/>
        </w:rPr>
        <w:t xml:space="preserve">Before we look at </w:t>
      </w:r>
      <w:r w:rsidR="00DA40CF">
        <w:rPr>
          <w:lang w:eastAsia="ja-JP"/>
        </w:rPr>
        <w:t>C</w:t>
      </w:r>
      <w:r>
        <w:rPr>
          <w:lang w:eastAsia="ja-JP"/>
        </w:rPr>
        <w:t>onvolution</w:t>
      </w:r>
      <w:r w:rsidR="00DA40CF">
        <w:rPr>
          <w:lang w:eastAsia="ja-JP"/>
        </w:rPr>
        <w:t>al</w:t>
      </w:r>
      <w:r>
        <w:rPr>
          <w:lang w:eastAsia="ja-JP"/>
        </w:rPr>
        <w:t xml:space="preserve"> </w:t>
      </w:r>
      <w:r w:rsidR="00DA40CF">
        <w:rPr>
          <w:lang w:eastAsia="ja-JP"/>
        </w:rPr>
        <w:t>N</w:t>
      </w:r>
      <w:r>
        <w:rPr>
          <w:lang w:eastAsia="ja-JP"/>
        </w:rPr>
        <w:t xml:space="preserve">eural </w:t>
      </w:r>
      <w:r w:rsidR="00DA40CF">
        <w:rPr>
          <w:lang w:eastAsia="ja-JP"/>
        </w:rPr>
        <w:t>N</w:t>
      </w:r>
      <w:r>
        <w:rPr>
          <w:lang w:eastAsia="ja-JP"/>
        </w:rPr>
        <w:t>etworks</w:t>
      </w:r>
      <w:r w:rsidR="00DA40CF">
        <w:rPr>
          <w:lang w:eastAsia="ja-JP"/>
        </w:rPr>
        <w:t xml:space="preserve"> (CNNs)</w:t>
      </w:r>
      <w:r>
        <w:rPr>
          <w:lang w:eastAsia="ja-JP"/>
        </w:rPr>
        <w:t xml:space="preserve">, we will discuss how a time-series can be transformed into an image. </w:t>
      </w:r>
      <w:r w:rsidR="007269E8">
        <w:rPr>
          <w:lang w:eastAsia="ja-JP"/>
        </w:rPr>
        <w:t>The purpose of th</w:t>
      </w:r>
      <w:r w:rsidR="00DA40CF">
        <w:rPr>
          <w:lang w:eastAsia="ja-JP"/>
        </w:rPr>
        <w:t>is</w:t>
      </w:r>
      <w:r w:rsidR="007269E8">
        <w:rPr>
          <w:lang w:eastAsia="ja-JP"/>
        </w:rPr>
        <w:t xml:space="preserve"> transformation is to enable computers to “visually” recognize and classify the time</w:t>
      </w:r>
      <w:r w:rsidR="00B67E66">
        <w:rPr>
          <w:lang w:eastAsia="ja-JP"/>
        </w:rPr>
        <w:t>-</w:t>
      </w:r>
      <w:r w:rsidR="007269E8">
        <w:rPr>
          <w:lang w:eastAsia="ja-JP"/>
        </w:rPr>
        <w:t>series signal. By doing this transformation we can take advantage of the impressive successes of deep learning architectures</w:t>
      </w:r>
      <w:r w:rsidR="00DA40CF">
        <w:rPr>
          <w:lang w:eastAsia="ja-JP"/>
        </w:rPr>
        <w:t xml:space="preserve"> (using CNNs)</w:t>
      </w:r>
      <w:r w:rsidR="007269E8">
        <w:rPr>
          <w:lang w:eastAsia="ja-JP"/>
        </w:rPr>
        <w:t xml:space="preserve"> in computer vision. This allows us to identify the structure of a time</w:t>
      </w:r>
      <w:r w:rsidR="00DA40CF">
        <w:rPr>
          <w:lang w:eastAsia="ja-JP"/>
        </w:rPr>
        <w:t>-</w:t>
      </w:r>
      <w:r w:rsidR="007269E8">
        <w:rPr>
          <w:lang w:eastAsia="ja-JP"/>
        </w:rPr>
        <w:t>series, leading to more effective classification.</w:t>
      </w:r>
    </w:p>
    <w:p w14:paraId="342D80B9" w14:textId="38C2DD52" w:rsidR="00D25436" w:rsidRDefault="004A050F" w:rsidP="00702063">
      <w:pPr>
        <w:rPr>
          <w:lang w:eastAsia="ja-JP"/>
        </w:rPr>
      </w:pPr>
      <w:r>
        <w:rPr>
          <w:lang w:eastAsia="ja-JP"/>
        </w:rPr>
        <w:t xml:space="preserve">We will start by plotting the altitude time-series of a flight. </w:t>
      </w:r>
      <w:r w:rsidR="00642BB1">
        <w:rPr>
          <w:lang w:eastAsia="ja-JP"/>
        </w:rPr>
        <w:t xml:space="preserve">This will be the first (and most simple) transformation. </w:t>
      </w:r>
      <w:r>
        <w:rPr>
          <w:lang w:eastAsia="ja-JP"/>
        </w:rPr>
        <w:t xml:space="preserve">Then we make the image slightly richer by filling the area under the curve. After this, a number of more sophisticated transformation </w:t>
      </w:r>
      <w:r>
        <w:rPr>
          <w:lang w:eastAsia="ja-JP"/>
        </w:rPr>
        <w:lastRenderedPageBreak/>
        <w:t>techniques will be used to transform the same time-series into the following representations: Gramian angular summation field, Gramian angular difference field, Markov transition field, and a recurrence plot.</w:t>
      </w:r>
    </w:p>
    <w:p w14:paraId="727CC73C" w14:textId="6E40029E" w:rsidR="0044541E" w:rsidRDefault="0044541E" w:rsidP="00702063">
      <w:pPr>
        <w:pStyle w:val="Heading4"/>
      </w:pPr>
      <w:r w:rsidRPr="00BC771F">
        <w:t>Altitude line plots transformed into an image</w:t>
      </w:r>
    </w:p>
    <w:p w14:paraId="51B078B1" w14:textId="768DA056" w:rsidR="00C854B1" w:rsidRDefault="00D53161" w:rsidP="00702063">
      <w:pPr>
        <w:rPr>
          <w:lang w:eastAsia="ja-JP"/>
        </w:rPr>
      </w:pPr>
      <w:r>
        <w:rPr>
          <w:noProof/>
        </w:rPr>
        <mc:AlternateContent>
          <mc:Choice Requires="wpg">
            <w:drawing>
              <wp:anchor distT="914400" distB="914400" distL="114300" distR="114300" simplePos="0" relativeHeight="251778048" behindDoc="0" locked="0" layoutInCell="1" allowOverlap="1" wp14:anchorId="25B45EE9" wp14:editId="0997B958">
                <wp:simplePos x="0" y="0"/>
                <wp:positionH relativeFrom="margin">
                  <wp:align>center</wp:align>
                </wp:positionH>
                <wp:positionV relativeFrom="margin">
                  <wp:align>bottom</wp:align>
                </wp:positionV>
                <wp:extent cx="2587752" cy="2395728"/>
                <wp:effectExtent l="0" t="0" r="3175" b="0"/>
                <wp:wrapTopAndBottom/>
                <wp:docPr id="81" name="Group 81"/>
                <wp:cNvGraphicFramePr/>
                <a:graphic xmlns:a="http://schemas.openxmlformats.org/drawingml/2006/main">
                  <a:graphicData uri="http://schemas.microsoft.com/office/word/2010/wordprocessingGroup">
                    <wpg:wgp>
                      <wpg:cNvGrpSpPr/>
                      <wpg:grpSpPr>
                        <a:xfrm>
                          <a:off x="0" y="0"/>
                          <a:ext cx="2587752" cy="2395728"/>
                          <a:chOff x="0" y="0"/>
                          <a:chExt cx="2587625" cy="2396490"/>
                        </a:xfrm>
                      </wpg:grpSpPr>
                      <pic:pic xmlns:pic="http://schemas.openxmlformats.org/drawingml/2006/picture">
                        <pic:nvPicPr>
                          <pic:cNvPr id="9" name="Picture 9" descr="../../../../../../../../../Downlo"/>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87625" cy="1951990"/>
                          </a:xfrm>
                          <a:prstGeom prst="rect">
                            <a:avLst/>
                          </a:prstGeom>
                          <a:noFill/>
                          <a:ln>
                            <a:noFill/>
                          </a:ln>
                        </pic:spPr>
                      </pic:pic>
                      <wps:wsp>
                        <wps:cNvPr id="80" name="Text Box 80"/>
                        <wps:cNvSpPr txBox="1"/>
                        <wps:spPr>
                          <a:xfrm>
                            <a:off x="0" y="2006600"/>
                            <a:ext cx="2587625" cy="389890"/>
                          </a:xfrm>
                          <a:prstGeom prst="rect">
                            <a:avLst/>
                          </a:prstGeom>
                          <a:solidFill>
                            <a:prstClr val="white"/>
                          </a:solidFill>
                          <a:ln>
                            <a:noFill/>
                          </a:ln>
                          <a:effectLst/>
                        </wps:spPr>
                        <wps:txbx>
                          <w:txbxContent>
                            <w:p w14:paraId="04CA6E29" w14:textId="77777777" w:rsidR="004A0E92" w:rsidRPr="00693623" w:rsidRDefault="004A0E92" w:rsidP="007269E8">
                              <w:pPr>
                                <w:pStyle w:val="Caption"/>
                                <w:rPr>
                                  <w:rFonts w:ascii="Times New Roman" w:hAnsi="Times New Roman" w:cs="Times New Roman"/>
                                  <w:noProof/>
                                </w:rPr>
                              </w:pPr>
                              <w:bookmarkStart w:id="44" w:name="_Ref21080258"/>
                              <w:bookmarkStart w:id="45" w:name="_Toc24444472"/>
                              <w:r>
                                <w:t xml:space="preserve">Figure </w:t>
                              </w:r>
                              <w:fldSimple w:instr=" STYLEREF 1 \s ">
                                <w:r>
                                  <w:rPr>
                                    <w:noProof/>
                                  </w:rPr>
                                  <w:t>4</w:t>
                                </w:r>
                              </w:fldSimple>
                              <w:r>
                                <w:t>.</w:t>
                              </w:r>
                              <w:fldSimple w:instr=" SEQ Figure \* ARABIC \s 1 ">
                                <w:r>
                                  <w:rPr>
                                    <w:noProof/>
                                  </w:rPr>
                                  <w:t>1</w:t>
                                </w:r>
                              </w:fldSimple>
                              <w:bookmarkEnd w:id="44"/>
                              <w:r>
                                <w:t xml:space="preserve"> </w:t>
                              </w:r>
                              <w:r w:rsidRPr="00ED307C">
                                <w:t>Line plot of altitude, also considered a line-plot transformation of the example time-series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5B45EE9" id="Group 81" o:spid="_x0000_s1035" style="position:absolute;left:0;text-align:left;margin-left:0;margin-top:0;width:203.75pt;height:188.65pt;z-index:251778048;mso-wrap-distance-top:1in;mso-wrap-distance-bottom:1in;mso-position-horizontal:center;mso-position-horizontal-relative:margin;mso-position-vertical:bottom;mso-position-vertical-relative:margin;mso-width-relative:margin;mso-height-relative:margin" coordsize="2587625,239649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">
                <v:shape id="Picture 9" o:spid="_x0000_s1036" type="#_x0000_t75" alt="../../../../../../../../../Downlo" style="position:absolute;width:2587625;height:19519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4+&#10;seDCAAAA2gAAAA8AAABkcnMvZG93bnJldi54bWxEj8FqwzAQRO+F/IPYQG+1lBxM61oJJSHgm4lb&#10;Arkt1tY2tVZGUhLn76tAocdhZt4w5Xa2o7iSD4NjDatMgSBunRm40/D1eXh5BREissHRMWm4U4Dt&#10;ZvFUYmHcjY90bWInEoRDgRr6GKdCytD2ZDFkbiJO3rfzFmOSvpPG4y3B7SjXSuXS4sBpoceJdj21&#10;P83FaljX+5Wa6pPax/PI912VV9LnWj8v5493EJHm+B/+a1dGwxs8rqQbIDe/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PrHgwgAAANoAAAAPAAAAAAAAAAAAAAAAAJwCAABk&#10;cnMvZG93bnJldi54bWxQSwUGAAAAAAQABAD3AAAAiwMAAAAA&#10;">
                  <v:imagedata r:id="rId34" o:title="../../../../../../../../../Downlo"/>
                  <v:path arrowok="t"/>
                </v:shape>
                <v:shape id="Text Box 80" o:spid="_x0000_s1037" type="#_x0000_t202" style="position:absolute;top:2006600;width:2587625;height:389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w5BwgAA&#10;ANsAAAAPAAAAZHJzL2Rvd25yZXYueG1sRE/Pa8IwFL4L/g/hDXYRTd1EpDOKyAZuF7F68fZonk23&#10;5qUkqdb/fjkIHj++38t1bxtxJR9qxwqmkwwEcel0zZWC0/FrvAARIrLGxjEpuFOA9Wo4WGKu3Y0P&#10;dC1iJVIIhxwVmBjbXMpQGrIYJq4lTtzFeYsxQV9J7fGWwm0j37JsLi3WnBoMtrQ1VP4VnVWwn533&#10;ZtRdPn82s3f/feq289+qUOr1pd98gIjUx6f44d5pBYu0Pn1JP0Cu/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57DkHCAAAA2wAAAA8AAAAAAAAAAAAAAAAAlwIAAGRycy9kb3du&#10;cmV2LnhtbFBLBQYAAAAABAAEAPUAAACGAwAAAAA=&#10;" stroked="f">
                  <v:textbox style="mso-fit-shape-to-text:t" inset="0,0,0,0">
                    <w:txbxContent>
                      <w:p w14:paraId="04CA6E29" w14:textId="77777777" w:rsidR="004A0E92" w:rsidRPr="00693623" w:rsidRDefault="004A0E92" w:rsidP="007269E8">
                        <w:pPr>
                          <w:pStyle w:val="Caption"/>
                          <w:rPr>
                            <w:rFonts w:ascii="Times New Roman" w:hAnsi="Times New Roman" w:cs="Times New Roman"/>
                            <w:noProof/>
                          </w:rPr>
                        </w:pPr>
                        <w:bookmarkStart w:id="46" w:name="_Ref21080258"/>
                        <w:bookmarkStart w:id="47" w:name="_Toc24444472"/>
                        <w:r>
                          <w:t xml:space="preserve">Figure </w:t>
                        </w:r>
                        <w:fldSimple w:instr=" STYLEREF 1 \s ">
                          <w:r>
                            <w:rPr>
                              <w:noProof/>
                            </w:rPr>
                            <w:t>4</w:t>
                          </w:r>
                        </w:fldSimple>
                        <w:r>
                          <w:t>.</w:t>
                        </w:r>
                        <w:fldSimple w:instr=" SEQ Figure \* ARABIC \s 1 ">
                          <w:r>
                            <w:rPr>
                              <w:noProof/>
                            </w:rPr>
                            <w:t>1</w:t>
                          </w:r>
                        </w:fldSimple>
                        <w:bookmarkEnd w:id="46"/>
                        <w:r>
                          <w:t xml:space="preserve"> </w:t>
                        </w:r>
                        <w:r w:rsidRPr="00ED307C">
                          <w:t>Line plot of altitude, also considered a line-plot transformation of the example time-series</w:t>
                        </w:r>
                        <w:bookmarkEnd w:id="47"/>
                      </w:p>
                    </w:txbxContent>
                  </v:textbox>
                </v:shape>
                <w10:wrap type="topAndBottom" anchorx="margin" anchory="margin"/>
              </v:group>
            </w:pict>
          </mc:Fallback>
        </mc:AlternateContent>
      </w:r>
      <w:r w:rsidR="002E0895">
        <w:rPr>
          <w:lang w:eastAsia="ja-JP"/>
        </w:rPr>
        <w:t xml:space="preserve">To create this spatial (or image) representation of the time-series, we will use a dark pen on a light background. </w:t>
      </w:r>
      <w:r w:rsidR="00102C0D">
        <w:rPr>
          <w:lang w:eastAsia="ja-JP"/>
        </w:rPr>
        <w:t xml:space="preserve">This black-and-white rendition was deliberately </w:t>
      </w:r>
      <w:r w:rsidR="005C1EAA">
        <w:rPr>
          <w:lang w:eastAsia="ja-JP"/>
        </w:rPr>
        <w:t>prevented</w:t>
      </w:r>
      <w:r w:rsidR="00102C0D">
        <w:rPr>
          <w:lang w:eastAsia="ja-JP"/>
        </w:rPr>
        <w:t xml:space="preserve"> </w:t>
      </w:r>
      <w:r w:rsidR="005C1EAA">
        <w:rPr>
          <w:lang w:eastAsia="ja-JP"/>
        </w:rPr>
        <w:t>from being</w:t>
      </w:r>
      <w:r w:rsidR="00102C0D">
        <w:rPr>
          <w:lang w:eastAsia="ja-JP"/>
        </w:rPr>
        <w:t xml:space="preserve"> binary. A binary image only needs one channel. </w:t>
      </w:r>
      <w:r w:rsidR="0025277E">
        <w:rPr>
          <w:lang w:eastAsia="ja-JP"/>
        </w:rPr>
        <w:t xml:space="preserve">The pixel values of such an image only have one of two values. </w:t>
      </w:r>
      <w:r w:rsidR="00102C0D">
        <w:rPr>
          <w:lang w:eastAsia="ja-JP"/>
        </w:rPr>
        <w:t xml:space="preserve">To make fair comparisons with more complex renditions (that use coloration), this image was allowed to have three channels as well. </w:t>
      </w:r>
      <w:r w:rsidR="00797056">
        <w:rPr>
          <w:lang w:eastAsia="ja-JP"/>
        </w:rPr>
        <w:t>This manifests in the form of some blurriness</w:t>
      </w:r>
      <w:r w:rsidR="00860BD0">
        <w:rPr>
          <w:lang w:eastAsia="ja-JP"/>
        </w:rPr>
        <w:t xml:space="preserve"> along the black lines which come fr</w:t>
      </w:r>
      <w:r w:rsidR="00BE5F06">
        <w:rPr>
          <w:lang w:eastAsia="ja-JP"/>
        </w:rPr>
        <w:t>om the presence of grey pixels.</w:t>
      </w:r>
    </w:p>
    <w:p w14:paraId="5DD807C1" w14:textId="263626B7" w:rsidR="001A7212" w:rsidRDefault="002E0895" w:rsidP="00702063">
      <w:r>
        <w:rPr>
          <w:lang w:eastAsia="ja-JP"/>
        </w:rPr>
        <w:lastRenderedPageBreak/>
        <w:t xml:space="preserve">No graphical annotations will be </w:t>
      </w:r>
      <w:r w:rsidR="004037BF">
        <w:rPr>
          <w:lang w:eastAsia="ja-JP"/>
        </w:rPr>
        <w:t>included</w:t>
      </w:r>
      <w:r>
        <w:rPr>
          <w:lang w:eastAsia="ja-JP"/>
        </w:rPr>
        <w:t>, i.e. graphic</w:t>
      </w:r>
      <w:r>
        <w:t xml:space="preserve"> frame, tick marks, tick labels, axis labels, and heading. </w:t>
      </w:r>
      <w:r w:rsidR="00C854B1">
        <w:t xml:space="preserve">Annotations will make the learning process unnecessarily complex. </w:t>
      </w:r>
      <w:r w:rsidR="00BE5F06">
        <w:fldChar w:fldCharType="begin"/>
      </w:r>
      <w:r w:rsidR="00BE5F06">
        <w:instrText xml:space="preserve"> REF _Ref21080258 \h </w:instrText>
      </w:r>
      <w:r w:rsidR="00BE5F06">
        <w:fldChar w:fldCharType="separate"/>
      </w:r>
      <w:r w:rsidR="00BE5F06">
        <w:t xml:space="preserve">Figure </w:t>
      </w:r>
      <w:r w:rsidR="00BE5F06">
        <w:rPr>
          <w:noProof/>
        </w:rPr>
        <w:t>4</w:t>
      </w:r>
      <w:r w:rsidR="00BE5F06">
        <w:t>.</w:t>
      </w:r>
      <w:r w:rsidR="00BE5F06">
        <w:rPr>
          <w:noProof/>
        </w:rPr>
        <w:t>1</w:t>
      </w:r>
      <w:r w:rsidR="00BE5F06">
        <w:fldChar w:fldCharType="end"/>
      </w:r>
      <w:r w:rsidR="00696E27">
        <w:t xml:space="preserve"> shows an example.</w:t>
      </w:r>
    </w:p>
    <w:p w14:paraId="3FE4F25F" w14:textId="0EC381CC" w:rsidR="00B14F76" w:rsidRDefault="00B14F76" w:rsidP="00702063">
      <w:pPr>
        <w:pStyle w:val="Heading4"/>
      </w:pPr>
      <w:r w:rsidRPr="00BC771F">
        <w:t>Altitude area plots transformed into an image</w:t>
      </w:r>
    </w:p>
    <w:p w14:paraId="6C825722" w14:textId="44DE77E6" w:rsidR="00754492" w:rsidRDefault="00FA455C" w:rsidP="00702063">
      <w:pPr>
        <w:rPr>
          <w:lang w:eastAsia="ja-JP"/>
        </w:rPr>
      </w:pPr>
      <w:r>
        <w:rPr>
          <w:noProof/>
        </w:rPr>
        <mc:AlternateContent>
          <mc:Choice Requires="wpg">
            <w:drawing>
              <wp:anchor distT="914400" distB="914400" distL="114300" distR="114300" simplePos="0" relativeHeight="251732992" behindDoc="0" locked="0" layoutInCell="1" allowOverlap="1" wp14:anchorId="53C392DE" wp14:editId="0ABEB973">
                <wp:simplePos x="0" y="0"/>
                <wp:positionH relativeFrom="margin">
                  <wp:align>center</wp:align>
                </wp:positionH>
                <wp:positionV relativeFrom="margin">
                  <wp:align>bottom</wp:align>
                </wp:positionV>
                <wp:extent cx="2587752" cy="2679192"/>
                <wp:effectExtent l="0" t="0" r="3175" b="0"/>
                <wp:wrapTopAndBottom/>
                <wp:docPr id="83" name="Group 83"/>
                <wp:cNvGraphicFramePr/>
                <a:graphic xmlns:a="http://schemas.openxmlformats.org/drawingml/2006/main">
                  <a:graphicData uri="http://schemas.microsoft.com/office/word/2010/wordprocessingGroup">
                    <wpg:wgp>
                      <wpg:cNvGrpSpPr/>
                      <wpg:grpSpPr>
                        <a:xfrm>
                          <a:off x="0" y="0"/>
                          <a:ext cx="2587752" cy="2679192"/>
                          <a:chOff x="0" y="0"/>
                          <a:chExt cx="2587625" cy="2675890"/>
                        </a:xfrm>
                      </wpg:grpSpPr>
                      <pic:pic xmlns:pic="http://schemas.openxmlformats.org/drawingml/2006/picture">
                        <pic:nvPicPr>
                          <pic:cNvPr id="18" name="Picture 18" descr="../../../../../../../../../Downloads/"/>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87625" cy="2225675"/>
                          </a:xfrm>
                          <a:prstGeom prst="rect">
                            <a:avLst/>
                          </a:prstGeom>
                          <a:noFill/>
                          <a:ln>
                            <a:noFill/>
                          </a:ln>
                        </pic:spPr>
                      </pic:pic>
                      <wps:wsp>
                        <wps:cNvPr id="82" name="Text Box 82"/>
                        <wps:cNvSpPr txBox="1"/>
                        <wps:spPr>
                          <a:xfrm>
                            <a:off x="0" y="2286000"/>
                            <a:ext cx="2587625" cy="389890"/>
                          </a:xfrm>
                          <a:prstGeom prst="rect">
                            <a:avLst/>
                          </a:prstGeom>
                          <a:solidFill>
                            <a:prstClr val="white"/>
                          </a:solidFill>
                          <a:ln>
                            <a:noFill/>
                          </a:ln>
                          <a:effectLst/>
                        </wps:spPr>
                        <wps:txbx>
                          <w:txbxContent>
                            <w:p w14:paraId="7B6E7E28" w14:textId="3A49A7DB" w:rsidR="004A0E92" w:rsidRPr="00534720" w:rsidRDefault="004A0E92" w:rsidP="006D5962">
                              <w:pPr>
                                <w:pStyle w:val="Caption"/>
                                <w:rPr>
                                  <w:rFonts w:ascii="Times New Roman" w:hAnsi="Times New Roman" w:cs="Times New Roman"/>
                                  <w:noProof/>
                                </w:rPr>
                              </w:pPr>
                              <w:bookmarkStart w:id="48" w:name="_Ref21080319"/>
                              <w:bookmarkStart w:id="49" w:name="_Toc24444473"/>
                              <w:r>
                                <w:t xml:space="preserve">Figure </w:t>
                              </w:r>
                              <w:fldSimple w:instr=" STYLEREF 1 \s ">
                                <w:r>
                                  <w:rPr>
                                    <w:noProof/>
                                  </w:rPr>
                                  <w:t>4</w:t>
                                </w:r>
                              </w:fldSimple>
                              <w:r>
                                <w:t>.</w:t>
                              </w:r>
                              <w:fldSimple w:instr=" SEQ Figure \* ARABIC \s 1 ">
                                <w:r>
                                  <w:rPr>
                                    <w:noProof/>
                                  </w:rPr>
                                  <w:t>2</w:t>
                                </w:r>
                              </w:fldSimple>
                              <w:bookmarkEnd w:id="48"/>
                              <w:r>
                                <w:t xml:space="preserve"> </w:t>
                              </w:r>
                              <w:r w:rsidRPr="001741A4">
                                <w:t>Area plot of altitude, also considered an area-plot transformation of the example time-series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3C392DE" id="Group 83" o:spid="_x0000_s1038" style="position:absolute;left:0;text-align:left;margin-left:0;margin-top:0;width:203.75pt;height:210.95pt;z-index:251732992;mso-wrap-distance-top:1in;mso-wrap-distance-bottom:1in;mso-position-horizontal:center;mso-position-horizontal-relative:margin;mso-position-vertical:bottom;mso-position-vertical-relative:margin;mso-width-relative:margin;mso-height-relative:margin" coordsize="2587625,267589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">
                <v:shape id="Picture 18" o:spid="_x0000_s1039" type="#_x0000_t75" alt="../../../../../../../../../Downloads/" style="position:absolute;width:2587625;height:22256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Gd&#10;zQ7DAAAA2wAAAA8AAABkcnMvZG93bnJldi54bWxEj0FvwjAMhe+T9h8iI+02UjjAKAQ0MVXsskmj&#10;/ACrMU21xqmSAN1+/XxA2s3We37v82Y3+l5dKaYusIHZtABF3ATbcWvgVFfPL6BSRrbYByYDP5Rg&#10;t3182GBpw42/6HrMrZIQTiUacDkPpdapceQxTcNALNo5RI9Z1thqG/Em4b7X86JYaI8dS4PDgfaO&#10;mu/jxRuI5321+qjr7vTWLz/1ynHFvwdjnibj6xpUpjH/m+/X71bwBVZ+kQH09g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Z3NDsMAAADbAAAADwAAAAAAAAAAAAAAAACcAgAA&#10;ZHJzL2Rvd25yZXYueG1sUEsFBgAAAAAEAAQA9wAAAIwDAAAAAA==&#10;">
                  <v:imagedata r:id="rId36" o:title="../../../../../../../../../Downloads/"/>
                  <v:path arrowok="t"/>
                </v:shape>
                <v:shape id="Text Box 82" o:spid="_x0000_s1040" type="#_x0000_t202" style="position:absolute;top:2286000;width:2587625;height:389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5TWtxQAA&#10;ANsAAAAPAAAAZHJzL2Rvd25yZXYueG1sRI9BawIxFITvhf6H8Aq9FM1WRWQ1ikgLtRfp6sXbY/Pc&#10;rG5eliSr23/fCEKPw8x8wyxWvW3ElXyoHSt4H2YgiEuna64UHPafgxmIEJE1No5JwS8FWC2fnxaY&#10;a3fjH7oWsRIJwiFHBSbGNpcylIYshqFriZN3ct5iTNJXUnu8Jbht5CjLptJizWnBYEsbQ+Wl6KyC&#10;3eS4M2/d6eN7PRn77aHbTM9VodTrS7+eg4jUx//wo/2lFcxGcP+SfoBc/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HlNa3FAAAA2wAAAA8AAAAAAAAAAAAAAAAAlwIAAGRycy9k&#10;b3ducmV2LnhtbFBLBQYAAAAABAAEAPUAAACJAwAAAAA=&#10;" stroked="f">
                  <v:textbox style="mso-fit-shape-to-text:t" inset="0,0,0,0">
                    <w:txbxContent>
                      <w:p w14:paraId="7B6E7E28" w14:textId="3A49A7DB" w:rsidR="004A0E92" w:rsidRPr="00534720" w:rsidRDefault="004A0E92" w:rsidP="006D5962">
                        <w:pPr>
                          <w:pStyle w:val="Caption"/>
                          <w:rPr>
                            <w:rFonts w:ascii="Times New Roman" w:hAnsi="Times New Roman" w:cs="Times New Roman"/>
                            <w:noProof/>
                          </w:rPr>
                        </w:pPr>
                        <w:bookmarkStart w:id="50" w:name="_Ref21080319"/>
                        <w:bookmarkStart w:id="51" w:name="_Toc24444473"/>
                        <w:r>
                          <w:t xml:space="preserve">Figure </w:t>
                        </w:r>
                        <w:fldSimple w:instr=" STYLEREF 1 \s ">
                          <w:r>
                            <w:rPr>
                              <w:noProof/>
                            </w:rPr>
                            <w:t>4</w:t>
                          </w:r>
                        </w:fldSimple>
                        <w:r>
                          <w:t>.</w:t>
                        </w:r>
                        <w:fldSimple w:instr=" SEQ Figure \* ARABIC \s 1 ">
                          <w:r>
                            <w:rPr>
                              <w:noProof/>
                            </w:rPr>
                            <w:t>2</w:t>
                          </w:r>
                        </w:fldSimple>
                        <w:bookmarkEnd w:id="50"/>
                        <w:r>
                          <w:t xml:space="preserve"> </w:t>
                        </w:r>
                        <w:r w:rsidRPr="001741A4">
                          <w:t>Area plot of altitude, also considered an area-plot transformation of the example time-series</w:t>
                        </w:r>
                        <w:bookmarkEnd w:id="51"/>
                      </w:p>
                    </w:txbxContent>
                  </v:textbox>
                </v:shape>
                <w10:wrap type="topAndBottom" anchorx="margin" anchory="margin"/>
              </v:group>
            </w:pict>
          </mc:Fallback>
        </mc:AlternateContent>
      </w:r>
      <w:r w:rsidR="00120669">
        <w:rPr>
          <w:lang w:eastAsia="ja-JP"/>
        </w:rPr>
        <w:t>To create the area transformation</w:t>
      </w:r>
      <w:r w:rsidR="000543BE">
        <w:rPr>
          <w:lang w:eastAsia="ja-JP"/>
        </w:rPr>
        <w:t>, we use a color (magenta) that is not confined to a single</w:t>
      </w:r>
      <w:r w:rsidR="00AD7124">
        <w:rPr>
          <w:lang w:eastAsia="ja-JP"/>
        </w:rPr>
        <w:t xml:space="preserve"> </w:t>
      </w:r>
      <w:r w:rsidR="000543BE">
        <w:rPr>
          <w:lang w:eastAsia="ja-JP"/>
        </w:rPr>
        <w:t>channel</w:t>
      </w:r>
      <w:r w:rsidR="00AD7124">
        <w:rPr>
          <w:lang w:eastAsia="ja-JP"/>
        </w:rPr>
        <w:t xml:space="preserve"> in the red-green-blue (RGB) encoding</w:t>
      </w:r>
      <w:r w:rsidR="000543BE">
        <w:rPr>
          <w:lang w:eastAsia="ja-JP"/>
        </w:rPr>
        <w:t xml:space="preserve">. There is also an outline in a slightly darker tint. </w:t>
      </w:r>
      <w:r w:rsidR="00266D71">
        <w:rPr>
          <w:lang w:eastAsia="ja-JP"/>
        </w:rPr>
        <w:fldChar w:fldCharType="begin"/>
      </w:r>
      <w:r w:rsidR="00266D71">
        <w:rPr>
          <w:lang w:eastAsia="ja-JP"/>
        </w:rPr>
        <w:instrText xml:space="preserve"> REF _Ref21080319 \h </w:instrText>
      </w:r>
      <w:r w:rsidR="00266D71">
        <w:rPr>
          <w:lang w:eastAsia="ja-JP"/>
        </w:rPr>
      </w:r>
      <w:r w:rsidR="00266D71">
        <w:rPr>
          <w:lang w:eastAsia="ja-JP"/>
        </w:rPr>
        <w:fldChar w:fldCharType="separate"/>
      </w:r>
      <w:r w:rsidR="00266D71">
        <w:t xml:space="preserve">Figure </w:t>
      </w:r>
      <w:r w:rsidR="00266D71">
        <w:rPr>
          <w:noProof/>
        </w:rPr>
        <w:t>4</w:t>
      </w:r>
      <w:r w:rsidR="00266D71">
        <w:t>.</w:t>
      </w:r>
      <w:r w:rsidR="00266D71">
        <w:rPr>
          <w:noProof/>
        </w:rPr>
        <w:t>2</w:t>
      </w:r>
      <w:r w:rsidR="00266D71">
        <w:rPr>
          <w:lang w:eastAsia="ja-JP"/>
        </w:rPr>
        <w:fldChar w:fldCharType="end"/>
      </w:r>
      <w:r w:rsidR="000543BE">
        <w:rPr>
          <w:lang w:eastAsia="ja-JP"/>
        </w:rPr>
        <w:t xml:space="preserve"> shows the rendition of the same time</w:t>
      </w:r>
      <w:r w:rsidR="00882CA4">
        <w:rPr>
          <w:lang w:eastAsia="ja-JP"/>
        </w:rPr>
        <w:t>-</w:t>
      </w:r>
      <w:r w:rsidR="000543BE">
        <w:rPr>
          <w:lang w:eastAsia="ja-JP"/>
        </w:rPr>
        <w:t>series.</w:t>
      </w:r>
    </w:p>
    <w:p w14:paraId="44596B5A" w14:textId="2B8F83E7" w:rsidR="00411EDE" w:rsidRDefault="00E23320" w:rsidP="00702063">
      <w:pPr>
        <w:pStyle w:val="Heading4"/>
      </w:pPr>
      <w:r>
        <w:t>Gramian Angular Field (GA</w:t>
      </w:r>
      <w:r w:rsidR="00411EDE" w:rsidRPr="00BC771F">
        <w:t xml:space="preserve">F) </w:t>
      </w:r>
    </w:p>
    <w:p w14:paraId="154927E7" w14:textId="77777777" w:rsidR="00882CA4" w:rsidRDefault="00F964E5" w:rsidP="00702063">
      <w:pPr>
        <w:rPr>
          <w:lang w:eastAsia="ja-JP"/>
        </w:rPr>
      </w:pPr>
      <w:r>
        <w:rPr>
          <w:lang w:eastAsia="ja-JP"/>
        </w:rPr>
        <w:t>The use of Gramian Angular Fields is described in</w:t>
      </w:r>
      <w:r w:rsidR="00661957">
        <w:rPr>
          <w:lang w:eastAsia="ja-JP"/>
        </w:rPr>
        <w:t xml:space="preserve"> Wang and Oates</w:t>
      </w:r>
      <w:r w:rsidR="00434088">
        <w:rPr>
          <w:lang w:eastAsia="ja-JP"/>
        </w:rPr>
        <w:t xml:space="preserve"> </w:t>
      </w:r>
      <w:r w:rsidR="00661957">
        <w:rPr>
          <w:lang w:eastAsia="ja-JP"/>
        </w:rPr>
        <w:t>(</w:t>
      </w:r>
      <w:r w:rsidR="006207D4">
        <w:rPr>
          <w:lang w:eastAsia="ja-JP"/>
        </w:rPr>
        <w:t>2015</w:t>
      </w:r>
      <w:r w:rsidR="00B8357A">
        <w:rPr>
          <w:lang w:eastAsia="ja-JP"/>
        </w:rPr>
        <w:t>a</w:t>
      </w:r>
      <w:r w:rsidR="006207D4">
        <w:rPr>
          <w:lang w:eastAsia="ja-JP"/>
        </w:rPr>
        <w:t xml:space="preserve">, </w:t>
      </w:r>
      <w:r w:rsidR="00B8357A">
        <w:rPr>
          <w:lang w:eastAsia="ja-JP"/>
        </w:rPr>
        <w:t>2015b, 2015c</w:t>
      </w:r>
      <w:r w:rsidR="00661957">
        <w:rPr>
          <w:lang w:eastAsia="ja-JP"/>
        </w:rPr>
        <w:t>)</w:t>
      </w:r>
      <w:r w:rsidR="00434088">
        <w:rPr>
          <w:lang w:eastAsia="ja-JP"/>
        </w:rPr>
        <w:t xml:space="preserve">. </w:t>
      </w:r>
      <w:r w:rsidR="00323D7C">
        <w:rPr>
          <w:lang w:eastAsia="ja-JP"/>
        </w:rPr>
        <w:t xml:space="preserve">Having a </w:t>
      </w:r>
      <w:r w:rsidR="006801D5">
        <w:rPr>
          <w:lang w:eastAsia="ja-JP"/>
        </w:rPr>
        <w:t>data point represented as either a time</w:t>
      </w:r>
      <w:r w:rsidR="00882CA4">
        <w:rPr>
          <w:lang w:eastAsia="ja-JP"/>
        </w:rPr>
        <w:t>-</w:t>
      </w:r>
      <w:r w:rsidR="006801D5">
        <w:rPr>
          <w:lang w:eastAsia="ja-JP"/>
        </w:rPr>
        <w:t xml:space="preserve">series or an image is referred to </w:t>
      </w:r>
      <w:r w:rsidR="00882CA4">
        <w:rPr>
          <w:lang w:eastAsia="ja-JP"/>
        </w:rPr>
        <w:t xml:space="preserve">by </w:t>
      </w:r>
      <w:r w:rsidR="006801D5">
        <w:rPr>
          <w:lang w:eastAsia="ja-JP"/>
        </w:rPr>
        <w:t xml:space="preserve">them as the </w:t>
      </w:r>
      <w:r w:rsidR="006801D5" w:rsidRPr="006801D5">
        <w:rPr>
          <w:i/>
          <w:lang w:eastAsia="ja-JP"/>
        </w:rPr>
        <w:t>duality between time</w:t>
      </w:r>
      <w:r w:rsidR="00882CA4">
        <w:rPr>
          <w:i/>
          <w:lang w:eastAsia="ja-JP"/>
        </w:rPr>
        <w:t>-</w:t>
      </w:r>
      <w:r w:rsidR="006801D5" w:rsidRPr="006801D5">
        <w:rPr>
          <w:i/>
          <w:lang w:eastAsia="ja-JP"/>
        </w:rPr>
        <w:t>series and images</w:t>
      </w:r>
      <w:r w:rsidR="006801D5">
        <w:rPr>
          <w:lang w:eastAsia="ja-JP"/>
        </w:rPr>
        <w:t xml:space="preserve">. </w:t>
      </w:r>
      <w:r w:rsidR="00A24410">
        <w:rPr>
          <w:lang w:eastAsia="ja-JP"/>
        </w:rPr>
        <w:t xml:space="preserve">We will first develop </w:t>
      </w:r>
      <w:r w:rsidR="00A24410">
        <w:rPr>
          <w:lang w:eastAsia="ja-JP"/>
        </w:rPr>
        <w:lastRenderedPageBreak/>
        <w:t xml:space="preserve">the theory of the more generic </w:t>
      </w:r>
      <w:r w:rsidR="00A24410" w:rsidRPr="00453A69">
        <w:rPr>
          <w:i/>
          <w:lang w:eastAsia="ja-JP"/>
        </w:rPr>
        <w:t>Gramian Angular Field</w:t>
      </w:r>
      <w:r w:rsidR="00A24410">
        <w:rPr>
          <w:lang w:eastAsia="ja-JP"/>
        </w:rPr>
        <w:t xml:space="preserve"> before we distinguish between the </w:t>
      </w:r>
      <w:r w:rsidR="00A24410" w:rsidRPr="00A24410">
        <w:rPr>
          <w:i/>
          <w:lang w:eastAsia="ja-JP"/>
        </w:rPr>
        <w:t>summation</w:t>
      </w:r>
      <w:r w:rsidR="00A24410">
        <w:rPr>
          <w:lang w:eastAsia="ja-JP"/>
        </w:rPr>
        <w:t xml:space="preserve"> (GASF) and </w:t>
      </w:r>
      <w:r w:rsidR="00A24410" w:rsidRPr="00A24410">
        <w:rPr>
          <w:i/>
          <w:lang w:eastAsia="ja-JP"/>
        </w:rPr>
        <w:t>difference</w:t>
      </w:r>
      <w:r w:rsidR="00A24410">
        <w:rPr>
          <w:lang w:eastAsia="ja-JP"/>
        </w:rPr>
        <w:t xml:space="preserve"> (GADF) fields. </w:t>
      </w:r>
    </w:p>
    <w:p w14:paraId="7F5DB432" w14:textId="359DF582" w:rsidR="008B292B" w:rsidRDefault="008B292B" w:rsidP="00702063">
      <w:pPr>
        <w:rPr>
          <w:lang w:eastAsia="ja-JP"/>
        </w:rPr>
      </w:pPr>
      <w:r>
        <w:rPr>
          <w:lang w:eastAsia="ja-JP"/>
        </w:rPr>
        <w:t>Consider a time series</w:t>
      </w:r>
      <w:r w:rsidR="00CA6BA8">
        <w:rPr>
          <w:lang w:eastAsia="ja-JP"/>
        </w:rPr>
        <w:t xml:space="preserve"> </w:t>
      </w:r>
      <m:oMath>
        <m:r>
          <w:rPr>
            <w:rFonts w:ascii="Cambria Math" w:hAnsi="Cambria Math"/>
            <w:lang w:eastAsia="ja-JP"/>
          </w:rPr>
          <m:t>X={</m:t>
        </m:r>
        <m:sSup>
          <m:sSupPr>
            <m:ctrlPr>
              <w:rPr>
                <w:rFonts w:ascii="Cambria Math" w:hAnsi="Cambria Math"/>
                <w:i/>
                <w:lang w:eastAsia="ja-JP"/>
              </w:rPr>
            </m:ctrlPr>
          </m:sSupPr>
          <m:e>
            <m:r>
              <w:rPr>
                <w:rFonts w:ascii="Cambria Math" w:hAnsi="Cambria Math"/>
                <w:lang w:eastAsia="ja-JP"/>
              </w:rPr>
              <m:t>x</m:t>
            </m:r>
          </m:e>
          <m:sup>
            <m:r>
              <w:rPr>
                <w:rFonts w:ascii="Cambria Math" w:hAnsi="Cambria Math"/>
                <w:lang w:eastAsia="ja-JP"/>
              </w:rPr>
              <m:t>&lt;1&gt;</m:t>
            </m:r>
          </m:sup>
        </m:sSup>
        <m:r>
          <w:rPr>
            <w:rFonts w:ascii="Cambria Math" w:hAnsi="Cambria Math"/>
            <w:lang w:eastAsia="ja-JP"/>
          </w:rPr>
          <m:t xml:space="preserve">, </m:t>
        </m:r>
        <m:sSup>
          <m:sSupPr>
            <m:ctrlPr>
              <w:rPr>
                <w:rFonts w:ascii="Cambria Math" w:hAnsi="Cambria Math"/>
                <w:i/>
                <w:lang w:eastAsia="ja-JP"/>
              </w:rPr>
            </m:ctrlPr>
          </m:sSupPr>
          <m:e>
            <m:r>
              <w:rPr>
                <w:rFonts w:ascii="Cambria Math" w:hAnsi="Cambria Math"/>
                <w:lang w:eastAsia="ja-JP"/>
              </w:rPr>
              <m:t>x</m:t>
            </m:r>
          </m:e>
          <m:sup>
            <m:r>
              <w:rPr>
                <w:rFonts w:ascii="Cambria Math" w:hAnsi="Cambria Math"/>
                <w:lang w:eastAsia="ja-JP"/>
              </w:rPr>
              <m:t>&lt;2&gt;</m:t>
            </m:r>
          </m:sup>
        </m:sSup>
        <m:r>
          <w:rPr>
            <w:rFonts w:ascii="Cambria Math" w:hAnsi="Cambria Math"/>
            <w:lang w:eastAsia="ja-JP"/>
          </w:rPr>
          <m:t xml:space="preserve">, …, </m:t>
        </m:r>
        <m:sSup>
          <m:sSupPr>
            <m:ctrlPr>
              <w:rPr>
                <w:rFonts w:ascii="Cambria Math" w:hAnsi="Cambria Math"/>
                <w:i/>
                <w:lang w:eastAsia="ja-JP"/>
              </w:rPr>
            </m:ctrlPr>
          </m:sSupPr>
          <m:e>
            <m:r>
              <w:rPr>
                <w:rFonts w:ascii="Cambria Math" w:hAnsi="Cambria Math"/>
                <w:lang w:eastAsia="ja-JP"/>
              </w:rPr>
              <m:t>x</m:t>
            </m:r>
          </m:e>
          <m:sup>
            <m:r>
              <w:rPr>
                <w:rFonts w:ascii="Cambria Math" w:hAnsi="Cambria Math"/>
                <w:lang w:eastAsia="ja-JP"/>
              </w:rPr>
              <m:t>&lt;m&gt;</m:t>
            </m:r>
          </m:sup>
        </m:sSup>
        <m:r>
          <w:rPr>
            <w:rFonts w:ascii="Cambria Math" w:hAnsi="Cambria Math"/>
            <w:lang w:eastAsia="ja-JP"/>
          </w:rPr>
          <m:t>}</m:t>
        </m:r>
      </m:oMath>
      <w:r>
        <w:rPr>
          <w:lang w:eastAsia="ja-JP"/>
        </w:rPr>
        <w:t xml:space="preserve"> of </w:t>
      </w:r>
      <m:oMath>
        <m:r>
          <w:rPr>
            <w:rFonts w:ascii="Cambria Math" w:hAnsi="Cambria Math"/>
            <w:lang w:eastAsia="ja-JP"/>
          </w:rPr>
          <m:t>m</m:t>
        </m:r>
      </m:oMath>
      <w:r>
        <w:rPr>
          <w:lang w:eastAsia="ja-JP"/>
        </w:rPr>
        <w:t xml:space="preserve"> </w:t>
      </w:r>
      <w:r w:rsidR="00B136C3">
        <w:rPr>
          <w:lang w:eastAsia="ja-JP"/>
        </w:rPr>
        <w:t>scalar-valued and real data</w:t>
      </w:r>
      <w:r w:rsidR="006123C5">
        <w:rPr>
          <w:lang w:eastAsia="ja-JP"/>
        </w:rPr>
        <w:t xml:space="preserve">points. </w:t>
      </w:r>
      <w:r w:rsidR="00E11AE6">
        <w:rPr>
          <w:lang w:eastAsia="ja-JP"/>
        </w:rPr>
        <w:t>Being a time</w:t>
      </w:r>
      <w:r w:rsidR="00785B3E">
        <w:rPr>
          <w:lang w:eastAsia="ja-JP"/>
        </w:rPr>
        <w:t>-</w:t>
      </w:r>
      <w:r w:rsidR="006C6C38">
        <w:rPr>
          <w:lang w:eastAsia="ja-JP"/>
        </w:rPr>
        <w:t>series the order of the data</w:t>
      </w:r>
      <w:r w:rsidR="00E11AE6">
        <w:rPr>
          <w:lang w:eastAsia="ja-JP"/>
        </w:rPr>
        <w:t xml:space="preserve">points is important. </w:t>
      </w:r>
      <w:r w:rsidR="00C33F4D">
        <w:rPr>
          <w:lang w:eastAsia="ja-JP"/>
        </w:rPr>
        <w:t xml:space="preserve">The index in angle brackets indicate this order. </w:t>
      </w:r>
      <w:r w:rsidR="00CA6BA8">
        <w:rPr>
          <w:lang w:eastAsia="ja-JP"/>
        </w:rPr>
        <w:t xml:space="preserve">Next, we scale </w:t>
      </w:r>
      <m:oMath>
        <m:r>
          <w:rPr>
            <w:rFonts w:ascii="Cambria Math" w:hAnsi="Cambria Math"/>
            <w:lang w:eastAsia="ja-JP"/>
          </w:rPr>
          <m:t>X</m:t>
        </m:r>
      </m:oMath>
      <w:r w:rsidR="00CA6BA8">
        <w:rPr>
          <w:lang w:eastAsia="ja-JP"/>
        </w:rPr>
        <w:t xml:space="preserve"> so that all values are in the interval </w:t>
      </w:r>
      <m:oMath>
        <m:r>
          <w:rPr>
            <w:rFonts w:ascii="Cambria Math" w:hAnsi="Cambria Math"/>
            <w:lang w:eastAsia="ja-JP"/>
          </w:rPr>
          <m:t>[-1, 1]</m:t>
        </m:r>
      </m:oMath>
      <w:r w:rsidR="00CA6BA8">
        <w:rPr>
          <w:lang w:eastAsia="ja-JP"/>
        </w:rPr>
        <w:t>:</w:t>
      </w:r>
    </w:p>
    <w:p w14:paraId="4CD19D75" w14:textId="77777777" w:rsidR="00C33F4D" w:rsidRDefault="00C33F4D" w:rsidP="00702063">
      <w:pPr>
        <w:rPr>
          <w:lang w:eastAsia="ja-JP"/>
        </w:rPr>
      </w:pPr>
    </w:p>
    <w:p w14:paraId="209280ED" w14:textId="4D6122DC" w:rsidR="00C33F4D" w:rsidRPr="00914A76" w:rsidRDefault="004A0E92" w:rsidP="00702063">
      <w:pPr>
        <w:rPr>
          <w:lang w:eastAsia="ja-JP"/>
        </w:rPr>
      </w:pPr>
      <m:oMathPara>
        <m:oMathParaPr>
          <m:jc m:val="center"/>
        </m:oMathParaPr>
        <m:oMath>
          <m:eqArr>
            <m:eqArrPr>
              <m:maxDist m:val="1"/>
              <m:ctrlPr>
                <w:rPr>
                  <w:rFonts w:ascii="Cambria Math" w:hAnsi="Cambria Math"/>
                  <w:i/>
                  <w:lang w:eastAsia="ja-JP"/>
                </w:rPr>
              </m:ctrlPr>
            </m:eqArrPr>
            <m:e>
              <m:sSup>
                <m:sSupPr>
                  <m:ctrlPr>
                    <w:rPr>
                      <w:rFonts w:ascii="Cambria Math" w:hAnsi="Cambria Math"/>
                      <w:lang w:eastAsia="ja-JP"/>
                    </w:rPr>
                  </m:ctrlPr>
                </m:sSupPr>
                <m:e>
                  <m:acc>
                    <m:accPr>
                      <m:chr m:val="̃"/>
                      <m:ctrlPr>
                        <w:rPr>
                          <w:rFonts w:ascii="Cambria Math" w:hAnsi="Cambria Math"/>
                          <w:lang w:eastAsia="ja-JP"/>
                        </w:rPr>
                      </m:ctrlPr>
                    </m:accPr>
                    <m:e>
                      <m:r>
                        <w:rPr>
                          <w:rFonts w:ascii="Cambria Math" w:hAnsi="Cambria Math"/>
                          <w:lang w:eastAsia="ja-JP"/>
                        </w:rPr>
                        <m:t>x</m:t>
                      </m:r>
                    </m:e>
                  </m:acc>
                </m:e>
                <m:sup>
                  <m:r>
                    <m:rPr>
                      <m:sty m:val="p"/>
                    </m:rPr>
                    <w:rPr>
                      <w:rFonts w:ascii="Cambria Math" w:hAnsi="Cambria Math"/>
                      <w:lang w:eastAsia="ja-JP"/>
                    </w:rPr>
                    <m:t>&lt;</m:t>
                  </m:r>
                  <m:r>
                    <w:rPr>
                      <w:rFonts w:ascii="Cambria Math" w:hAnsi="Cambria Math"/>
                      <w:lang w:eastAsia="ja-JP"/>
                    </w:rPr>
                    <m:t>i</m:t>
                  </m:r>
                  <m:r>
                    <m:rPr>
                      <m:sty m:val="p"/>
                    </m:rPr>
                    <w:rPr>
                      <w:rFonts w:ascii="Cambria Math" w:hAnsi="Cambria Math"/>
                      <w:lang w:eastAsia="ja-JP"/>
                    </w:rPr>
                    <m:t>&gt;</m:t>
                  </m:r>
                </m:sup>
              </m:sSup>
              <m:r>
                <m:rPr>
                  <m:sty m:val="p"/>
                </m:rPr>
                <w:rPr>
                  <w:rFonts w:ascii="Cambria Math" w:hAnsi="Cambria Math"/>
                  <w:lang w:eastAsia="ja-JP"/>
                </w:rPr>
                <m:t>=</m:t>
              </m:r>
              <m:f>
                <m:fPr>
                  <m:ctrlPr>
                    <w:rPr>
                      <w:rFonts w:ascii="Cambria Math" w:hAnsi="Cambria Math"/>
                      <w:lang w:eastAsia="ja-JP"/>
                    </w:rPr>
                  </m:ctrlPr>
                </m:fPr>
                <m:num>
                  <m:r>
                    <m:rPr>
                      <m:sty m:val="p"/>
                    </m:rPr>
                    <w:rPr>
                      <w:rFonts w:ascii="Cambria Math" w:hAnsi="Cambria Math"/>
                      <w:lang w:eastAsia="ja-JP"/>
                    </w:rPr>
                    <m:t>(</m:t>
                  </m:r>
                  <m:sSup>
                    <m:sSupPr>
                      <m:ctrlPr>
                        <w:rPr>
                          <w:rFonts w:ascii="Cambria Math" w:hAnsi="Cambria Math"/>
                          <w:lang w:eastAsia="ja-JP"/>
                        </w:rPr>
                      </m:ctrlPr>
                    </m:sSupPr>
                    <m:e>
                      <m:r>
                        <w:rPr>
                          <w:rFonts w:ascii="Cambria Math" w:hAnsi="Cambria Math"/>
                          <w:lang w:eastAsia="ja-JP"/>
                        </w:rPr>
                        <m:t>x</m:t>
                      </m:r>
                    </m:e>
                    <m:sup>
                      <m:r>
                        <m:rPr>
                          <m:sty m:val="p"/>
                        </m:rPr>
                        <w:rPr>
                          <w:rFonts w:ascii="Cambria Math" w:hAnsi="Cambria Math"/>
                          <w:lang w:eastAsia="ja-JP"/>
                        </w:rPr>
                        <m:t>&lt;</m:t>
                      </m:r>
                      <m:r>
                        <w:rPr>
                          <w:rFonts w:ascii="Cambria Math" w:hAnsi="Cambria Math"/>
                          <w:lang w:eastAsia="ja-JP"/>
                        </w:rPr>
                        <m:t>i</m:t>
                      </m:r>
                      <m:r>
                        <m:rPr>
                          <m:sty m:val="p"/>
                        </m:rPr>
                        <w:rPr>
                          <w:rFonts w:ascii="Cambria Math" w:hAnsi="Cambria Math"/>
                          <w:lang w:eastAsia="ja-JP"/>
                        </w:rPr>
                        <m:t>&gt;</m:t>
                      </m:r>
                    </m:sup>
                  </m:sSup>
                  <m:r>
                    <m:rPr>
                      <m:sty m:val="p"/>
                    </m:rPr>
                    <w:rPr>
                      <w:rFonts w:ascii="Cambria Math" w:hAnsi="Cambria Math"/>
                      <w:lang w:eastAsia="ja-JP"/>
                    </w:rPr>
                    <m:t>-</m:t>
                  </m:r>
                  <m:func>
                    <m:funcPr>
                      <m:ctrlPr>
                        <w:rPr>
                          <w:rFonts w:ascii="Cambria Math" w:hAnsi="Cambria Math"/>
                          <w:lang w:eastAsia="ja-JP"/>
                        </w:rPr>
                      </m:ctrlPr>
                    </m:funcPr>
                    <m:fName>
                      <m:r>
                        <m:rPr>
                          <m:sty m:val="p"/>
                        </m:rPr>
                        <w:rPr>
                          <w:rFonts w:ascii="Cambria Math" w:hAnsi="Cambria Math"/>
                          <w:lang w:eastAsia="ja-JP"/>
                        </w:rPr>
                        <m:t>max</m:t>
                      </m:r>
                    </m:fName>
                    <m:e>
                      <m:d>
                        <m:dPr>
                          <m:ctrlPr>
                            <w:rPr>
                              <w:rFonts w:ascii="Cambria Math" w:hAnsi="Cambria Math"/>
                              <w:lang w:eastAsia="ja-JP"/>
                            </w:rPr>
                          </m:ctrlPr>
                        </m:dPr>
                        <m:e>
                          <m:r>
                            <w:rPr>
                              <w:rFonts w:ascii="Cambria Math" w:hAnsi="Cambria Math"/>
                              <w:lang w:eastAsia="ja-JP"/>
                            </w:rPr>
                            <m:t>X</m:t>
                          </m:r>
                        </m:e>
                      </m:d>
                      <m:r>
                        <m:rPr>
                          <m:sty m:val="p"/>
                        </m:rPr>
                        <w:rPr>
                          <w:rFonts w:ascii="Cambria Math" w:hAnsi="Cambria Math"/>
                          <w:lang w:eastAsia="ja-JP"/>
                        </w:rPr>
                        <m:t>)</m:t>
                      </m:r>
                    </m:e>
                  </m:func>
                  <m:r>
                    <m:rPr>
                      <m:sty m:val="p"/>
                    </m:rPr>
                    <w:rPr>
                      <w:rFonts w:ascii="Cambria Math" w:hAnsi="Cambria Math"/>
                      <w:lang w:eastAsia="ja-JP"/>
                    </w:rPr>
                    <m:t>+(</m:t>
                  </m:r>
                  <m:sSup>
                    <m:sSupPr>
                      <m:ctrlPr>
                        <w:rPr>
                          <w:rFonts w:ascii="Cambria Math" w:hAnsi="Cambria Math"/>
                          <w:lang w:eastAsia="ja-JP"/>
                        </w:rPr>
                      </m:ctrlPr>
                    </m:sSupPr>
                    <m:e>
                      <m:r>
                        <w:rPr>
                          <w:rFonts w:ascii="Cambria Math" w:hAnsi="Cambria Math"/>
                          <w:lang w:eastAsia="ja-JP"/>
                        </w:rPr>
                        <m:t>x</m:t>
                      </m:r>
                    </m:e>
                    <m:sup>
                      <m:r>
                        <m:rPr>
                          <m:sty m:val="p"/>
                        </m:rPr>
                        <w:rPr>
                          <w:rFonts w:ascii="Cambria Math" w:hAnsi="Cambria Math"/>
                          <w:lang w:eastAsia="ja-JP"/>
                        </w:rPr>
                        <m:t>&lt;</m:t>
                      </m:r>
                      <m:r>
                        <w:rPr>
                          <w:rFonts w:ascii="Cambria Math" w:hAnsi="Cambria Math"/>
                          <w:lang w:eastAsia="ja-JP"/>
                        </w:rPr>
                        <m:t>i</m:t>
                      </m:r>
                      <m:r>
                        <m:rPr>
                          <m:sty m:val="p"/>
                        </m:rPr>
                        <w:rPr>
                          <w:rFonts w:ascii="Cambria Math" w:hAnsi="Cambria Math"/>
                          <w:lang w:eastAsia="ja-JP"/>
                        </w:rPr>
                        <m:t>&gt;</m:t>
                      </m:r>
                    </m:sup>
                  </m:sSup>
                  <m:r>
                    <m:rPr>
                      <m:sty m:val="p"/>
                    </m:rPr>
                    <w:rPr>
                      <w:rFonts w:ascii="Cambria Math" w:hAnsi="Cambria Math"/>
                      <w:lang w:eastAsia="ja-JP"/>
                    </w:rPr>
                    <m:t>-</m:t>
                  </m:r>
                  <m:func>
                    <m:funcPr>
                      <m:ctrlPr>
                        <w:rPr>
                          <w:rFonts w:ascii="Cambria Math" w:hAnsi="Cambria Math"/>
                          <w:lang w:eastAsia="ja-JP"/>
                        </w:rPr>
                      </m:ctrlPr>
                    </m:funcPr>
                    <m:fName>
                      <m:r>
                        <m:rPr>
                          <m:sty m:val="p"/>
                        </m:rPr>
                        <w:rPr>
                          <w:rFonts w:ascii="Cambria Math" w:hAnsi="Cambria Math"/>
                          <w:lang w:eastAsia="ja-JP"/>
                        </w:rPr>
                        <m:t>min</m:t>
                      </m:r>
                    </m:fName>
                    <m:e>
                      <m:d>
                        <m:dPr>
                          <m:ctrlPr>
                            <w:rPr>
                              <w:rFonts w:ascii="Cambria Math" w:hAnsi="Cambria Math"/>
                              <w:lang w:eastAsia="ja-JP"/>
                            </w:rPr>
                          </m:ctrlPr>
                        </m:dPr>
                        <m:e>
                          <m:r>
                            <w:rPr>
                              <w:rFonts w:ascii="Cambria Math" w:hAnsi="Cambria Math"/>
                              <w:lang w:eastAsia="ja-JP"/>
                            </w:rPr>
                            <m:t>X</m:t>
                          </m:r>
                        </m:e>
                      </m:d>
                    </m:e>
                  </m:func>
                  <m:r>
                    <m:rPr>
                      <m:sty m:val="p"/>
                    </m:rPr>
                    <w:rPr>
                      <w:rFonts w:ascii="Cambria Math" w:hAnsi="Cambria Math"/>
                      <w:lang w:eastAsia="ja-JP"/>
                    </w:rPr>
                    <m:t>)</m:t>
                  </m:r>
                </m:num>
                <m:den>
                  <m:func>
                    <m:funcPr>
                      <m:ctrlPr>
                        <w:rPr>
                          <w:rFonts w:ascii="Cambria Math" w:hAnsi="Cambria Math"/>
                          <w:lang w:eastAsia="ja-JP"/>
                        </w:rPr>
                      </m:ctrlPr>
                    </m:funcPr>
                    <m:fName>
                      <m:r>
                        <m:rPr>
                          <m:sty m:val="p"/>
                        </m:rPr>
                        <w:rPr>
                          <w:rFonts w:ascii="Cambria Math" w:hAnsi="Cambria Math"/>
                          <w:lang w:eastAsia="ja-JP"/>
                        </w:rPr>
                        <m:t>max</m:t>
                      </m:r>
                    </m:fName>
                    <m:e>
                      <m:d>
                        <m:dPr>
                          <m:ctrlPr>
                            <w:rPr>
                              <w:rFonts w:ascii="Cambria Math" w:hAnsi="Cambria Math"/>
                              <w:lang w:eastAsia="ja-JP"/>
                            </w:rPr>
                          </m:ctrlPr>
                        </m:dPr>
                        <m:e>
                          <m:r>
                            <w:rPr>
                              <w:rFonts w:ascii="Cambria Math" w:hAnsi="Cambria Math"/>
                              <w:lang w:eastAsia="ja-JP"/>
                            </w:rPr>
                            <m:t>X</m:t>
                          </m:r>
                        </m:e>
                      </m:d>
                    </m:e>
                  </m:func>
                  <m:r>
                    <m:rPr>
                      <m:sty m:val="p"/>
                    </m:rPr>
                    <w:rPr>
                      <w:rFonts w:ascii="Cambria Math" w:hAnsi="Cambria Math"/>
                      <w:lang w:eastAsia="ja-JP"/>
                    </w:rPr>
                    <m:t>-</m:t>
                  </m:r>
                  <m:func>
                    <m:funcPr>
                      <m:ctrlPr>
                        <w:rPr>
                          <w:rFonts w:ascii="Cambria Math" w:hAnsi="Cambria Math"/>
                          <w:lang w:eastAsia="ja-JP"/>
                        </w:rPr>
                      </m:ctrlPr>
                    </m:funcPr>
                    <m:fName>
                      <m:r>
                        <m:rPr>
                          <m:sty m:val="p"/>
                        </m:rPr>
                        <w:rPr>
                          <w:rFonts w:ascii="Cambria Math" w:hAnsi="Cambria Math"/>
                          <w:lang w:eastAsia="ja-JP"/>
                        </w:rPr>
                        <m:t>min</m:t>
                      </m:r>
                    </m:fName>
                    <m:e>
                      <m:d>
                        <m:dPr>
                          <m:ctrlPr>
                            <w:rPr>
                              <w:rFonts w:ascii="Cambria Math" w:hAnsi="Cambria Math"/>
                              <w:lang w:eastAsia="ja-JP"/>
                            </w:rPr>
                          </m:ctrlPr>
                        </m:dPr>
                        <m:e>
                          <m:r>
                            <w:rPr>
                              <w:rFonts w:ascii="Cambria Math" w:hAnsi="Cambria Math"/>
                              <w:lang w:eastAsia="ja-JP"/>
                            </w:rPr>
                            <m:t>X</m:t>
                          </m:r>
                        </m:e>
                      </m:d>
                    </m:e>
                  </m:func>
                </m:den>
              </m:f>
              <m:r>
                <w:rPr>
                  <w:rFonts w:ascii="Cambria Math" w:hAnsi="Cambria Math"/>
                  <w:lang w:eastAsia="ja-JP"/>
                </w:rPr>
                <m:t>#</m:t>
              </m:r>
              <m:d>
                <m:dPr>
                  <m:ctrlPr>
                    <w:rPr>
                      <w:rFonts w:ascii="Cambria Math" w:hAnsi="Cambria Math"/>
                      <w:i/>
                      <w:lang w:eastAsia="ja-JP"/>
                    </w:rPr>
                  </m:ctrlPr>
                </m:dPr>
                <m:e>
                  <m:r>
                    <w:rPr>
                      <w:rFonts w:ascii="Cambria Math" w:hAnsi="Cambria Math"/>
                      <w:lang w:eastAsia="ja-JP"/>
                    </w:rPr>
                    <m:t>1</m:t>
                  </m:r>
                </m:e>
              </m:d>
            </m:e>
          </m:eqArr>
        </m:oMath>
      </m:oMathPara>
    </w:p>
    <w:p w14:paraId="76BF6BCC" w14:textId="77777777" w:rsidR="00A176A2" w:rsidRDefault="00A176A2" w:rsidP="00702063">
      <w:pPr>
        <w:rPr>
          <w:lang w:eastAsia="ja-JP"/>
        </w:rPr>
      </w:pPr>
    </w:p>
    <w:p w14:paraId="75DC01D3" w14:textId="635C0E97" w:rsidR="00CA6BA8" w:rsidRDefault="00A176A2" w:rsidP="00652B73">
      <w:pPr>
        <w:ind w:firstLine="0"/>
        <w:rPr>
          <w:lang w:eastAsia="ja-JP"/>
        </w:rPr>
      </w:pPr>
      <w:r>
        <w:rPr>
          <w:lang w:eastAsia="ja-JP"/>
        </w:rPr>
        <w:t xml:space="preserve">where </w:t>
      </w:r>
      <m:oMath>
        <m:sSup>
          <m:sSupPr>
            <m:ctrlPr>
              <w:rPr>
                <w:rFonts w:ascii="Cambria Math" w:hAnsi="Cambria Math"/>
                <w:i/>
                <w:lang w:eastAsia="ja-JP"/>
              </w:rPr>
            </m:ctrlPr>
          </m:sSupPr>
          <m:e>
            <m:acc>
              <m:accPr>
                <m:chr m:val="̃"/>
                <m:ctrlPr>
                  <w:rPr>
                    <w:rFonts w:ascii="Cambria Math" w:hAnsi="Cambria Math"/>
                    <w:i/>
                    <w:lang w:eastAsia="ja-JP"/>
                  </w:rPr>
                </m:ctrlPr>
              </m:accPr>
              <m:e>
                <m:r>
                  <w:rPr>
                    <w:rFonts w:ascii="Cambria Math" w:hAnsi="Cambria Math"/>
                    <w:lang w:eastAsia="ja-JP"/>
                  </w:rPr>
                  <m:t>x</m:t>
                </m:r>
              </m:e>
            </m:acc>
          </m:e>
          <m:sup>
            <m:r>
              <w:rPr>
                <w:rFonts w:ascii="Cambria Math" w:hAnsi="Cambria Math"/>
                <w:lang w:eastAsia="ja-JP"/>
              </w:rPr>
              <m:t>&lt;i&gt;</m:t>
            </m:r>
          </m:sup>
        </m:sSup>
      </m:oMath>
      <w:r w:rsidR="006C6C38">
        <w:rPr>
          <w:lang w:eastAsia="ja-JP"/>
        </w:rPr>
        <w:t xml:space="preserve"> is a rescaled data</w:t>
      </w:r>
      <w:r>
        <w:rPr>
          <w:lang w:eastAsia="ja-JP"/>
        </w:rPr>
        <w:t>point</w:t>
      </w:r>
      <w:r w:rsidR="00DD07FD">
        <w:rPr>
          <w:lang w:eastAsia="ja-JP"/>
        </w:rPr>
        <w:t xml:space="preserve"> and </w:t>
      </w:r>
      <m:oMath>
        <m:acc>
          <m:accPr>
            <m:chr m:val="̃"/>
            <m:ctrlPr>
              <w:rPr>
                <w:rFonts w:ascii="Cambria Math" w:hAnsi="Cambria Math"/>
                <w:i/>
                <w:lang w:eastAsia="ja-JP"/>
              </w:rPr>
            </m:ctrlPr>
          </m:accPr>
          <m:e>
            <m:r>
              <w:rPr>
                <w:rFonts w:ascii="Cambria Math" w:hAnsi="Cambria Math"/>
                <w:lang w:eastAsia="ja-JP"/>
              </w:rPr>
              <m:t>X</m:t>
            </m:r>
          </m:e>
        </m:acc>
      </m:oMath>
      <w:r w:rsidR="006C6C38">
        <w:rPr>
          <w:lang w:eastAsia="ja-JP"/>
        </w:rPr>
        <w:t xml:space="preserve"> the rescaled time-</w:t>
      </w:r>
      <w:r w:rsidR="00DD07FD">
        <w:rPr>
          <w:lang w:eastAsia="ja-JP"/>
        </w:rPr>
        <w:t>series</w:t>
      </w:r>
      <w:r>
        <w:rPr>
          <w:lang w:eastAsia="ja-JP"/>
        </w:rPr>
        <w:t>.</w:t>
      </w:r>
      <w:r w:rsidR="00DD07FD">
        <w:rPr>
          <w:lang w:eastAsia="ja-JP"/>
        </w:rPr>
        <w:t xml:space="preserve"> </w:t>
      </w:r>
      <w:r w:rsidR="00237B49">
        <w:rPr>
          <w:lang w:eastAsia="ja-JP"/>
        </w:rPr>
        <w:t xml:space="preserve">Equation 1 indicates the value of each of the elements of the time-series. </w:t>
      </w:r>
      <w:r w:rsidR="00CA05D6">
        <w:rPr>
          <w:lang w:eastAsia="ja-JP"/>
        </w:rPr>
        <w:t xml:space="preserve">We now represent </w:t>
      </w:r>
      <m:oMath>
        <m:acc>
          <m:accPr>
            <m:chr m:val="̃"/>
            <m:ctrlPr>
              <w:rPr>
                <w:rFonts w:ascii="Cambria Math" w:hAnsi="Cambria Math"/>
                <w:i/>
                <w:lang w:eastAsia="ja-JP"/>
              </w:rPr>
            </m:ctrlPr>
          </m:accPr>
          <m:e>
            <m:r>
              <w:rPr>
                <w:rFonts w:ascii="Cambria Math" w:hAnsi="Cambria Math"/>
                <w:lang w:eastAsia="ja-JP"/>
              </w:rPr>
              <m:t>X</m:t>
            </m:r>
          </m:e>
        </m:acc>
      </m:oMath>
      <w:r w:rsidR="00CA05D6">
        <w:rPr>
          <w:lang w:eastAsia="ja-JP"/>
        </w:rPr>
        <w:t xml:space="preserve"> in polar coordinates by </w:t>
      </w:r>
      <w:r w:rsidR="00BA0FB4">
        <w:rPr>
          <w:lang w:eastAsia="ja-JP"/>
        </w:rPr>
        <w:t xml:space="preserve">encoding the </w:t>
      </w:r>
      <w:r w:rsidR="00BA0FB4" w:rsidRPr="006603D6">
        <w:rPr>
          <w:i/>
          <w:lang w:eastAsia="ja-JP"/>
        </w:rPr>
        <w:t>value</w:t>
      </w:r>
      <w:r w:rsidR="00D50B56">
        <w:rPr>
          <w:lang w:eastAsia="ja-JP"/>
        </w:rPr>
        <w:t xml:space="preserve"> of a data</w:t>
      </w:r>
      <w:r w:rsidR="00BA0FB4">
        <w:rPr>
          <w:lang w:eastAsia="ja-JP"/>
        </w:rPr>
        <w:t xml:space="preserve">point as the angular cosine and the </w:t>
      </w:r>
      <w:r w:rsidR="00BA0FB4" w:rsidRPr="006603D6">
        <w:rPr>
          <w:i/>
          <w:lang w:eastAsia="ja-JP"/>
        </w:rPr>
        <w:t>time</w:t>
      </w:r>
      <w:r w:rsidR="007C36BD">
        <w:rPr>
          <w:i/>
          <w:lang w:eastAsia="ja-JP"/>
        </w:rPr>
        <w:t>stamp</w:t>
      </w:r>
      <w:r w:rsidR="00D50B56">
        <w:rPr>
          <w:lang w:eastAsia="ja-JP"/>
        </w:rPr>
        <w:t xml:space="preserve"> of the data</w:t>
      </w:r>
      <w:r w:rsidR="00BA0FB4">
        <w:rPr>
          <w:lang w:eastAsia="ja-JP"/>
        </w:rPr>
        <w:t>point as the radius:</w:t>
      </w:r>
    </w:p>
    <w:p w14:paraId="05D372EC" w14:textId="77777777" w:rsidR="00BA0FB4" w:rsidRDefault="00BA0FB4" w:rsidP="00702063">
      <w:pPr>
        <w:rPr>
          <w:lang w:eastAsia="ja-JP"/>
        </w:rPr>
      </w:pPr>
    </w:p>
    <w:p w14:paraId="2780DA5A" w14:textId="45330178" w:rsidR="008A444C" w:rsidRPr="00136E3E" w:rsidRDefault="004A0E92" w:rsidP="00702063">
      <w:pPr>
        <w:rPr>
          <w:lang w:eastAsia="ja-JP"/>
        </w:rPr>
      </w:pPr>
      <m:oMathPara>
        <m:oMath>
          <m:eqArr>
            <m:eqArrPr>
              <m:maxDist m:val="1"/>
              <m:ctrlPr>
                <w:rPr>
                  <w:rFonts w:ascii="Cambria Math" w:hAnsi="Cambria Math"/>
                  <w:i/>
                  <w:lang w:eastAsia="ja-JP"/>
                </w:rPr>
              </m:ctrlPr>
            </m:eqArrPr>
            <m:e>
              <m:r>
                <w:rPr>
                  <w:rFonts w:ascii="Cambria Math" w:hAnsi="Cambria Math"/>
                  <w:lang w:eastAsia="ja-JP"/>
                </w:rPr>
                <m:t>ϕ</m:t>
              </m:r>
              <m:r>
                <m:rPr>
                  <m:sty m:val="p"/>
                  <m:aln/>
                </m:rPr>
                <w:rPr>
                  <w:rFonts w:ascii="Cambria Math" w:hAnsi="Cambria Math"/>
                  <w:lang w:eastAsia="ja-JP"/>
                </w:rPr>
                <m:t>=arccos</m:t>
              </m:r>
              <m:d>
                <m:dPr>
                  <m:ctrlPr>
                    <w:rPr>
                      <w:rFonts w:ascii="Cambria Math" w:hAnsi="Cambria Math"/>
                      <w:lang w:eastAsia="ja-JP"/>
                    </w:rPr>
                  </m:ctrlPr>
                </m:dPr>
                <m:e>
                  <m:sSup>
                    <m:sSupPr>
                      <m:ctrlPr>
                        <w:rPr>
                          <w:rFonts w:ascii="Cambria Math" w:hAnsi="Cambria Math"/>
                          <w:lang w:eastAsia="ja-JP"/>
                        </w:rPr>
                      </m:ctrlPr>
                    </m:sSupPr>
                    <m:e>
                      <m:acc>
                        <m:accPr>
                          <m:chr m:val="̃"/>
                          <m:ctrlPr>
                            <w:rPr>
                              <w:rFonts w:ascii="Cambria Math" w:hAnsi="Cambria Math"/>
                              <w:lang w:eastAsia="ja-JP"/>
                            </w:rPr>
                          </m:ctrlPr>
                        </m:accPr>
                        <m:e>
                          <m:r>
                            <w:rPr>
                              <w:rFonts w:ascii="Cambria Math" w:hAnsi="Cambria Math"/>
                              <w:lang w:eastAsia="ja-JP"/>
                            </w:rPr>
                            <m:t>x</m:t>
                          </m:r>
                        </m:e>
                      </m:acc>
                    </m:e>
                    <m:sup>
                      <m:r>
                        <m:rPr>
                          <m:sty m:val="p"/>
                        </m:rPr>
                        <w:rPr>
                          <w:rFonts w:ascii="Cambria Math" w:hAnsi="Cambria Math"/>
                          <w:lang w:eastAsia="ja-JP"/>
                        </w:rPr>
                        <m:t>&lt;</m:t>
                      </m:r>
                      <m:r>
                        <w:rPr>
                          <w:rFonts w:ascii="Cambria Math" w:hAnsi="Cambria Math"/>
                          <w:lang w:eastAsia="ja-JP"/>
                        </w:rPr>
                        <m:t>i</m:t>
                      </m:r>
                      <m:r>
                        <m:rPr>
                          <m:sty m:val="p"/>
                        </m:rPr>
                        <w:rPr>
                          <w:rFonts w:ascii="Cambria Math" w:hAnsi="Cambria Math"/>
                          <w:lang w:eastAsia="ja-JP"/>
                        </w:rPr>
                        <m:t>&gt;</m:t>
                      </m:r>
                    </m:sup>
                  </m:sSup>
                </m:e>
              </m:d>
              <m:r>
                <m:rPr>
                  <m:sty m:val="p"/>
                </m:rPr>
                <w:rPr>
                  <w:rFonts w:ascii="Cambria Math" w:hAnsi="Cambria Math"/>
                  <w:lang w:eastAsia="ja-JP"/>
                </w:rPr>
                <m:t>, -1</m:t>
              </m:r>
              <m:r>
                <m:rPr>
                  <m:sty m:val="p"/>
                </m:rPr>
                <w:rPr>
                  <w:rFonts w:ascii="Cambria Math" w:hAnsi="Cambria Math" w:hint="eastAsia"/>
                  <w:lang w:eastAsia="ja-JP"/>
                </w:rPr>
                <m:t>≤</m:t>
              </m:r>
              <m:sSup>
                <m:sSupPr>
                  <m:ctrlPr>
                    <w:rPr>
                      <w:rFonts w:ascii="Cambria Math" w:hAnsi="Cambria Math"/>
                      <w:lang w:eastAsia="ja-JP"/>
                    </w:rPr>
                  </m:ctrlPr>
                </m:sSupPr>
                <m:e>
                  <m:acc>
                    <m:accPr>
                      <m:chr m:val="̃"/>
                      <m:ctrlPr>
                        <w:rPr>
                          <w:rFonts w:ascii="Cambria Math" w:hAnsi="Cambria Math"/>
                          <w:lang w:eastAsia="ja-JP"/>
                        </w:rPr>
                      </m:ctrlPr>
                    </m:accPr>
                    <m:e>
                      <m:r>
                        <w:rPr>
                          <w:rFonts w:ascii="Cambria Math" w:hAnsi="Cambria Math"/>
                          <w:lang w:eastAsia="ja-JP"/>
                        </w:rPr>
                        <m:t>x</m:t>
                      </m:r>
                    </m:e>
                  </m:acc>
                </m:e>
                <m:sup>
                  <m:r>
                    <m:rPr>
                      <m:sty m:val="p"/>
                    </m:rPr>
                    <w:rPr>
                      <w:rFonts w:ascii="Cambria Math" w:hAnsi="Cambria Math"/>
                      <w:lang w:eastAsia="ja-JP"/>
                    </w:rPr>
                    <m:t>&lt;</m:t>
                  </m:r>
                  <m:r>
                    <w:rPr>
                      <w:rFonts w:ascii="Cambria Math" w:hAnsi="Cambria Math"/>
                      <w:lang w:eastAsia="ja-JP"/>
                    </w:rPr>
                    <m:t>i</m:t>
                  </m:r>
                  <m:r>
                    <m:rPr>
                      <m:sty m:val="p"/>
                    </m:rPr>
                    <w:rPr>
                      <w:rFonts w:ascii="Cambria Math" w:hAnsi="Cambria Math"/>
                      <w:lang w:eastAsia="ja-JP"/>
                    </w:rPr>
                    <m:t>&gt;</m:t>
                  </m:r>
                </m:sup>
              </m:sSup>
              <m:r>
                <m:rPr>
                  <m:sty m:val="p"/>
                </m:rPr>
                <w:rPr>
                  <w:rFonts w:ascii="Cambria Math" w:hAnsi="Cambria Math" w:hint="eastAsia"/>
                  <w:lang w:eastAsia="ja-JP"/>
                </w:rPr>
                <m:t>≤</m:t>
              </m:r>
              <m:r>
                <m:rPr>
                  <m:sty m:val="p"/>
                </m:rPr>
                <w:rPr>
                  <w:rFonts w:ascii="Cambria Math" w:hAnsi="Cambria Math"/>
                  <w:lang w:eastAsia="ja-JP"/>
                </w:rPr>
                <m:t xml:space="preserve">1, </m:t>
              </m:r>
              <m:sSup>
                <m:sSupPr>
                  <m:ctrlPr>
                    <w:rPr>
                      <w:rFonts w:ascii="Cambria Math" w:hAnsi="Cambria Math"/>
                      <w:lang w:eastAsia="ja-JP"/>
                    </w:rPr>
                  </m:ctrlPr>
                </m:sSupPr>
                <m:e>
                  <m:acc>
                    <m:accPr>
                      <m:chr m:val="̃"/>
                      <m:ctrlPr>
                        <w:rPr>
                          <w:rFonts w:ascii="Cambria Math" w:hAnsi="Cambria Math"/>
                          <w:lang w:eastAsia="ja-JP"/>
                        </w:rPr>
                      </m:ctrlPr>
                    </m:accPr>
                    <m:e>
                      <m:r>
                        <w:rPr>
                          <w:rFonts w:ascii="Cambria Math" w:hAnsi="Cambria Math"/>
                          <w:lang w:eastAsia="ja-JP"/>
                        </w:rPr>
                        <m:t>x</m:t>
                      </m:r>
                    </m:e>
                  </m:acc>
                </m:e>
                <m:sup>
                  <m:r>
                    <m:rPr>
                      <m:sty m:val="p"/>
                    </m:rPr>
                    <w:rPr>
                      <w:rFonts w:ascii="Cambria Math" w:hAnsi="Cambria Math"/>
                      <w:lang w:eastAsia="ja-JP"/>
                    </w:rPr>
                    <m:t>&lt;</m:t>
                  </m:r>
                  <m:r>
                    <w:rPr>
                      <w:rFonts w:ascii="Cambria Math" w:hAnsi="Cambria Math"/>
                      <w:lang w:eastAsia="ja-JP"/>
                    </w:rPr>
                    <m:t>i</m:t>
                  </m:r>
                  <m:r>
                    <m:rPr>
                      <m:sty m:val="p"/>
                    </m:rPr>
                    <w:rPr>
                      <w:rFonts w:ascii="Cambria Math" w:hAnsi="Cambria Math"/>
                      <w:lang w:eastAsia="ja-JP"/>
                    </w:rPr>
                    <m:t>&gt;</m:t>
                  </m:r>
                </m:sup>
              </m:sSup>
              <m:r>
                <m:rPr>
                  <m:sty m:val="p"/>
                </m:rPr>
                <w:rPr>
                  <w:rFonts w:ascii="Cambria Math" w:hAnsi="Cambria Math"/>
                  <w:lang w:eastAsia="ja-JP"/>
                </w:rPr>
                <m:t>∈</m:t>
              </m:r>
              <m:acc>
                <m:accPr>
                  <m:chr m:val="̃"/>
                  <m:ctrlPr>
                    <w:rPr>
                      <w:rFonts w:ascii="Cambria Math" w:hAnsi="Cambria Math"/>
                      <w:lang w:eastAsia="ja-JP"/>
                    </w:rPr>
                  </m:ctrlPr>
                </m:accPr>
                <m:e>
                  <m:r>
                    <w:rPr>
                      <w:rFonts w:ascii="Cambria Math" w:hAnsi="Cambria Math"/>
                      <w:lang w:eastAsia="ja-JP"/>
                    </w:rPr>
                    <m:t>X</m:t>
                  </m:r>
                </m:e>
              </m:acc>
              <m:r>
                <w:rPr>
                  <w:rFonts w:ascii="Cambria Math" w:hAnsi="Cambria Math"/>
                  <w:lang w:eastAsia="ja-JP"/>
                </w:rPr>
                <m:t>#</m:t>
              </m:r>
              <m:d>
                <m:dPr>
                  <m:ctrlPr>
                    <w:rPr>
                      <w:rFonts w:ascii="Cambria Math" w:hAnsi="Cambria Math"/>
                      <w:i/>
                      <w:lang w:eastAsia="ja-JP"/>
                    </w:rPr>
                  </m:ctrlPr>
                </m:dPr>
                <m:e>
                  <m:r>
                    <w:rPr>
                      <w:rFonts w:ascii="Cambria Math" w:hAnsi="Cambria Math"/>
                      <w:lang w:eastAsia="ja-JP"/>
                    </w:rPr>
                    <m:t>2</m:t>
                  </m:r>
                  <m:r>
                    <m:rPr>
                      <m:sty m:val="p"/>
                    </m:rPr>
                    <w:rPr>
                      <w:rFonts w:ascii="Cambria Math" w:hAnsi="Cambria Math"/>
                      <w:lang w:eastAsia="ja-JP"/>
                    </w:rPr>
                    <m:t>a</m:t>
                  </m:r>
                </m:e>
              </m:d>
            </m:e>
          </m:eqArr>
          <m:r>
            <m:rPr>
              <m:sty m:val="p"/>
            </m:rPr>
            <w:rPr>
              <w:lang w:eastAsia="ja-JP"/>
            </w:rPr>
            <w:br/>
          </m:r>
        </m:oMath>
        <m:oMath>
          <m:eqArr>
            <m:eqArrPr>
              <m:maxDist m:val="1"/>
              <m:ctrlPr>
                <w:rPr>
                  <w:rFonts w:ascii="Cambria Math" w:hAnsi="Cambria Math"/>
                  <w:lang w:eastAsia="ja-JP"/>
                </w:rPr>
              </m:ctrlPr>
            </m:eqArrPr>
            <m:e>
              <m:r>
                <w:rPr>
                  <w:rFonts w:ascii="Cambria Math" w:hAnsi="Cambria Math"/>
                  <w:lang w:eastAsia="ja-JP"/>
                </w:rPr>
                <m:t>r</m:t>
              </m:r>
              <m:r>
                <m:rPr>
                  <m:sty m:val="p"/>
                  <m:aln/>
                </m:rPr>
                <w:rPr>
                  <w:rFonts w:ascii="Cambria Math" w:hAnsi="Cambria Math"/>
                  <w:lang w:eastAsia="ja-JP"/>
                </w:rPr>
                <m:t>=</m:t>
              </m:r>
              <m:f>
                <m:fPr>
                  <m:ctrlPr>
                    <w:rPr>
                      <w:rFonts w:ascii="Cambria Math" w:hAnsi="Cambria Math"/>
                      <w:lang w:eastAsia="ja-JP"/>
                    </w:rPr>
                  </m:ctrlPr>
                </m:fPr>
                <m:num>
                  <m:sSup>
                    <m:sSupPr>
                      <m:ctrlPr>
                        <w:rPr>
                          <w:rFonts w:ascii="Cambria Math" w:hAnsi="Cambria Math"/>
                          <w:lang w:eastAsia="ja-JP"/>
                        </w:rPr>
                      </m:ctrlPr>
                    </m:sSupPr>
                    <m:e>
                      <m:r>
                        <w:rPr>
                          <w:rFonts w:ascii="Cambria Math" w:hAnsi="Cambria Math"/>
                          <w:lang w:eastAsia="ja-JP"/>
                        </w:rPr>
                        <m:t>t</m:t>
                      </m:r>
                    </m:e>
                    <m:sup>
                      <m:r>
                        <m:rPr>
                          <m:sty m:val="p"/>
                        </m:rPr>
                        <w:rPr>
                          <w:rFonts w:ascii="Cambria Math" w:hAnsi="Cambria Math"/>
                          <w:lang w:eastAsia="ja-JP"/>
                        </w:rPr>
                        <m:t>&lt;</m:t>
                      </m:r>
                      <m:r>
                        <w:rPr>
                          <w:rFonts w:ascii="Cambria Math" w:hAnsi="Cambria Math"/>
                          <w:lang w:eastAsia="ja-JP"/>
                        </w:rPr>
                        <m:t>i</m:t>
                      </m:r>
                      <m:r>
                        <m:rPr>
                          <m:sty m:val="p"/>
                        </m:rPr>
                        <w:rPr>
                          <w:rFonts w:ascii="Cambria Math" w:hAnsi="Cambria Math"/>
                          <w:lang w:eastAsia="ja-JP"/>
                        </w:rPr>
                        <m:t>&gt;</m:t>
                      </m:r>
                    </m:sup>
                  </m:sSup>
                </m:num>
                <m:den>
                  <m:r>
                    <w:rPr>
                      <w:rFonts w:ascii="Cambria Math" w:hAnsi="Cambria Math"/>
                      <w:lang w:eastAsia="ja-JP"/>
                    </w:rPr>
                    <m:t>N</m:t>
                  </m:r>
                </m:den>
              </m:f>
              <m:r>
                <m:rPr>
                  <m:sty m:val="p"/>
                </m:rPr>
                <w:rPr>
                  <w:rFonts w:ascii="Cambria Math" w:hAnsi="Cambria Math"/>
                  <w:lang w:eastAsia="ja-JP"/>
                </w:rPr>
                <m:t xml:space="preserve">, </m:t>
              </m:r>
              <m:sSup>
                <m:sSupPr>
                  <m:ctrlPr>
                    <w:rPr>
                      <w:rFonts w:ascii="Cambria Math" w:hAnsi="Cambria Math"/>
                      <w:lang w:eastAsia="ja-JP"/>
                    </w:rPr>
                  </m:ctrlPr>
                </m:sSupPr>
                <m:e>
                  <m:r>
                    <w:rPr>
                      <w:rFonts w:ascii="Cambria Math" w:hAnsi="Cambria Math"/>
                      <w:lang w:eastAsia="ja-JP"/>
                    </w:rPr>
                    <m:t>t</m:t>
                  </m:r>
                </m:e>
                <m:sup>
                  <m:r>
                    <m:rPr>
                      <m:sty m:val="p"/>
                    </m:rPr>
                    <w:rPr>
                      <w:rFonts w:ascii="Cambria Math" w:hAnsi="Cambria Math"/>
                      <w:lang w:eastAsia="ja-JP"/>
                    </w:rPr>
                    <m:t>&lt;</m:t>
                  </m:r>
                  <m:r>
                    <w:rPr>
                      <w:rFonts w:ascii="Cambria Math" w:hAnsi="Cambria Math"/>
                      <w:lang w:eastAsia="ja-JP"/>
                    </w:rPr>
                    <m:t>i</m:t>
                  </m:r>
                  <m:r>
                    <m:rPr>
                      <m:sty m:val="p"/>
                    </m:rPr>
                    <w:rPr>
                      <w:rFonts w:ascii="Cambria Math" w:hAnsi="Cambria Math"/>
                      <w:lang w:eastAsia="ja-JP"/>
                    </w:rPr>
                    <m:t>&gt;</m:t>
                  </m:r>
                </m:sup>
              </m:sSup>
              <m:r>
                <m:rPr>
                  <m:scr m:val="double-struck"/>
                  <m:sty m:val="p"/>
                </m:rPr>
                <w:rPr>
                  <w:rFonts w:ascii="Cambria Math" w:hAnsi="Cambria Math"/>
                  <w:lang w:eastAsia="ja-JP"/>
                </w:rPr>
                <m:t xml:space="preserve">∈N                                               </m:t>
              </m:r>
              <m:r>
                <w:rPr>
                  <w:rFonts w:ascii="Cambria Math" w:hAnsi="Cambria Math"/>
                  <w:lang w:eastAsia="ja-JP"/>
                </w:rPr>
                <m:t>#</m:t>
              </m:r>
              <m:d>
                <m:dPr>
                  <m:ctrlPr>
                    <w:rPr>
                      <w:rFonts w:ascii="Cambria Math" w:hAnsi="Cambria Math"/>
                      <w:lang w:eastAsia="ja-JP"/>
                    </w:rPr>
                  </m:ctrlPr>
                </m:dPr>
                <m:e>
                  <m:r>
                    <m:rPr>
                      <m:sty m:val="p"/>
                    </m:rPr>
                    <w:rPr>
                      <w:rFonts w:ascii="Cambria Math" w:hAnsi="Cambria Math"/>
                      <w:lang w:eastAsia="ja-JP"/>
                    </w:rPr>
                    <m:t>2b</m:t>
                  </m:r>
                </m:e>
              </m:d>
              <m:ctrlPr>
                <w:rPr>
                  <w:rFonts w:ascii="Cambria Math" w:hAnsi="Cambria Math"/>
                  <w:i/>
                  <w:lang w:eastAsia="ja-JP"/>
                </w:rPr>
              </m:ctrlPr>
            </m:e>
          </m:eqArr>
        </m:oMath>
      </m:oMathPara>
    </w:p>
    <w:p w14:paraId="2F1C879F" w14:textId="77777777" w:rsidR="00136E3E" w:rsidRPr="00136E3E" w:rsidRDefault="00136E3E" w:rsidP="00702063">
      <w:pPr>
        <w:rPr>
          <w:lang w:eastAsia="ja-JP"/>
        </w:rPr>
      </w:pPr>
    </w:p>
    <w:p w14:paraId="37AFE553" w14:textId="17E6508E" w:rsidR="006F63CE" w:rsidRDefault="00A607FA" w:rsidP="00652B73">
      <w:pPr>
        <w:ind w:firstLine="0"/>
        <w:rPr>
          <w:lang w:eastAsia="ja-JP"/>
        </w:rPr>
      </w:pPr>
      <w:r>
        <w:rPr>
          <w:lang w:eastAsia="ja-JP"/>
        </w:rPr>
        <w:t xml:space="preserve">where </w:t>
      </w:r>
      <m:oMath>
        <m:sSup>
          <m:sSupPr>
            <m:ctrlPr>
              <w:rPr>
                <w:rFonts w:ascii="Cambria Math" w:hAnsi="Cambria Math"/>
                <w:i/>
                <w:lang w:eastAsia="ja-JP"/>
              </w:rPr>
            </m:ctrlPr>
          </m:sSupPr>
          <m:e>
            <m:r>
              <w:rPr>
                <w:rFonts w:ascii="Cambria Math" w:hAnsi="Cambria Math"/>
                <w:lang w:eastAsia="ja-JP"/>
              </w:rPr>
              <m:t>t</m:t>
            </m:r>
          </m:e>
          <m:sup>
            <m:r>
              <w:rPr>
                <w:rFonts w:ascii="Cambria Math" w:hAnsi="Cambria Math"/>
                <w:lang w:eastAsia="ja-JP"/>
              </w:rPr>
              <m:t>&lt;i&gt;</m:t>
            </m:r>
          </m:sup>
        </m:sSup>
      </m:oMath>
      <w:r>
        <w:rPr>
          <w:lang w:eastAsia="ja-JP"/>
        </w:rPr>
        <w:t xml:space="preserve"> is the timestamp, </w:t>
      </w:r>
      <m:oMath>
        <m:r>
          <w:rPr>
            <w:rFonts w:ascii="Cambria Math" w:hAnsi="Cambria Math"/>
            <w:lang w:eastAsia="ja-JP"/>
          </w:rPr>
          <m:t>N</m:t>
        </m:r>
      </m:oMath>
      <w:r>
        <w:rPr>
          <w:lang w:eastAsia="ja-JP"/>
        </w:rPr>
        <w:t xml:space="preserve"> is a constant factor to regularize the span of the polar coordinate system, and </w:t>
      </w:r>
      <m:oMath>
        <m:r>
          <m:rPr>
            <m:scr m:val="double-struck"/>
          </m:rPr>
          <w:rPr>
            <w:rFonts w:ascii="Cambria Math" w:hAnsi="Cambria Math"/>
            <w:lang w:eastAsia="ja-JP"/>
          </w:rPr>
          <m:t>N</m:t>
        </m:r>
      </m:oMath>
      <w:r w:rsidR="00A21F3D">
        <w:rPr>
          <w:lang w:eastAsia="ja-JP"/>
        </w:rPr>
        <w:t xml:space="preserve"> is the set of natural numbers.</w:t>
      </w:r>
    </w:p>
    <w:p w14:paraId="71FD61E3" w14:textId="361B031F" w:rsidR="006F63CE" w:rsidRDefault="000C5089" w:rsidP="00702063">
      <w:pPr>
        <w:rPr>
          <w:lang w:eastAsia="ja-JP"/>
        </w:rPr>
      </w:pPr>
      <w:r>
        <w:rPr>
          <w:lang w:eastAsia="ja-JP"/>
        </w:rPr>
        <w:t xml:space="preserve">To understand this transformation, imagine the following: </w:t>
      </w:r>
      <w:r w:rsidR="005B631C">
        <w:rPr>
          <w:lang w:eastAsia="ja-JP"/>
        </w:rPr>
        <w:t>Varying</w:t>
      </w:r>
      <w:r>
        <w:rPr>
          <w:lang w:eastAsia="ja-JP"/>
        </w:rPr>
        <w:t xml:space="preserve"> </w:t>
      </w:r>
      <w:r w:rsidRPr="005B631C">
        <w:rPr>
          <w:i/>
          <w:lang w:eastAsia="ja-JP"/>
        </w:rPr>
        <w:t>values</w:t>
      </w:r>
      <w:r>
        <w:rPr>
          <w:lang w:eastAsia="ja-JP"/>
        </w:rPr>
        <w:t xml:space="preserve"> of the time</w:t>
      </w:r>
      <w:r w:rsidR="009615F5">
        <w:rPr>
          <w:lang w:eastAsia="ja-JP"/>
        </w:rPr>
        <w:t>-</w:t>
      </w:r>
      <w:r>
        <w:rPr>
          <w:lang w:eastAsia="ja-JP"/>
        </w:rPr>
        <w:t xml:space="preserve">series swing along different angular positions, similar to a weather cock. The </w:t>
      </w:r>
      <w:r>
        <w:rPr>
          <w:lang w:eastAsia="ja-JP"/>
        </w:rPr>
        <w:lastRenderedPageBreak/>
        <w:t xml:space="preserve">progression of </w:t>
      </w:r>
      <w:r w:rsidRPr="005B631C">
        <w:rPr>
          <w:i/>
          <w:lang w:eastAsia="ja-JP"/>
        </w:rPr>
        <w:t>time</w:t>
      </w:r>
      <w:r>
        <w:rPr>
          <w:lang w:eastAsia="ja-JP"/>
        </w:rPr>
        <w:t xml:space="preserve"> </w:t>
      </w:r>
      <w:r w:rsidR="005B631C">
        <w:rPr>
          <w:lang w:eastAsia="ja-JP"/>
        </w:rPr>
        <w:t>resembles</w:t>
      </w:r>
      <w:r>
        <w:rPr>
          <w:lang w:eastAsia="ja-JP"/>
        </w:rPr>
        <w:t xml:space="preserve"> the way rippling water waves would emanat</w:t>
      </w:r>
      <w:r w:rsidR="005B631C">
        <w:rPr>
          <w:lang w:eastAsia="ja-JP"/>
        </w:rPr>
        <w:t>e</w:t>
      </w:r>
      <w:r>
        <w:rPr>
          <w:lang w:eastAsia="ja-JP"/>
        </w:rPr>
        <w:t xml:space="preserve"> from the point where a stone was dropped. The transformation equations (Equation 2a, 2b) form a bijection because </w:t>
      </w:r>
      <m:oMath>
        <m:r>
          <m:rPr>
            <m:sty m:val="p"/>
          </m:rPr>
          <w:rPr>
            <w:rFonts w:ascii="Cambria Math" w:hAnsi="Cambria Math"/>
            <w:lang w:eastAsia="ja-JP"/>
          </w:rPr>
          <m:t>cos</m:t>
        </m:r>
        <m:r>
          <w:rPr>
            <w:rFonts w:ascii="Cambria Math" w:hAnsi="Cambria Math"/>
            <w:lang w:eastAsia="ja-JP"/>
          </w:rPr>
          <m:t>ϕ</m:t>
        </m:r>
      </m:oMath>
      <w:r>
        <w:rPr>
          <w:lang w:eastAsia="ja-JP"/>
        </w:rPr>
        <w:t xml:space="preserve"> is monotonic when </w:t>
      </w:r>
      <m:oMath>
        <m:r>
          <w:rPr>
            <w:rFonts w:ascii="Cambria Math" w:hAnsi="Cambria Math"/>
            <w:lang w:eastAsia="ja-JP"/>
          </w:rPr>
          <m:t>ϕ</m:t>
        </m:r>
        <w:proofErr w:type="gramStart"/>
        <m:r>
          <w:rPr>
            <w:rFonts w:ascii="Cambria Math" w:hAnsi="Cambria Math"/>
            <w:lang w:eastAsia="ja-JP"/>
          </w:rPr>
          <m:t>∈[</m:t>
        </m:r>
        <w:proofErr w:type="gramEnd"/>
        <m:r>
          <w:rPr>
            <w:rFonts w:ascii="Cambria Math" w:hAnsi="Cambria Math"/>
            <w:lang w:eastAsia="ja-JP"/>
          </w:rPr>
          <m:t>0, π]</m:t>
        </m:r>
      </m:oMath>
      <w:r>
        <w:rPr>
          <w:lang w:eastAsia="ja-JP"/>
        </w:rPr>
        <w:t xml:space="preserve"> (see </w:t>
      </w:r>
      <w:r>
        <w:rPr>
          <w:lang w:eastAsia="ja-JP"/>
        </w:rPr>
        <w:fldChar w:fldCharType="begin"/>
      </w:r>
      <w:r>
        <w:rPr>
          <w:lang w:eastAsia="ja-JP"/>
        </w:rPr>
        <w:instrText xml:space="preserve"> REF _Ref21080578 \h </w:instrText>
      </w:r>
      <w:r>
        <w:rPr>
          <w:lang w:eastAsia="ja-JP"/>
        </w:rPr>
      </w:r>
      <w:r>
        <w:rPr>
          <w:lang w:eastAsia="ja-JP"/>
        </w:rPr>
        <w:fldChar w:fldCharType="separate"/>
      </w:r>
      <w:r>
        <w:t xml:space="preserve">Figure </w:t>
      </w:r>
      <w:r>
        <w:rPr>
          <w:noProof/>
        </w:rPr>
        <w:t>4</w:t>
      </w:r>
      <w:r>
        <w:t>.</w:t>
      </w:r>
      <w:r>
        <w:rPr>
          <w:noProof/>
        </w:rPr>
        <w:t>3</w:t>
      </w:r>
      <w:r>
        <w:rPr>
          <w:lang w:eastAsia="ja-JP"/>
        </w:rPr>
        <w:fldChar w:fldCharType="end"/>
      </w:r>
      <w:r>
        <w:rPr>
          <w:lang w:eastAsia="ja-JP"/>
        </w:rPr>
        <w:t>). This means that, for a given time-series, the mapping in Equation 2 produces one and only one transformation in the polar coordinate system with a unique inverse function.</w:t>
      </w:r>
      <w:r w:rsidR="00837C04">
        <w:rPr>
          <w:noProof/>
        </w:rPr>
        <mc:AlternateContent>
          <mc:Choice Requires="wpg">
            <w:drawing>
              <wp:anchor distT="914400" distB="914400" distL="114300" distR="114300" simplePos="0" relativeHeight="251736064" behindDoc="0" locked="0" layoutInCell="1" allowOverlap="1" wp14:anchorId="7FC267D6" wp14:editId="17074A5F">
                <wp:simplePos x="0" y="0"/>
                <wp:positionH relativeFrom="margin">
                  <wp:align>center</wp:align>
                </wp:positionH>
                <wp:positionV relativeFrom="margin">
                  <wp:align>top</wp:align>
                </wp:positionV>
                <wp:extent cx="2240280" cy="3291271"/>
                <wp:effectExtent l="0" t="0" r="0" b="10795"/>
                <wp:wrapTopAndBottom/>
                <wp:docPr id="85" name="Group 85"/>
                <wp:cNvGraphicFramePr/>
                <a:graphic xmlns:a="http://schemas.openxmlformats.org/drawingml/2006/main">
                  <a:graphicData uri="http://schemas.microsoft.com/office/word/2010/wordprocessingGroup">
                    <wpg:wgp>
                      <wpg:cNvGrpSpPr/>
                      <wpg:grpSpPr>
                        <a:xfrm>
                          <a:off x="0" y="0"/>
                          <a:ext cx="2240280" cy="3291271"/>
                          <a:chOff x="0" y="0"/>
                          <a:chExt cx="2236470" cy="3288943"/>
                        </a:xfrm>
                      </wpg:grpSpPr>
                      <pic:pic xmlns:pic="http://schemas.openxmlformats.org/drawingml/2006/picture">
                        <pic:nvPicPr>
                          <pic:cNvPr id="41" name="Picture 41" descr="../../../../../../../../../Download"/>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36470" cy="2974975"/>
                          </a:xfrm>
                          <a:prstGeom prst="rect">
                            <a:avLst/>
                          </a:prstGeom>
                          <a:noFill/>
                          <a:ln>
                            <a:noFill/>
                          </a:ln>
                        </pic:spPr>
                      </pic:pic>
                      <wps:wsp>
                        <wps:cNvPr id="84" name="Text Box 84"/>
                        <wps:cNvSpPr txBox="1"/>
                        <wps:spPr>
                          <a:xfrm>
                            <a:off x="0" y="3030681"/>
                            <a:ext cx="2236470" cy="258262"/>
                          </a:xfrm>
                          <a:prstGeom prst="rect">
                            <a:avLst/>
                          </a:prstGeom>
                          <a:solidFill>
                            <a:prstClr val="white"/>
                          </a:solidFill>
                          <a:ln>
                            <a:noFill/>
                          </a:ln>
                          <a:effectLst/>
                        </wps:spPr>
                        <wps:txbx>
                          <w:txbxContent>
                            <w:p w14:paraId="3187C46B" w14:textId="35876717" w:rsidR="004A0E92" w:rsidRPr="00F07F03" w:rsidRDefault="004A0E92" w:rsidP="00830BBA">
                              <w:pPr>
                                <w:pStyle w:val="Caption"/>
                                <w:rPr>
                                  <w:rFonts w:ascii="Times New Roman" w:hAnsi="Times New Roman" w:cs="Times New Roman"/>
                                  <w:noProof/>
                                </w:rPr>
                              </w:pPr>
                              <w:bookmarkStart w:id="52" w:name="_Ref21080578"/>
                              <w:bookmarkStart w:id="53" w:name="_Toc24444474"/>
                              <w:r>
                                <w:t xml:space="preserve">Figure </w:t>
                              </w:r>
                              <w:fldSimple w:instr=" STYLEREF 1 \s ">
                                <w:r>
                                  <w:rPr>
                                    <w:noProof/>
                                  </w:rPr>
                                  <w:t>4</w:t>
                                </w:r>
                              </w:fldSimple>
                              <w:r>
                                <w:t>.</w:t>
                              </w:r>
                              <w:fldSimple w:instr=" SEQ Figure \* ARABIC \s 1 ">
                                <w:r>
                                  <w:rPr>
                                    <w:noProof/>
                                  </w:rPr>
                                  <w:t>3</w:t>
                                </w:r>
                              </w:fldSimple>
                              <w:bookmarkEnd w:id="52"/>
                              <w:r>
                                <w:t xml:space="preserve"> </w:t>
                              </w:r>
                              <w:r w:rsidRPr="0075391E">
                                <w:t>Inverse Cosine (mathisfun.com)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FC267D6" id="Group 85" o:spid="_x0000_s1041" style="position:absolute;left:0;text-align:left;margin-left:0;margin-top:0;width:176.4pt;height:259.15pt;z-index:251736064;mso-wrap-distance-top:1in;mso-wrap-distance-bottom:1in;mso-position-horizontal:center;mso-position-horizontal-relative:margin;mso-position-vertical:top;mso-position-vertical-relative:margin;mso-width-relative:margin;mso-height-relative:margin" coordsize="2236470,328894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">
                <v:shape id="Picture 41" o:spid="_x0000_s1042" type="#_x0000_t75" alt="../../../../../../../../../Download" style="position:absolute;width:2236470;height:29749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Ib&#10;3hTFAAAA2wAAAA8AAABkcnMvZG93bnJldi54bWxEj09rwkAUxO8Fv8PyBC+lbixiQ3SVKhQ8VYzt&#10;wdsj+5qE7r5Ns5s//fZuoeBxmJnfMJvdaI3oqfW1YwWLeQKCuHC65lLBx+XtKQXhA7JG45gU/JKH&#10;3XbysMFMu4HP1OehFBHCPkMFVQhNJqUvKrLo564hjt6Xay2GKNtS6haHCLdGPifJSlqsOS5U2NCh&#10;ouI776wCk+716cevXGO6+nwqPt+v/uVRqdl0fF2DCDSGe/i/fdQKlgv4+xJ/gNze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SG94UxQAAANsAAAAPAAAAAAAAAAAAAAAAAJwC&#10;AABkcnMvZG93bnJldi54bWxQSwUGAAAAAAQABAD3AAAAjgMAAAAA&#10;">
                  <v:imagedata r:id="rId38" o:title="../../../../../../../../../Download"/>
                  <v:path arrowok="t"/>
                </v:shape>
                <v:shape id="Text Box 84" o:spid="_x0000_s1043" type="#_x0000_t202" style="position:absolute;top:3030681;width:2236470;height:2582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QAhCxQAA&#10;ANsAAAAPAAAAZHJzL2Rvd25yZXYueG1sRI9BawIxFITvhf6H8ApeSs1WF5GtUUQUtBfp1ktvj81z&#10;s+3mZUmyuv77plDwOMzMN8xiNdhWXMiHxrGC13EGgrhyuuFawelz9zIHESKyxtYxKbhRgNXy8WGB&#10;hXZX/qBLGWuRIBwKVGBi7AopQ2XIYhi7jjh5Z+ctxiR9LbXHa4LbVk6ybCYtNpwWDHa0MVT9lL1V&#10;cMy/jua5P2/f1/nUH079ZvZdl0qNnob1G4hIQ7yH/9t7rWCew9+X9APk8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FACELFAAAA2wAAAA8AAAAAAAAAAAAAAAAAlwIAAGRycy9k&#10;b3ducmV2LnhtbFBLBQYAAAAABAAEAPUAAACJAwAAAAA=&#10;" stroked="f">
                  <v:textbox style="mso-fit-shape-to-text:t" inset="0,0,0,0">
                    <w:txbxContent>
                      <w:p w14:paraId="3187C46B" w14:textId="35876717" w:rsidR="004A0E92" w:rsidRPr="00F07F03" w:rsidRDefault="004A0E92" w:rsidP="00830BBA">
                        <w:pPr>
                          <w:pStyle w:val="Caption"/>
                          <w:rPr>
                            <w:rFonts w:ascii="Times New Roman" w:hAnsi="Times New Roman" w:cs="Times New Roman"/>
                            <w:noProof/>
                          </w:rPr>
                        </w:pPr>
                        <w:bookmarkStart w:id="54" w:name="_Ref21080578"/>
                        <w:bookmarkStart w:id="55" w:name="_Toc24444474"/>
                        <w:r>
                          <w:t xml:space="preserve">Figure </w:t>
                        </w:r>
                        <w:fldSimple w:instr=" STYLEREF 1 \s ">
                          <w:r>
                            <w:rPr>
                              <w:noProof/>
                            </w:rPr>
                            <w:t>4</w:t>
                          </w:r>
                        </w:fldSimple>
                        <w:r>
                          <w:t>.</w:t>
                        </w:r>
                        <w:fldSimple w:instr=" SEQ Figure \* ARABIC \s 1 ">
                          <w:r>
                            <w:rPr>
                              <w:noProof/>
                            </w:rPr>
                            <w:t>3</w:t>
                          </w:r>
                        </w:fldSimple>
                        <w:bookmarkEnd w:id="54"/>
                        <w:r>
                          <w:t xml:space="preserve"> </w:t>
                        </w:r>
                        <w:r w:rsidRPr="0075391E">
                          <w:t>Inverse Cosine (mathisfun.com)</w:t>
                        </w:r>
                        <w:bookmarkEnd w:id="55"/>
                      </w:p>
                    </w:txbxContent>
                  </v:textbox>
                </v:shape>
                <w10:wrap type="topAndBottom" anchorx="margin" anchory="margin"/>
              </v:group>
            </w:pict>
          </mc:Fallback>
        </mc:AlternateContent>
      </w:r>
    </w:p>
    <w:p w14:paraId="2880C289" w14:textId="2A4128D4" w:rsidR="00A276F4" w:rsidRDefault="00A276F4" w:rsidP="00702063">
      <w:pPr>
        <w:rPr>
          <w:lang w:eastAsia="ja-JP"/>
        </w:rPr>
      </w:pPr>
      <w:r>
        <w:rPr>
          <w:lang w:eastAsia="ja-JP"/>
        </w:rPr>
        <w:t xml:space="preserve">Next, we form the GAF matrix, </w:t>
      </w:r>
      <m:oMath>
        <m:r>
          <w:rPr>
            <w:rFonts w:ascii="Cambria Math" w:hAnsi="Cambria Math"/>
            <w:lang w:eastAsia="ja-JP"/>
          </w:rPr>
          <m:t>G</m:t>
        </m:r>
      </m:oMath>
      <w:r>
        <w:rPr>
          <w:lang w:eastAsia="ja-JP"/>
        </w:rPr>
        <w:t xml:space="preserve"> where each element is the cosine of the sum of each pair of </w:t>
      </w:r>
      <m:oMath>
        <m:r>
          <w:rPr>
            <w:rFonts w:ascii="Cambria Math" w:hAnsi="Cambria Math"/>
            <w:lang w:eastAsia="ja-JP"/>
          </w:rPr>
          <m:t>ϕ</m:t>
        </m:r>
      </m:oMath>
      <w:r>
        <w:rPr>
          <w:lang w:eastAsia="ja-JP"/>
        </w:rPr>
        <w:t>’s. This captures the temporal correlation within different time intervals:</w:t>
      </w:r>
    </w:p>
    <w:p w14:paraId="3E50C488" w14:textId="77777777" w:rsidR="00A276F4" w:rsidRDefault="00A276F4" w:rsidP="00702063">
      <w:pPr>
        <w:rPr>
          <w:lang w:eastAsia="ja-JP"/>
        </w:rPr>
      </w:pPr>
    </w:p>
    <w:p w14:paraId="2F2DF3E1" w14:textId="77777777" w:rsidR="00A276F4" w:rsidRPr="00652B73" w:rsidRDefault="004A0E92" w:rsidP="00A276F4">
      <w:pPr>
        <w:rPr>
          <w:lang w:eastAsia="ja-JP"/>
        </w:rPr>
      </w:pPr>
      <m:oMathPara>
        <m:oMath>
          <m:eqArr>
            <m:eqArrPr>
              <m:maxDist m:val="1"/>
              <m:ctrlPr>
                <w:rPr>
                  <w:rFonts w:ascii="Cambria Math" w:hAnsi="Cambria Math"/>
                  <w:i/>
                  <w:lang w:eastAsia="ja-JP"/>
                </w:rPr>
              </m:ctrlPr>
            </m:eqArrPr>
            <m:e>
              <m:r>
                <w:rPr>
                  <w:rFonts w:ascii="Cambria Math" w:hAnsi="Cambria Math"/>
                  <w:lang w:eastAsia="ja-JP"/>
                </w:rPr>
                <m:t>G</m:t>
              </m:r>
              <m:r>
                <m:rPr>
                  <m:sty m:val="p"/>
                </m:rPr>
                <w:rPr>
                  <w:rFonts w:ascii="Cambria Math" w:hAnsi="Cambria Math"/>
                  <w:lang w:eastAsia="ja-JP"/>
                </w:rPr>
                <m:t>=</m:t>
              </m:r>
              <m:d>
                <m:dPr>
                  <m:begChr m:val="["/>
                  <m:endChr m:val="]"/>
                  <m:ctrlPr>
                    <w:rPr>
                      <w:rFonts w:ascii="Cambria Math" w:hAnsi="Cambria Math"/>
                      <w:lang w:eastAsia="ja-JP"/>
                    </w:rPr>
                  </m:ctrlPr>
                </m:dPr>
                <m:e>
                  <m:m>
                    <m:mPr>
                      <m:mcs>
                        <m:mc>
                          <m:mcPr>
                            <m:count m:val="3"/>
                            <m:mcJc m:val="center"/>
                          </m:mcPr>
                        </m:mc>
                      </m:mcs>
                      <m:ctrlPr>
                        <w:rPr>
                          <w:rFonts w:ascii="Cambria Math" w:hAnsi="Cambria Math"/>
                          <w:lang w:eastAsia="ja-JP"/>
                        </w:rPr>
                      </m:ctrlPr>
                    </m:mPr>
                    <m:mr>
                      <m:e>
                        <m:func>
                          <m:funcPr>
                            <m:ctrlPr>
                              <w:rPr>
                                <w:rFonts w:ascii="Cambria Math" w:hAnsi="Cambria Math"/>
                                <w:lang w:eastAsia="ja-JP"/>
                              </w:rPr>
                            </m:ctrlPr>
                          </m:funcPr>
                          <m:fName>
                            <m:r>
                              <m:rPr>
                                <m:sty m:val="p"/>
                              </m:rPr>
                              <w:rPr>
                                <w:rFonts w:ascii="Cambria Math" w:hAnsi="Cambria Math"/>
                                <w:lang w:eastAsia="ja-JP"/>
                              </w:rPr>
                              <m:t>cos</m:t>
                            </m:r>
                          </m:fName>
                          <m:e>
                            <m:d>
                              <m:dPr>
                                <m:ctrlPr>
                                  <w:rPr>
                                    <w:rFonts w:ascii="Cambria Math" w:hAnsi="Cambria Math"/>
                                    <w:lang w:eastAsia="ja-JP"/>
                                  </w:rPr>
                                </m:ctrlPr>
                              </m:dPr>
                              <m:e>
                                <m:sSub>
                                  <m:sSubPr>
                                    <m:ctrlPr>
                                      <w:rPr>
                                        <w:rFonts w:ascii="Cambria Math" w:hAnsi="Cambria Math"/>
                                        <w:lang w:eastAsia="ja-JP"/>
                                      </w:rPr>
                                    </m:ctrlPr>
                                  </m:sSubPr>
                                  <m:e>
                                    <m:r>
                                      <w:rPr>
                                        <w:rFonts w:ascii="Cambria Math" w:hAnsi="Cambria Math"/>
                                        <w:lang w:eastAsia="ja-JP"/>
                                      </w:rPr>
                                      <m:t>ϕ</m:t>
                                    </m:r>
                                  </m:e>
                                  <m:sub>
                                    <m:r>
                                      <m:rPr>
                                        <m:sty m:val="p"/>
                                      </m:rPr>
                                      <w:rPr>
                                        <w:rFonts w:ascii="Cambria Math" w:hAnsi="Cambria Math"/>
                                        <w:lang w:eastAsia="ja-JP"/>
                                      </w:rPr>
                                      <m:t>1</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ϕ</m:t>
                                    </m:r>
                                  </m:e>
                                  <m:sub>
                                    <m:r>
                                      <m:rPr>
                                        <m:sty m:val="p"/>
                                      </m:rPr>
                                      <w:rPr>
                                        <w:rFonts w:ascii="Cambria Math" w:hAnsi="Cambria Math"/>
                                        <w:lang w:eastAsia="ja-JP"/>
                                      </w:rPr>
                                      <m:t>1</m:t>
                                    </m:r>
                                  </m:sub>
                                </m:sSub>
                              </m:e>
                            </m:d>
                          </m:e>
                        </m:func>
                      </m:e>
                      <m:e>
                        <m:r>
                          <m:rPr>
                            <m:sty m:val="p"/>
                          </m:rPr>
                          <w:rPr>
                            <w:rFonts w:ascii="Cambria Math" w:hAnsi="Cambria Math"/>
                            <w:lang w:eastAsia="ja-JP"/>
                          </w:rPr>
                          <m:t>⋯</m:t>
                        </m:r>
                      </m:e>
                      <m:e>
                        <m:func>
                          <m:funcPr>
                            <m:ctrlPr>
                              <w:rPr>
                                <w:rFonts w:ascii="Cambria Math" w:hAnsi="Cambria Math"/>
                                <w:lang w:eastAsia="ja-JP"/>
                              </w:rPr>
                            </m:ctrlPr>
                          </m:funcPr>
                          <m:fName>
                            <m:r>
                              <m:rPr>
                                <m:sty m:val="p"/>
                              </m:rPr>
                              <w:rPr>
                                <w:rFonts w:ascii="Cambria Math" w:hAnsi="Cambria Math"/>
                                <w:lang w:eastAsia="ja-JP"/>
                              </w:rPr>
                              <m:t>cos</m:t>
                            </m:r>
                          </m:fName>
                          <m:e>
                            <m:d>
                              <m:dPr>
                                <m:ctrlPr>
                                  <w:rPr>
                                    <w:rFonts w:ascii="Cambria Math" w:hAnsi="Cambria Math"/>
                                    <w:lang w:eastAsia="ja-JP"/>
                                  </w:rPr>
                                </m:ctrlPr>
                              </m:dPr>
                              <m:e>
                                <m:sSub>
                                  <m:sSubPr>
                                    <m:ctrlPr>
                                      <w:rPr>
                                        <w:rFonts w:ascii="Cambria Math" w:hAnsi="Cambria Math"/>
                                        <w:lang w:eastAsia="ja-JP"/>
                                      </w:rPr>
                                    </m:ctrlPr>
                                  </m:sSubPr>
                                  <m:e>
                                    <m:r>
                                      <w:rPr>
                                        <w:rFonts w:ascii="Cambria Math" w:hAnsi="Cambria Math"/>
                                        <w:lang w:eastAsia="ja-JP"/>
                                      </w:rPr>
                                      <m:t>ϕ</m:t>
                                    </m:r>
                                  </m:e>
                                  <m:sub>
                                    <m:r>
                                      <m:rPr>
                                        <m:sty m:val="p"/>
                                      </m:rPr>
                                      <w:rPr>
                                        <w:rFonts w:ascii="Cambria Math" w:hAnsi="Cambria Math"/>
                                        <w:lang w:eastAsia="ja-JP"/>
                                      </w:rPr>
                                      <m:t>1</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ϕ</m:t>
                                    </m:r>
                                  </m:e>
                                  <m:sub>
                                    <m:r>
                                      <w:rPr>
                                        <w:rFonts w:ascii="Cambria Math" w:hAnsi="Cambria Math"/>
                                        <w:lang w:eastAsia="ja-JP"/>
                                      </w:rPr>
                                      <m:t>m</m:t>
                                    </m:r>
                                  </m:sub>
                                </m:sSub>
                              </m:e>
                            </m:d>
                          </m:e>
                        </m:func>
                        <m:ctrlPr>
                          <w:rPr>
                            <w:rFonts w:ascii="Cambria Math" w:eastAsia="Cambria Math" w:hAnsi="Cambria Math" w:cs="Cambria Math"/>
                            <w:lang w:eastAsia="ja-JP"/>
                          </w:rPr>
                        </m:ctrlPr>
                      </m:e>
                    </m:mr>
                    <m:mr>
                      <m:e>
                        <m:func>
                          <m:funcPr>
                            <m:ctrlPr>
                              <w:rPr>
                                <w:rFonts w:ascii="Cambria Math" w:hAnsi="Cambria Math"/>
                                <w:lang w:eastAsia="ja-JP"/>
                              </w:rPr>
                            </m:ctrlPr>
                          </m:funcPr>
                          <m:fName>
                            <m:r>
                              <m:rPr>
                                <m:sty m:val="p"/>
                              </m:rPr>
                              <w:rPr>
                                <w:rFonts w:ascii="Cambria Math" w:hAnsi="Cambria Math"/>
                                <w:lang w:eastAsia="ja-JP"/>
                              </w:rPr>
                              <m:t>cos</m:t>
                            </m:r>
                          </m:fName>
                          <m:e>
                            <m:d>
                              <m:dPr>
                                <m:ctrlPr>
                                  <w:rPr>
                                    <w:rFonts w:ascii="Cambria Math" w:hAnsi="Cambria Math"/>
                                    <w:lang w:eastAsia="ja-JP"/>
                                  </w:rPr>
                                </m:ctrlPr>
                              </m:dPr>
                              <m:e>
                                <m:sSub>
                                  <m:sSubPr>
                                    <m:ctrlPr>
                                      <w:rPr>
                                        <w:rFonts w:ascii="Cambria Math" w:hAnsi="Cambria Math"/>
                                        <w:lang w:eastAsia="ja-JP"/>
                                      </w:rPr>
                                    </m:ctrlPr>
                                  </m:sSubPr>
                                  <m:e>
                                    <m:r>
                                      <w:rPr>
                                        <w:rFonts w:ascii="Cambria Math" w:hAnsi="Cambria Math"/>
                                        <w:lang w:eastAsia="ja-JP"/>
                                      </w:rPr>
                                      <m:t>ϕ</m:t>
                                    </m:r>
                                  </m:e>
                                  <m:sub>
                                    <m:r>
                                      <m:rPr>
                                        <m:sty m:val="p"/>
                                      </m:rPr>
                                      <w:rPr>
                                        <w:rFonts w:ascii="Cambria Math" w:hAnsi="Cambria Math"/>
                                        <w:lang w:eastAsia="ja-JP"/>
                                      </w:rPr>
                                      <m:t>2</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ϕ</m:t>
                                    </m:r>
                                  </m:e>
                                  <m:sub>
                                    <m:r>
                                      <m:rPr>
                                        <m:sty m:val="p"/>
                                      </m:rPr>
                                      <w:rPr>
                                        <w:rFonts w:ascii="Cambria Math" w:hAnsi="Cambria Math"/>
                                        <w:lang w:eastAsia="ja-JP"/>
                                      </w:rPr>
                                      <m:t>1</m:t>
                                    </m:r>
                                  </m:sub>
                                </m:sSub>
                              </m:e>
                            </m:d>
                          </m:e>
                        </m:func>
                      </m:e>
                      <m:e>
                        <m:r>
                          <m:rPr>
                            <m:sty m:val="p"/>
                          </m:rPr>
                          <w:rPr>
                            <w:rFonts w:ascii="Cambria Math" w:hAnsi="Cambria Math"/>
                            <w:lang w:eastAsia="ja-JP"/>
                          </w:rPr>
                          <m:t>⋯</m:t>
                        </m:r>
                        <m:ctrlPr>
                          <w:rPr>
                            <w:rFonts w:ascii="Cambria Math" w:eastAsia="Cambria Math" w:hAnsi="Cambria Math" w:cs="Cambria Math"/>
                            <w:lang w:eastAsia="ja-JP"/>
                          </w:rPr>
                        </m:ctrlPr>
                      </m:e>
                      <m:e>
                        <m:func>
                          <m:funcPr>
                            <m:ctrlPr>
                              <w:rPr>
                                <w:rFonts w:ascii="Cambria Math" w:hAnsi="Cambria Math"/>
                                <w:lang w:eastAsia="ja-JP"/>
                              </w:rPr>
                            </m:ctrlPr>
                          </m:funcPr>
                          <m:fName>
                            <m:r>
                              <m:rPr>
                                <m:sty m:val="p"/>
                              </m:rPr>
                              <w:rPr>
                                <w:rFonts w:ascii="Cambria Math" w:hAnsi="Cambria Math"/>
                                <w:lang w:eastAsia="ja-JP"/>
                              </w:rPr>
                              <m:t>cos</m:t>
                            </m:r>
                          </m:fName>
                          <m:e>
                            <m:d>
                              <m:dPr>
                                <m:ctrlPr>
                                  <w:rPr>
                                    <w:rFonts w:ascii="Cambria Math" w:hAnsi="Cambria Math"/>
                                    <w:lang w:eastAsia="ja-JP"/>
                                  </w:rPr>
                                </m:ctrlPr>
                              </m:dPr>
                              <m:e>
                                <m:sSub>
                                  <m:sSubPr>
                                    <m:ctrlPr>
                                      <w:rPr>
                                        <w:rFonts w:ascii="Cambria Math" w:hAnsi="Cambria Math"/>
                                        <w:lang w:eastAsia="ja-JP"/>
                                      </w:rPr>
                                    </m:ctrlPr>
                                  </m:sSubPr>
                                  <m:e>
                                    <m:r>
                                      <w:rPr>
                                        <w:rFonts w:ascii="Cambria Math" w:hAnsi="Cambria Math"/>
                                        <w:lang w:eastAsia="ja-JP"/>
                                      </w:rPr>
                                      <m:t>ϕ</m:t>
                                    </m:r>
                                  </m:e>
                                  <m:sub>
                                    <m:r>
                                      <m:rPr>
                                        <m:sty m:val="p"/>
                                      </m:rPr>
                                      <w:rPr>
                                        <w:rFonts w:ascii="Cambria Math" w:hAnsi="Cambria Math"/>
                                        <w:lang w:eastAsia="ja-JP"/>
                                      </w:rPr>
                                      <m:t>2</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ϕ</m:t>
                                    </m:r>
                                  </m:e>
                                  <m:sub>
                                    <m:r>
                                      <w:rPr>
                                        <w:rFonts w:ascii="Cambria Math" w:hAnsi="Cambria Math"/>
                                        <w:lang w:eastAsia="ja-JP"/>
                                      </w:rPr>
                                      <m:t>m</m:t>
                                    </m:r>
                                  </m:sub>
                                </m:sSub>
                              </m:e>
                            </m:d>
                          </m:e>
                        </m:func>
                        <m:ctrlPr>
                          <w:rPr>
                            <w:rFonts w:ascii="Cambria Math" w:eastAsia="Cambria Math" w:hAnsi="Cambria Math" w:cs="Cambria Math"/>
                            <w:lang w:eastAsia="ja-JP"/>
                          </w:rPr>
                        </m:ctrlPr>
                      </m:e>
                    </m:mr>
                    <m:mr>
                      <m:e>
                        <m:r>
                          <m:rPr>
                            <m:sty m:val="p"/>
                          </m:rPr>
                          <w:rPr>
                            <w:rFonts w:ascii="Cambria Math" w:eastAsia="Cambria Math" w:hAnsi="Cambria Math" w:cs="Cambria Math"/>
                            <w:lang w:eastAsia="ja-JP"/>
                          </w:rPr>
                          <m:t>⋮</m:t>
                        </m:r>
                        <m:ctrlPr>
                          <w:rPr>
                            <w:rFonts w:ascii="Cambria Math" w:eastAsia="Cambria Math" w:hAnsi="Cambria Math" w:cs="Cambria Math"/>
                            <w:lang w:eastAsia="ja-JP"/>
                          </w:rPr>
                        </m:ctrlPr>
                      </m:e>
                      <m:e>
                        <m:r>
                          <m:rPr>
                            <m:sty m:val="p"/>
                          </m:rPr>
                          <w:rPr>
                            <w:rFonts w:ascii="Cambria Math" w:eastAsia="Cambria Math" w:hAnsi="Cambria Math" w:cs="Cambria Math"/>
                            <w:lang w:eastAsia="ja-JP"/>
                          </w:rPr>
                          <m:t>⋱</m:t>
                        </m:r>
                        <m:ctrlPr>
                          <w:rPr>
                            <w:rFonts w:ascii="Cambria Math" w:eastAsia="Cambria Math" w:hAnsi="Cambria Math" w:cs="Cambria Math"/>
                            <w:lang w:eastAsia="ja-JP"/>
                          </w:rPr>
                        </m:ctrlPr>
                      </m:e>
                      <m:e>
                        <m:r>
                          <m:rPr>
                            <m:sty m:val="p"/>
                          </m:rPr>
                          <w:rPr>
                            <w:rFonts w:ascii="Cambria Math" w:eastAsia="Cambria Math" w:hAnsi="Cambria Math" w:cs="Cambria Math"/>
                            <w:lang w:eastAsia="ja-JP"/>
                          </w:rPr>
                          <m:t>⋮</m:t>
                        </m:r>
                        <m:ctrlPr>
                          <w:rPr>
                            <w:rFonts w:ascii="Cambria Math" w:eastAsia="Cambria Math" w:hAnsi="Cambria Math" w:cs="Cambria Math"/>
                            <w:lang w:eastAsia="ja-JP"/>
                          </w:rPr>
                        </m:ctrlPr>
                      </m:e>
                    </m:mr>
                    <m:mr>
                      <m:e>
                        <m:func>
                          <m:funcPr>
                            <m:ctrlPr>
                              <w:rPr>
                                <w:rFonts w:ascii="Cambria Math" w:hAnsi="Cambria Math"/>
                                <w:lang w:eastAsia="ja-JP"/>
                              </w:rPr>
                            </m:ctrlPr>
                          </m:funcPr>
                          <m:fName>
                            <m:r>
                              <m:rPr>
                                <m:sty m:val="p"/>
                              </m:rPr>
                              <w:rPr>
                                <w:rFonts w:ascii="Cambria Math" w:hAnsi="Cambria Math"/>
                                <w:lang w:eastAsia="ja-JP"/>
                              </w:rPr>
                              <m:t>cos</m:t>
                            </m:r>
                          </m:fName>
                          <m:e>
                            <m:d>
                              <m:dPr>
                                <m:ctrlPr>
                                  <w:rPr>
                                    <w:rFonts w:ascii="Cambria Math" w:hAnsi="Cambria Math"/>
                                    <w:lang w:eastAsia="ja-JP"/>
                                  </w:rPr>
                                </m:ctrlPr>
                              </m:dPr>
                              <m:e>
                                <m:sSub>
                                  <m:sSubPr>
                                    <m:ctrlPr>
                                      <w:rPr>
                                        <w:rFonts w:ascii="Cambria Math" w:hAnsi="Cambria Math"/>
                                        <w:lang w:eastAsia="ja-JP"/>
                                      </w:rPr>
                                    </m:ctrlPr>
                                  </m:sSubPr>
                                  <m:e>
                                    <m:r>
                                      <w:rPr>
                                        <w:rFonts w:ascii="Cambria Math" w:hAnsi="Cambria Math"/>
                                        <w:lang w:eastAsia="ja-JP"/>
                                      </w:rPr>
                                      <m:t>ϕ</m:t>
                                    </m:r>
                                  </m:e>
                                  <m:sub>
                                    <m:r>
                                      <w:rPr>
                                        <w:rFonts w:ascii="Cambria Math" w:hAnsi="Cambria Math"/>
                                        <w:lang w:eastAsia="ja-JP"/>
                                      </w:rPr>
                                      <m:t>m</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ϕ</m:t>
                                    </m:r>
                                  </m:e>
                                  <m:sub>
                                    <m:r>
                                      <m:rPr>
                                        <m:sty m:val="p"/>
                                      </m:rPr>
                                      <w:rPr>
                                        <w:rFonts w:ascii="Cambria Math" w:hAnsi="Cambria Math"/>
                                        <w:lang w:eastAsia="ja-JP"/>
                                      </w:rPr>
                                      <m:t>1</m:t>
                                    </m:r>
                                  </m:sub>
                                </m:sSub>
                              </m:e>
                            </m:d>
                          </m:e>
                        </m:func>
                        <m:ctrlPr>
                          <w:rPr>
                            <w:rFonts w:ascii="Cambria Math" w:eastAsia="Cambria Math" w:hAnsi="Cambria Math" w:cs="Cambria Math"/>
                            <w:lang w:eastAsia="ja-JP"/>
                          </w:rPr>
                        </m:ctrlPr>
                      </m:e>
                      <m:e>
                        <m:r>
                          <m:rPr>
                            <m:sty m:val="p"/>
                          </m:rPr>
                          <w:rPr>
                            <w:rFonts w:ascii="Cambria Math" w:eastAsia="Cambria Math" w:hAnsi="Cambria Math" w:cs="Cambria Math"/>
                            <w:lang w:eastAsia="ja-JP"/>
                          </w:rPr>
                          <m:t>⋯</m:t>
                        </m:r>
                        <m:ctrlPr>
                          <w:rPr>
                            <w:rFonts w:ascii="Cambria Math" w:eastAsia="Cambria Math" w:hAnsi="Cambria Math" w:cs="Cambria Math"/>
                            <w:lang w:eastAsia="ja-JP"/>
                          </w:rPr>
                        </m:ctrlPr>
                      </m:e>
                      <m:e>
                        <m:func>
                          <m:funcPr>
                            <m:ctrlPr>
                              <w:rPr>
                                <w:rFonts w:ascii="Cambria Math" w:hAnsi="Cambria Math"/>
                                <w:lang w:eastAsia="ja-JP"/>
                              </w:rPr>
                            </m:ctrlPr>
                          </m:funcPr>
                          <m:fName>
                            <m:r>
                              <m:rPr>
                                <m:sty m:val="p"/>
                              </m:rPr>
                              <w:rPr>
                                <w:rFonts w:ascii="Cambria Math" w:hAnsi="Cambria Math"/>
                                <w:lang w:eastAsia="ja-JP"/>
                              </w:rPr>
                              <m:t>cos</m:t>
                            </m:r>
                          </m:fName>
                          <m:e>
                            <m:d>
                              <m:dPr>
                                <m:ctrlPr>
                                  <w:rPr>
                                    <w:rFonts w:ascii="Cambria Math" w:hAnsi="Cambria Math"/>
                                    <w:lang w:eastAsia="ja-JP"/>
                                  </w:rPr>
                                </m:ctrlPr>
                              </m:dPr>
                              <m:e>
                                <m:sSub>
                                  <m:sSubPr>
                                    <m:ctrlPr>
                                      <w:rPr>
                                        <w:rFonts w:ascii="Cambria Math" w:hAnsi="Cambria Math"/>
                                        <w:lang w:eastAsia="ja-JP"/>
                                      </w:rPr>
                                    </m:ctrlPr>
                                  </m:sSubPr>
                                  <m:e>
                                    <m:r>
                                      <w:rPr>
                                        <w:rFonts w:ascii="Cambria Math" w:hAnsi="Cambria Math"/>
                                        <w:lang w:eastAsia="ja-JP"/>
                                      </w:rPr>
                                      <m:t>ϕ</m:t>
                                    </m:r>
                                  </m:e>
                                  <m:sub>
                                    <m:r>
                                      <w:rPr>
                                        <w:rFonts w:ascii="Cambria Math" w:hAnsi="Cambria Math"/>
                                        <w:lang w:eastAsia="ja-JP"/>
                                      </w:rPr>
                                      <m:t>m</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ϕ</m:t>
                                    </m:r>
                                  </m:e>
                                  <m:sub>
                                    <m:r>
                                      <w:rPr>
                                        <w:rFonts w:ascii="Cambria Math" w:hAnsi="Cambria Math"/>
                                        <w:lang w:eastAsia="ja-JP"/>
                                      </w:rPr>
                                      <m:t>m</m:t>
                                    </m:r>
                                  </m:sub>
                                </m:sSub>
                              </m:e>
                            </m:d>
                          </m:e>
                        </m:func>
                      </m:e>
                    </m:mr>
                  </m:m>
                </m:e>
              </m:d>
              <m:r>
                <w:rPr>
                  <w:rFonts w:ascii="Cambria Math" w:hAnsi="Cambria Math"/>
                  <w:lang w:eastAsia="ja-JP"/>
                </w:rPr>
                <m:t>#(3)</m:t>
              </m:r>
            </m:e>
          </m:eqArr>
        </m:oMath>
      </m:oMathPara>
    </w:p>
    <w:p w14:paraId="15E62039" w14:textId="77777777" w:rsidR="00E309A1" w:rsidRDefault="00E309A1" w:rsidP="00E309A1">
      <w:pPr>
        <w:pStyle w:val="Heading5"/>
      </w:pPr>
      <w:r>
        <w:lastRenderedPageBreak/>
        <w:t>Gramian Angular Summation Field (GAS</w:t>
      </w:r>
      <w:r w:rsidRPr="00BC771F">
        <w:t>F)</w:t>
      </w:r>
    </w:p>
    <w:p w14:paraId="386EDB7C" w14:textId="77777777" w:rsidR="00E309A1" w:rsidRDefault="00E309A1" w:rsidP="00E309A1">
      <w:pPr>
        <w:rPr>
          <w:lang w:eastAsia="ja-JP"/>
        </w:rPr>
      </w:pPr>
      <w:r>
        <w:rPr>
          <w:lang w:eastAsia="ja-JP"/>
        </w:rPr>
        <w:t xml:space="preserve">In this form, we call the GAF matrix, </w:t>
      </w:r>
      <m:oMath>
        <m:r>
          <w:rPr>
            <w:rFonts w:ascii="Cambria Math" w:hAnsi="Cambria Math"/>
            <w:lang w:eastAsia="ja-JP"/>
          </w:rPr>
          <m:t>G</m:t>
        </m:r>
      </m:oMath>
      <w:r>
        <w:rPr>
          <w:lang w:eastAsia="ja-JP"/>
        </w:rPr>
        <w:t>, the Gramian Angular Summation Field (GASF):</w:t>
      </w:r>
    </w:p>
    <w:p w14:paraId="455885B0" w14:textId="700D8408" w:rsidR="00E309A1" w:rsidRPr="003B091A" w:rsidRDefault="004A0E92" w:rsidP="00E309A1">
      <w:pPr>
        <w:rPr>
          <w:lang w:eastAsia="ja-JP"/>
        </w:rPr>
      </w:pPr>
      <m:oMathPara>
        <m:oMath>
          <m:eqArr>
            <m:eqArrPr>
              <m:maxDist m:val="1"/>
              <m:ctrlPr>
                <w:rPr>
                  <w:rFonts w:ascii="Cambria Math" w:hAnsi="Cambria Math"/>
                  <w:lang w:eastAsia="ja-JP"/>
                </w:rPr>
              </m:ctrlPr>
            </m:eqArrPr>
            <m:e>
              <m:sSub>
                <m:sSubPr>
                  <m:ctrlPr>
                    <w:rPr>
                      <w:rFonts w:ascii="Cambria Math" w:hAnsi="Cambria Math"/>
                      <w:lang w:eastAsia="ja-JP"/>
                    </w:rPr>
                  </m:ctrlPr>
                </m:sSubPr>
                <m:e>
                  <m:r>
                    <w:rPr>
                      <w:rFonts w:ascii="Cambria Math" w:hAnsi="Cambria Math"/>
                      <w:lang w:eastAsia="ja-JP"/>
                    </w:rPr>
                    <m:t>G</m:t>
                  </m:r>
                </m:e>
                <m:sub>
                  <m:r>
                    <w:rPr>
                      <w:rFonts w:ascii="Cambria Math" w:hAnsi="Cambria Math"/>
                      <w:lang w:eastAsia="ja-JP"/>
                    </w:rPr>
                    <m:t>GASF</m:t>
                  </m:r>
                </m:sub>
              </m:sSub>
              <m:r>
                <m:rPr>
                  <m:sty m:val="p"/>
                </m:rPr>
                <w:rPr>
                  <w:rFonts w:ascii="Cambria Math" w:hAnsi="Cambria Math"/>
                  <w:lang w:eastAsia="ja-JP"/>
                </w:rPr>
                <m:t>=</m:t>
              </m:r>
              <m:d>
                <m:dPr>
                  <m:begChr m:val="["/>
                  <m:endChr m:val="]"/>
                  <m:ctrlPr>
                    <w:rPr>
                      <w:rFonts w:ascii="Cambria Math" w:hAnsi="Cambria Math"/>
                      <w:lang w:eastAsia="ja-JP"/>
                    </w:rPr>
                  </m:ctrlPr>
                </m:dPr>
                <m:e>
                  <m:m>
                    <m:mPr>
                      <m:mcs>
                        <m:mc>
                          <m:mcPr>
                            <m:count m:val="3"/>
                            <m:mcJc m:val="center"/>
                          </m:mcPr>
                        </m:mc>
                      </m:mcs>
                      <m:ctrlPr>
                        <w:rPr>
                          <w:rFonts w:ascii="Cambria Math" w:hAnsi="Cambria Math"/>
                          <w:lang w:eastAsia="ja-JP"/>
                        </w:rPr>
                      </m:ctrlPr>
                    </m:mPr>
                    <m:mr>
                      <m:e>
                        <m:func>
                          <m:funcPr>
                            <m:ctrlPr>
                              <w:rPr>
                                <w:rFonts w:ascii="Cambria Math" w:hAnsi="Cambria Math"/>
                                <w:lang w:eastAsia="ja-JP"/>
                              </w:rPr>
                            </m:ctrlPr>
                          </m:funcPr>
                          <m:fName>
                            <m:r>
                              <m:rPr>
                                <m:sty m:val="p"/>
                              </m:rPr>
                              <w:rPr>
                                <w:rFonts w:ascii="Cambria Math" w:hAnsi="Cambria Math"/>
                                <w:lang w:eastAsia="ja-JP"/>
                              </w:rPr>
                              <m:t>cos</m:t>
                            </m:r>
                          </m:fName>
                          <m:e>
                            <m:d>
                              <m:dPr>
                                <m:ctrlPr>
                                  <w:rPr>
                                    <w:rFonts w:ascii="Cambria Math" w:hAnsi="Cambria Math"/>
                                    <w:lang w:eastAsia="ja-JP"/>
                                  </w:rPr>
                                </m:ctrlPr>
                              </m:dPr>
                              <m:e>
                                <m:sSub>
                                  <m:sSubPr>
                                    <m:ctrlPr>
                                      <w:rPr>
                                        <w:rFonts w:ascii="Cambria Math" w:hAnsi="Cambria Math"/>
                                        <w:lang w:eastAsia="ja-JP"/>
                                      </w:rPr>
                                    </m:ctrlPr>
                                  </m:sSubPr>
                                  <m:e>
                                    <m:r>
                                      <w:rPr>
                                        <w:rFonts w:ascii="Cambria Math" w:hAnsi="Cambria Math"/>
                                        <w:lang w:eastAsia="ja-JP"/>
                                      </w:rPr>
                                      <m:t>ϕ</m:t>
                                    </m:r>
                                  </m:e>
                                  <m:sub>
                                    <m:r>
                                      <m:rPr>
                                        <m:sty m:val="p"/>
                                      </m:rPr>
                                      <w:rPr>
                                        <w:rFonts w:ascii="Cambria Math" w:hAnsi="Cambria Math"/>
                                        <w:lang w:eastAsia="ja-JP"/>
                                      </w:rPr>
                                      <m:t>1</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ϕ</m:t>
                                    </m:r>
                                  </m:e>
                                  <m:sub>
                                    <m:r>
                                      <m:rPr>
                                        <m:sty m:val="p"/>
                                      </m:rPr>
                                      <w:rPr>
                                        <w:rFonts w:ascii="Cambria Math" w:hAnsi="Cambria Math"/>
                                        <w:lang w:eastAsia="ja-JP"/>
                                      </w:rPr>
                                      <m:t>1</m:t>
                                    </m:r>
                                  </m:sub>
                                </m:sSub>
                              </m:e>
                            </m:d>
                          </m:e>
                        </m:func>
                      </m:e>
                      <m:e>
                        <m:r>
                          <m:rPr>
                            <m:sty m:val="p"/>
                          </m:rPr>
                          <w:rPr>
                            <w:rFonts w:ascii="Cambria Math" w:hAnsi="Cambria Math"/>
                            <w:lang w:eastAsia="ja-JP"/>
                          </w:rPr>
                          <m:t>⋯</m:t>
                        </m:r>
                      </m:e>
                      <m:e>
                        <m:func>
                          <m:funcPr>
                            <m:ctrlPr>
                              <w:rPr>
                                <w:rFonts w:ascii="Cambria Math" w:hAnsi="Cambria Math"/>
                                <w:lang w:eastAsia="ja-JP"/>
                              </w:rPr>
                            </m:ctrlPr>
                          </m:funcPr>
                          <m:fName>
                            <m:r>
                              <m:rPr>
                                <m:sty m:val="p"/>
                              </m:rPr>
                              <w:rPr>
                                <w:rFonts w:ascii="Cambria Math" w:hAnsi="Cambria Math"/>
                                <w:lang w:eastAsia="ja-JP"/>
                              </w:rPr>
                              <m:t>cos</m:t>
                            </m:r>
                          </m:fName>
                          <m:e>
                            <m:d>
                              <m:dPr>
                                <m:ctrlPr>
                                  <w:rPr>
                                    <w:rFonts w:ascii="Cambria Math" w:hAnsi="Cambria Math"/>
                                    <w:lang w:eastAsia="ja-JP"/>
                                  </w:rPr>
                                </m:ctrlPr>
                              </m:dPr>
                              <m:e>
                                <m:sSub>
                                  <m:sSubPr>
                                    <m:ctrlPr>
                                      <w:rPr>
                                        <w:rFonts w:ascii="Cambria Math" w:hAnsi="Cambria Math"/>
                                        <w:lang w:eastAsia="ja-JP"/>
                                      </w:rPr>
                                    </m:ctrlPr>
                                  </m:sSubPr>
                                  <m:e>
                                    <m:r>
                                      <w:rPr>
                                        <w:rFonts w:ascii="Cambria Math" w:hAnsi="Cambria Math"/>
                                        <w:lang w:eastAsia="ja-JP"/>
                                      </w:rPr>
                                      <m:t>ϕ</m:t>
                                    </m:r>
                                  </m:e>
                                  <m:sub>
                                    <m:r>
                                      <m:rPr>
                                        <m:sty m:val="p"/>
                                      </m:rPr>
                                      <w:rPr>
                                        <w:rFonts w:ascii="Cambria Math" w:hAnsi="Cambria Math"/>
                                        <w:lang w:eastAsia="ja-JP"/>
                                      </w:rPr>
                                      <m:t>1</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ϕ</m:t>
                                    </m:r>
                                  </m:e>
                                  <m:sub>
                                    <m:r>
                                      <w:rPr>
                                        <w:rFonts w:ascii="Cambria Math" w:hAnsi="Cambria Math"/>
                                        <w:lang w:eastAsia="ja-JP"/>
                                      </w:rPr>
                                      <m:t>m</m:t>
                                    </m:r>
                                  </m:sub>
                                </m:sSub>
                              </m:e>
                            </m:d>
                          </m:e>
                        </m:func>
                        <m:ctrlPr>
                          <w:rPr>
                            <w:rFonts w:ascii="Cambria Math" w:eastAsia="Cambria Math" w:hAnsi="Cambria Math" w:cs="Cambria Math"/>
                            <w:lang w:eastAsia="ja-JP"/>
                          </w:rPr>
                        </m:ctrlPr>
                      </m:e>
                    </m:mr>
                    <m:mr>
                      <m:e>
                        <m:func>
                          <m:funcPr>
                            <m:ctrlPr>
                              <w:rPr>
                                <w:rFonts w:ascii="Cambria Math" w:hAnsi="Cambria Math"/>
                                <w:lang w:eastAsia="ja-JP"/>
                              </w:rPr>
                            </m:ctrlPr>
                          </m:funcPr>
                          <m:fName>
                            <m:r>
                              <m:rPr>
                                <m:sty m:val="p"/>
                              </m:rPr>
                              <w:rPr>
                                <w:rFonts w:ascii="Cambria Math" w:hAnsi="Cambria Math"/>
                                <w:lang w:eastAsia="ja-JP"/>
                              </w:rPr>
                              <m:t>cos</m:t>
                            </m:r>
                          </m:fName>
                          <m:e>
                            <m:d>
                              <m:dPr>
                                <m:ctrlPr>
                                  <w:rPr>
                                    <w:rFonts w:ascii="Cambria Math" w:hAnsi="Cambria Math"/>
                                    <w:lang w:eastAsia="ja-JP"/>
                                  </w:rPr>
                                </m:ctrlPr>
                              </m:dPr>
                              <m:e>
                                <m:sSub>
                                  <m:sSubPr>
                                    <m:ctrlPr>
                                      <w:rPr>
                                        <w:rFonts w:ascii="Cambria Math" w:hAnsi="Cambria Math"/>
                                        <w:lang w:eastAsia="ja-JP"/>
                                      </w:rPr>
                                    </m:ctrlPr>
                                  </m:sSubPr>
                                  <m:e>
                                    <m:r>
                                      <w:rPr>
                                        <w:rFonts w:ascii="Cambria Math" w:hAnsi="Cambria Math"/>
                                        <w:lang w:eastAsia="ja-JP"/>
                                      </w:rPr>
                                      <m:t>ϕ</m:t>
                                    </m:r>
                                  </m:e>
                                  <m:sub>
                                    <m:r>
                                      <m:rPr>
                                        <m:sty m:val="p"/>
                                      </m:rPr>
                                      <w:rPr>
                                        <w:rFonts w:ascii="Cambria Math" w:hAnsi="Cambria Math"/>
                                        <w:lang w:eastAsia="ja-JP"/>
                                      </w:rPr>
                                      <m:t>2</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ϕ</m:t>
                                    </m:r>
                                  </m:e>
                                  <m:sub>
                                    <m:r>
                                      <m:rPr>
                                        <m:sty m:val="p"/>
                                      </m:rPr>
                                      <w:rPr>
                                        <w:rFonts w:ascii="Cambria Math" w:hAnsi="Cambria Math"/>
                                        <w:lang w:eastAsia="ja-JP"/>
                                      </w:rPr>
                                      <m:t>1</m:t>
                                    </m:r>
                                  </m:sub>
                                </m:sSub>
                              </m:e>
                            </m:d>
                          </m:e>
                        </m:func>
                      </m:e>
                      <m:e>
                        <m:r>
                          <m:rPr>
                            <m:sty m:val="p"/>
                          </m:rPr>
                          <w:rPr>
                            <w:rFonts w:ascii="Cambria Math" w:hAnsi="Cambria Math"/>
                            <w:lang w:eastAsia="ja-JP"/>
                          </w:rPr>
                          <m:t>⋯</m:t>
                        </m:r>
                        <m:ctrlPr>
                          <w:rPr>
                            <w:rFonts w:ascii="Cambria Math" w:eastAsia="Cambria Math" w:hAnsi="Cambria Math" w:cs="Cambria Math"/>
                            <w:lang w:eastAsia="ja-JP"/>
                          </w:rPr>
                        </m:ctrlPr>
                      </m:e>
                      <m:e>
                        <m:func>
                          <m:funcPr>
                            <m:ctrlPr>
                              <w:rPr>
                                <w:rFonts w:ascii="Cambria Math" w:hAnsi="Cambria Math"/>
                                <w:lang w:eastAsia="ja-JP"/>
                              </w:rPr>
                            </m:ctrlPr>
                          </m:funcPr>
                          <m:fName>
                            <m:r>
                              <m:rPr>
                                <m:sty m:val="p"/>
                              </m:rPr>
                              <w:rPr>
                                <w:rFonts w:ascii="Cambria Math" w:hAnsi="Cambria Math"/>
                                <w:lang w:eastAsia="ja-JP"/>
                              </w:rPr>
                              <m:t>cos</m:t>
                            </m:r>
                          </m:fName>
                          <m:e>
                            <m:d>
                              <m:dPr>
                                <m:ctrlPr>
                                  <w:rPr>
                                    <w:rFonts w:ascii="Cambria Math" w:hAnsi="Cambria Math"/>
                                    <w:lang w:eastAsia="ja-JP"/>
                                  </w:rPr>
                                </m:ctrlPr>
                              </m:dPr>
                              <m:e>
                                <m:sSub>
                                  <m:sSubPr>
                                    <m:ctrlPr>
                                      <w:rPr>
                                        <w:rFonts w:ascii="Cambria Math" w:hAnsi="Cambria Math"/>
                                        <w:lang w:eastAsia="ja-JP"/>
                                      </w:rPr>
                                    </m:ctrlPr>
                                  </m:sSubPr>
                                  <m:e>
                                    <m:r>
                                      <w:rPr>
                                        <w:rFonts w:ascii="Cambria Math" w:hAnsi="Cambria Math"/>
                                        <w:lang w:eastAsia="ja-JP"/>
                                      </w:rPr>
                                      <m:t>ϕ</m:t>
                                    </m:r>
                                  </m:e>
                                  <m:sub>
                                    <m:r>
                                      <m:rPr>
                                        <m:sty m:val="p"/>
                                      </m:rPr>
                                      <w:rPr>
                                        <w:rFonts w:ascii="Cambria Math" w:hAnsi="Cambria Math"/>
                                        <w:lang w:eastAsia="ja-JP"/>
                                      </w:rPr>
                                      <m:t>2</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ϕ</m:t>
                                    </m:r>
                                  </m:e>
                                  <m:sub>
                                    <m:r>
                                      <w:rPr>
                                        <w:rFonts w:ascii="Cambria Math" w:hAnsi="Cambria Math"/>
                                        <w:lang w:eastAsia="ja-JP"/>
                                      </w:rPr>
                                      <m:t>m</m:t>
                                    </m:r>
                                  </m:sub>
                                </m:sSub>
                              </m:e>
                            </m:d>
                          </m:e>
                        </m:func>
                        <m:ctrlPr>
                          <w:rPr>
                            <w:rFonts w:ascii="Cambria Math" w:eastAsia="Cambria Math" w:hAnsi="Cambria Math" w:cs="Cambria Math"/>
                            <w:lang w:eastAsia="ja-JP"/>
                          </w:rPr>
                        </m:ctrlPr>
                      </m:e>
                    </m:mr>
                    <m:mr>
                      <m:e>
                        <m:r>
                          <m:rPr>
                            <m:sty m:val="p"/>
                          </m:rPr>
                          <w:rPr>
                            <w:rFonts w:ascii="Cambria Math" w:eastAsia="Cambria Math" w:hAnsi="Cambria Math" w:cs="Cambria Math"/>
                            <w:lang w:eastAsia="ja-JP"/>
                          </w:rPr>
                          <m:t>⋮</m:t>
                        </m:r>
                        <m:ctrlPr>
                          <w:rPr>
                            <w:rFonts w:ascii="Cambria Math" w:eastAsia="Cambria Math" w:hAnsi="Cambria Math" w:cs="Cambria Math"/>
                            <w:lang w:eastAsia="ja-JP"/>
                          </w:rPr>
                        </m:ctrlPr>
                      </m:e>
                      <m:e>
                        <m:r>
                          <m:rPr>
                            <m:sty m:val="p"/>
                          </m:rPr>
                          <w:rPr>
                            <w:rFonts w:ascii="Cambria Math" w:eastAsia="Cambria Math" w:hAnsi="Cambria Math" w:cs="Cambria Math"/>
                            <w:lang w:eastAsia="ja-JP"/>
                          </w:rPr>
                          <m:t>⋱</m:t>
                        </m:r>
                        <m:ctrlPr>
                          <w:rPr>
                            <w:rFonts w:ascii="Cambria Math" w:eastAsia="Cambria Math" w:hAnsi="Cambria Math" w:cs="Cambria Math"/>
                            <w:lang w:eastAsia="ja-JP"/>
                          </w:rPr>
                        </m:ctrlPr>
                      </m:e>
                      <m:e>
                        <m:r>
                          <m:rPr>
                            <m:sty m:val="p"/>
                          </m:rPr>
                          <w:rPr>
                            <w:rFonts w:ascii="Cambria Math" w:eastAsia="Cambria Math" w:hAnsi="Cambria Math" w:cs="Cambria Math"/>
                            <w:lang w:eastAsia="ja-JP"/>
                          </w:rPr>
                          <m:t>⋮</m:t>
                        </m:r>
                        <m:ctrlPr>
                          <w:rPr>
                            <w:rFonts w:ascii="Cambria Math" w:eastAsia="Cambria Math" w:hAnsi="Cambria Math" w:cs="Cambria Math"/>
                            <w:lang w:eastAsia="ja-JP"/>
                          </w:rPr>
                        </m:ctrlPr>
                      </m:e>
                    </m:mr>
                    <m:mr>
                      <m:e>
                        <m:func>
                          <m:funcPr>
                            <m:ctrlPr>
                              <w:rPr>
                                <w:rFonts w:ascii="Cambria Math" w:hAnsi="Cambria Math"/>
                                <w:lang w:eastAsia="ja-JP"/>
                              </w:rPr>
                            </m:ctrlPr>
                          </m:funcPr>
                          <m:fName>
                            <m:r>
                              <m:rPr>
                                <m:sty m:val="p"/>
                              </m:rPr>
                              <w:rPr>
                                <w:rFonts w:ascii="Cambria Math" w:hAnsi="Cambria Math"/>
                                <w:lang w:eastAsia="ja-JP"/>
                              </w:rPr>
                              <m:t>cos</m:t>
                            </m:r>
                          </m:fName>
                          <m:e>
                            <m:d>
                              <m:dPr>
                                <m:ctrlPr>
                                  <w:rPr>
                                    <w:rFonts w:ascii="Cambria Math" w:hAnsi="Cambria Math"/>
                                    <w:lang w:eastAsia="ja-JP"/>
                                  </w:rPr>
                                </m:ctrlPr>
                              </m:dPr>
                              <m:e>
                                <m:sSub>
                                  <m:sSubPr>
                                    <m:ctrlPr>
                                      <w:rPr>
                                        <w:rFonts w:ascii="Cambria Math" w:hAnsi="Cambria Math"/>
                                        <w:lang w:eastAsia="ja-JP"/>
                                      </w:rPr>
                                    </m:ctrlPr>
                                  </m:sSubPr>
                                  <m:e>
                                    <m:r>
                                      <w:rPr>
                                        <w:rFonts w:ascii="Cambria Math" w:hAnsi="Cambria Math"/>
                                        <w:lang w:eastAsia="ja-JP"/>
                                      </w:rPr>
                                      <m:t>ϕ</m:t>
                                    </m:r>
                                  </m:e>
                                  <m:sub>
                                    <m:r>
                                      <w:rPr>
                                        <w:rFonts w:ascii="Cambria Math" w:hAnsi="Cambria Math"/>
                                        <w:lang w:eastAsia="ja-JP"/>
                                      </w:rPr>
                                      <m:t>m</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ϕ</m:t>
                                    </m:r>
                                  </m:e>
                                  <m:sub>
                                    <m:r>
                                      <m:rPr>
                                        <m:sty m:val="p"/>
                                      </m:rPr>
                                      <w:rPr>
                                        <w:rFonts w:ascii="Cambria Math" w:hAnsi="Cambria Math"/>
                                        <w:lang w:eastAsia="ja-JP"/>
                                      </w:rPr>
                                      <m:t>1</m:t>
                                    </m:r>
                                  </m:sub>
                                </m:sSub>
                              </m:e>
                            </m:d>
                          </m:e>
                        </m:func>
                        <m:ctrlPr>
                          <w:rPr>
                            <w:rFonts w:ascii="Cambria Math" w:eastAsia="Cambria Math" w:hAnsi="Cambria Math" w:cs="Cambria Math"/>
                            <w:lang w:eastAsia="ja-JP"/>
                          </w:rPr>
                        </m:ctrlPr>
                      </m:e>
                      <m:e>
                        <m:r>
                          <m:rPr>
                            <m:sty m:val="p"/>
                          </m:rPr>
                          <w:rPr>
                            <w:rFonts w:ascii="Cambria Math" w:eastAsia="Cambria Math" w:hAnsi="Cambria Math" w:cs="Cambria Math"/>
                            <w:lang w:eastAsia="ja-JP"/>
                          </w:rPr>
                          <m:t>⋯</m:t>
                        </m:r>
                        <m:ctrlPr>
                          <w:rPr>
                            <w:rFonts w:ascii="Cambria Math" w:eastAsia="Cambria Math" w:hAnsi="Cambria Math" w:cs="Cambria Math"/>
                            <w:lang w:eastAsia="ja-JP"/>
                          </w:rPr>
                        </m:ctrlPr>
                      </m:e>
                      <m:e>
                        <m:func>
                          <m:funcPr>
                            <m:ctrlPr>
                              <w:rPr>
                                <w:rFonts w:ascii="Cambria Math" w:hAnsi="Cambria Math"/>
                                <w:lang w:eastAsia="ja-JP"/>
                              </w:rPr>
                            </m:ctrlPr>
                          </m:funcPr>
                          <m:fName>
                            <m:r>
                              <m:rPr>
                                <m:sty m:val="p"/>
                              </m:rPr>
                              <w:rPr>
                                <w:rFonts w:ascii="Cambria Math" w:hAnsi="Cambria Math"/>
                                <w:lang w:eastAsia="ja-JP"/>
                              </w:rPr>
                              <m:t>cos</m:t>
                            </m:r>
                          </m:fName>
                          <m:e>
                            <m:d>
                              <m:dPr>
                                <m:ctrlPr>
                                  <w:rPr>
                                    <w:rFonts w:ascii="Cambria Math" w:hAnsi="Cambria Math"/>
                                    <w:lang w:eastAsia="ja-JP"/>
                                  </w:rPr>
                                </m:ctrlPr>
                              </m:dPr>
                              <m:e>
                                <m:sSub>
                                  <m:sSubPr>
                                    <m:ctrlPr>
                                      <w:rPr>
                                        <w:rFonts w:ascii="Cambria Math" w:hAnsi="Cambria Math"/>
                                        <w:lang w:eastAsia="ja-JP"/>
                                      </w:rPr>
                                    </m:ctrlPr>
                                  </m:sSubPr>
                                  <m:e>
                                    <m:r>
                                      <w:rPr>
                                        <w:rFonts w:ascii="Cambria Math" w:hAnsi="Cambria Math"/>
                                        <w:lang w:eastAsia="ja-JP"/>
                                      </w:rPr>
                                      <m:t>ϕ</m:t>
                                    </m:r>
                                  </m:e>
                                  <m:sub>
                                    <m:r>
                                      <w:rPr>
                                        <w:rFonts w:ascii="Cambria Math" w:hAnsi="Cambria Math"/>
                                        <w:lang w:eastAsia="ja-JP"/>
                                      </w:rPr>
                                      <m:t>m</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ϕ</m:t>
                                    </m:r>
                                  </m:e>
                                  <m:sub>
                                    <m:r>
                                      <w:rPr>
                                        <w:rFonts w:ascii="Cambria Math" w:hAnsi="Cambria Math"/>
                                        <w:lang w:eastAsia="ja-JP"/>
                                      </w:rPr>
                                      <m:t>m</m:t>
                                    </m:r>
                                  </m:sub>
                                </m:sSub>
                              </m:e>
                            </m:d>
                          </m:e>
                        </m:func>
                      </m:e>
                    </m:mr>
                  </m:m>
                </m:e>
              </m:d>
              <m:r>
                <w:rPr>
                  <w:rFonts w:ascii="Cambria Math" w:hAnsi="Cambria Math"/>
                  <w:lang w:eastAsia="ja-JP"/>
                </w:rPr>
                <m:t>#</m:t>
              </m:r>
              <m:d>
                <m:dPr>
                  <m:ctrlPr>
                    <w:rPr>
                      <w:rFonts w:ascii="Cambria Math" w:hAnsi="Cambria Math"/>
                      <w:lang w:eastAsia="ja-JP"/>
                    </w:rPr>
                  </m:ctrlPr>
                </m:dPr>
                <m:e>
                  <m:r>
                    <m:rPr>
                      <m:sty m:val="p"/>
                    </m:rPr>
                    <w:rPr>
                      <w:rFonts w:ascii="Cambria Math" w:hAnsi="Cambria Math"/>
                      <w:lang w:eastAsia="ja-JP"/>
                    </w:rPr>
                    <m:t>4</m:t>
                  </m:r>
                </m:e>
              </m:d>
              <m:ctrlPr>
                <w:rPr>
                  <w:rFonts w:ascii="Cambria Math" w:hAnsi="Cambria Math"/>
                  <w:i/>
                  <w:lang w:eastAsia="ja-JP"/>
                </w:rPr>
              </m:ctrlPr>
            </m:e>
          </m:eqArr>
        </m:oMath>
      </m:oMathPara>
    </w:p>
    <w:p w14:paraId="532E8A41" w14:textId="3B7AC78A" w:rsidR="003B091A" w:rsidRDefault="003B091A" w:rsidP="00E309A1">
      <w:pPr>
        <w:rPr>
          <w:lang w:eastAsia="ja-JP"/>
        </w:rPr>
      </w:pPr>
      <w:r>
        <w:rPr>
          <w:lang w:eastAsia="ja-JP"/>
        </w:rPr>
        <w:t xml:space="preserve">If the same time-series represented in Figure 4.1 is GASF-transformed, we get the image in </w:t>
      </w:r>
      <w:r>
        <w:rPr>
          <w:lang w:eastAsia="ja-JP"/>
        </w:rPr>
        <w:fldChar w:fldCharType="begin"/>
      </w:r>
      <w:r>
        <w:rPr>
          <w:lang w:eastAsia="ja-JP"/>
        </w:rPr>
        <w:instrText xml:space="preserve"> REF _Ref21080716 \h </w:instrText>
      </w:r>
      <w:r>
        <w:rPr>
          <w:lang w:eastAsia="ja-JP"/>
        </w:rPr>
      </w:r>
      <w:r>
        <w:rPr>
          <w:lang w:eastAsia="ja-JP"/>
        </w:rPr>
        <w:fldChar w:fldCharType="separate"/>
      </w:r>
      <w:r>
        <w:t xml:space="preserve">Figure </w:t>
      </w:r>
      <w:r>
        <w:rPr>
          <w:noProof/>
        </w:rPr>
        <w:t>4</w:t>
      </w:r>
      <w:r>
        <w:t>.</w:t>
      </w:r>
      <w:r>
        <w:rPr>
          <w:noProof/>
        </w:rPr>
        <w:t>4</w:t>
      </w:r>
      <w:r>
        <w:rPr>
          <w:lang w:eastAsia="ja-JP"/>
        </w:rPr>
        <w:fldChar w:fldCharType="end"/>
      </w:r>
      <w:r>
        <w:rPr>
          <w:lang w:eastAsia="ja-JP"/>
        </w:rPr>
        <w:t>.</w:t>
      </w:r>
    </w:p>
    <w:p w14:paraId="4318BF29" w14:textId="77777777" w:rsidR="00517A77" w:rsidRDefault="00517A77" w:rsidP="00517A77">
      <w:pPr>
        <w:pStyle w:val="Heading5"/>
      </w:pPr>
      <w:r>
        <w:t>Gramian Angular Difference Field (GAD</w:t>
      </w:r>
      <w:r w:rsidRPr="00BC771F">
        <w:t>F)</w:t>
      </w:r>
    </w:p>
    <w:p w14:paraId="3B907038" w14:textId="2DF8FB1F" w:rsidR="00A276F4" w:rsidRDefault="00517A77" w:rsidP="00517A77">
      <w:pPr>
        <w:rPr>
          <w:lang w:eastAsia="ja-JP"/>
        </w:rPr>
      </w:pPr>
      <w:r>
        <w:rPr>
          <w:noProof/>
        </w:rPr>
        <mc:AlternateContent>
          <mc:Choice Requires="wpg">
            <w:drawing>
              <wp:anchor distT="914400" distB="914400" distL="114300" distR="114300" simplePos="0" relativeHeight="251739136" behindDoc="0" locked="0" layoutInCell="1" allowOverlap="1" wp14:anchorId="7F39AA30" wp14:editId="2EACC9FD">
                <wp:simplePos x="0" y="0"/>
                <wp:positionH relativeFrom="margin">
                  <wp:align>center</wp:align>
                </wp:positionH>
                <wp:positionV relativeFrom="margin">
                  <wp:align>bottom</wp:align>
                </wp:positionV>
                <wp:extent cx="2587752" cy="2670048"/>
                <wp:effectExtent l="0" t="0" r="3175" b="0"/>
                <wp:wrapTopAndBottom/>
                <wp:docPr id="87" name="Group 87"/>
                <wp:cNvGraphicFramePr/>
                <a:graphic xmlns:a="http://schemas.openxmlformats.org/drawingml/2006/main">
                  <a:graphicData uri="http://schemas.microsoft.com/office/word/2010/wordprocessingGroup">
                    <wpg:wgp>
                      <wpg:cNvGrpSpPr/>
                      <wpg:grpSpPr>
                        <a:xfrm>
                          <a:off x="0" y="0"/>
                          <a:ext cx="2587752" cy="2670048"/>
                          <a:chOff x="0" y="0"/>
                          <a:chExt cx="2587625" cy="2667423"/>
                        </a:xfrm>
                      </wpg:grpSpPr>
                      <pic:pic xmlns:pic="http://schemas.openxmlformats.org/drawingml/2006/picture">
                        <pic:nvPicPr>
                          <pic:cNvPr id="29" name="Picture 29" descr="../../../../../../../../../Downloads/"/>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87625" cy="2225675"/>
                          </a:xfrm>
                          <a:prstGeom prst="rect">
                            <a:avLst/>
                          </a:prstGeom>
                          <a:noFill/>
                          <a:ln>
                            <a:noFill/>
                          </a:ln>
                        </pic:spPr>
                      </pic:pic>
                      <wps:wsp>
                        <wps:cNvPr id="86" name="Text Box 86"/>
                        <wps:cNvSpPr txBox="1"/>
                        <wps:spPr>
                          <a:xfrm>
                            <a:off x="0" y="2277533"/>
                            <a:ext cx="2587625" cy="389890"/>
                          </a:xfrm>
                          <a:prstGeom prst="rect">
                            <a:avLst/>
                          </a:prstGeom>
                          <a:solidFill>
                            <a:prstClr val="white"/>
                          </a:solidFill>
                          <a:ln>
                            <a:noFill/>
                          </a:ln>
                          <a:effectLst/>
                        </wps:spPr>
                        <wps:txbx>
                          <w:txbxContent>
                            <w:p w14:paraId="5378A86C" w14:textId="0B5D2B4A" w:rsidR="004A0E92" w:rsidRPr="001C046C" w:rsidRDefault="004A0E92" w:rsidP="004F3A4F">
                              <w:pPr>
                                <w:pStyle w:val="Caption"/>
                                <w:rPr>
                                  <w:rFonts w:ascii="Times New Roman" w:hAnsi="Times New Roman" w:cs="Times New Roman"/>
                                  <w:noProof/>
                                </w:rPr>
                              </w:pPr>
                              <w:bookmarkStart w:id="56" w:name="_Ref21080716"/>
                              <w:bookmarkStart w:id="57" w:name="_Toc24444475"/>
                              <w:r>
                                <w:t xml:space="preserve">Figure </w:t>
                              </w:r>
                              <w:fldSimple w:instr=" STYLEREF 1 \s ">
                                <w:r>
                                  <w:rPr>
                                    <w:noProof/>
                                  </w:rPr>
                                  <w:t>4</w:t>
                                </w:r>
                              </w:fldSimple>
                              <w:r>
                                <w:t>.</w:t>
                              </w:r>
                              <w:fldSimple w:instr=" SEQ Figure \* ARABIC \s 1 ">
                                <w:r>
                                  <w:rPr>
                                    <w:noProof/>
                                  </w:rPr>
                                  <w:t>4</w:t>
                                </w:r>
                              </w:fldSimple>
                              <w:bookmarkEnd w:id="56"/>
                              <w:r>
                                <w:t xml:space="preserve"> </w:t>
                              </w:r>
                              <w:r w:rsidRPr="005555A4">
                                <w:t>Gramian Angular Summation Field (GASF) transformation of the example time-series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F39AA30" id="Group 87" o:spid="_x0000_s1044" style="position:absolute;left:0;text-align:left;margin-left:0;margin-top:0;width:203.75pt;height:210.25pt;z-index:251739136;mso-wrap-distance-top:1in;mso-wrap-distance-bottom:1in;mso-position-horizontal:center;mso-position-horizontal-relative:margin;mso-position-vertical:bottom;mso-position-vertical-relative:margin;mso-width-relative:margin;mso-height-relative:margin" coordsize="2587625,266742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">
                <v:shape id="Picture 29" o:spid="_x0000_s1045" type="#_x0000_t75" alt="../../../../../../../../../Downloads/" style="position:absolute;width:2587625;height:22256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cu&#10;3DvEAAAA2wAAAA8AAABkcnMvZG93bnJldi54bWxEj0FrwkAUhO9C/8PyCt500xyCRtcgpYWeYhs9&#10;1Nsz+0xis29Ddo3x33cLQo/DzHzDrLPRtGKg3jWWFbzMIxDEpdUNVwoO+/fZAoTzyBpby6TgTg6y&#10;zdNkjam2N/6iofCVCBB2KSqove9SKV1Zk0E3tx1x8M62N+iD7Cupe7wFuGllHEWJNNhwWKixo9ea&#10;yp/iahQkb/nh8l3u9klxHPTn4mRysrFS0+dxuwLhafT/4Uf7QyuIl/D3JfwAufk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Lcu3DvEAAAA2wAAAA8AAAAAAAAAAAAAAAAAnAIA&#10;AGRycy9kb3ducmV2LnhtbFBLBQYAAAAABAAEAPcAAACNAwAAAAA=&#10;">
                  <v:imagedata r:id="rId40" o:title="../../../../../../../../../Downloads/"/>
                  <v:path arrowok="t"/>
                </v:shape>
                <v:shape id="Text Box 86" o:spid="_x0000_s1046" type="#_x0000_t202" style="position:absolute;top:2277533;width:2587625;height:389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3jOuxQAA&#10;ANsAAAAPAAAAZHJzL2Rvd25yZXYueG1sRI9BawIxFITvhf6H8ApeimZrZZHVKCIt2F6kWy/eHpvn&#10;Zu3mZUmyuv77plDwOMzMN8xyPdhWXMiHxrGCl0kGgrhyuuFaweH7fTwHESKyxtYxKbhRgPXq8WGJ&#10;hXZX/qJLGWuRIBwKVGBi7AopQ2XIYpi4jjh5J+ctxiR9LbXHa4LbVk6zLJcWG04LBjvaGqp+yt4q&#10;2M+Oe/Pcn94+N7NX/3Hot/m5LpUaPQ2bBYhIQ7yH/9s7rWCew9+X9APk6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7eM67FAAAA2wAAAA8AAAAAAAAAAAAAAAAAlwIAAGRycy9k&#10;b3ducmV2LnhtbFBLBQYAAAAABAAEAPUAAACJAwAAAAA=&#10;" stroked="f">
                  <v:textbox style="mso-fit-shape-to-text:t" inset="0,0,0,0">
                    <w:txbxContent>
                      <w:p w14:paraId="5378A86C" w14:textId="0B5D2B4A" w:rsidR="004A0E92" w:rsidRPr="001C046C" w:rsidRDefault="004A0E92" w:rsidP="004F3A4F">
                        <w:pPr>
                          <w:pStyle w:val="Caption"/>
                          <w:rPr>
                            <w:rFonts w:ascii="Times New Roman" w:hAnsi="Times New Roman" w:cs="Times New Roman"/>
                            <w:noProof/>
                          </w:rPr>
                        </w:pPr>
                        <w:bookmarkStart w:id="58" w:name="_Ref21080716"/>
                        <w:bookmarkStart w:id="59" w:name="_Toc24444475"/>
                        <w:r>
                          <w:t xml:space="preserve">Figure </w:t>
                        </w:r>
                        <w:fldSimple w:instr=" STYLEREF 1 \s ">
                          <w:r>
                            <w:rPr>
                              <w:noProof/>
                            </w:rPr>
                            <w:t>4</w:t>
                          </w:r>
                        </w:fldSimple>
                        <w:r>
                          <w:t>.</w:t>
                        </w:r>
                        <w:fldSimple w:instr=" SEQ Figure \* ARABIC \s 1 ">
                          <w:r>
                            <w:rPr>
                              <w:noProof/>
                            </w:rPr>
                            <w:t>4</w:t>
                          </w:r>
                        </w:fldSimple>
                        <w:bookmarkEnd w:id="58"/>
                        <w:r>
                          <w:t xml:space="preserve"> </w:t>
                        </w:r>
                        <w:r w:rsidRPr="005555A4">
                          <w:t>Gramian Angular Summation Field (GASF) transformation of the example time-series</w:t>
                        </w:r>
                        <w:bookmarkEnd w:id="59"/>
                      </w:p>
                    </w:txbxContent>
                  </v:textbox>
                </v:shape>
                <w10:wrap type="topAndBottom" anchorx="margin" anchory="margin"/>
              </v:group>
            </w:pict>
          </mc:Fallback>
        </mc:AlternateContent>
      </w:r>
      <w:r>
        <w:rPr>
          <w:lang w:eastAsia="ja-JP"/>
        </w:rPr>
        <w:t xml:space="preserve">If the summations in the GAF matrix are replaced with differences, and the cosines with sinuses, we get the Gramian Angular Difference Field (GADF). To define </w:t>
      </w:r>
      <w:r>
        <w:rPr>
          <w:lang w:eastAsia="ja-JP"/>
        </w:rPr>
        <w:lastRenderedPageBreak/>
        <w:t xml:space="preserve">the Gramian Angular Difference Field (GADF) we form the sine of the difference of each pair of </w:t>
      </w:r>
      <m:oMath>
        <m:r>
          <w:rPr>
            <w:rFonts w:ascii="Cambria Math" w:hAnsi="Cambria Math"/>
            <w:lang w:eastAsia="ja-JP"/>
          </w:rPr>
          <m:t>ϕ</m:t>
        </m:r>
      </m:oMath>
      <w:r>
        <w:rPr>
          <w:lang w:eastAsia="ja-JP"/>
        </w:rPr>
        <w:t>’s:</w:t>
      </w:r>
    </w:p>
    <w:p w14:paraId="3D165D81" w14:textId="1A627A95" w:rsidR="00B33C99" w:rsidRDefault="00B33C99" w:rsidP="00702063">
      <w:pPr>
        <w:rPr>
          <w:lang w:eastAsia="ja-JP"/>
        </w:rPr>
      </w:pPr>
    </w:p>
    <w:p w14:paraId="6FF6A03D" w14:textId="07F06231" w:rsidR="00527BFB" w:rsidRPr="00A554A4" w:rsidRDefault="004A0E92" w:rsidP="00702063">
      <w:pPr>
        <w:rPr>
          <w:lang w:eastAsia="ja-JP"/>
        </w:rPr>
      </w:pPr>
      <m:oMathPara>
        <m:oMath>
          <m:eqArr>
            <m:eqArrPr>
              <m:maxDist m:val="1"/>
              <m:ctrlPr>
                <w:rPr>
                  <w:rFonts w:ascii="Cambria Math" w:hAnsi="Cambria Math"/>
                  <w:lang w:eastAsia="ja-JP"/>
                </w:rPr>
              </m:ctrlPr>
            </m:eqArrPr>
            <m:e>
              <m:sSub>
                <m:sSubPr>
                  <m:ctrlPr>
                    <w:rPr>
                      <w:rFonts w:ascii="Cambria Math" w:hAnsi="Cambria Math"/>
                      <w:lang w:eastAsia="ja-JP"/>
                    </w:rPr>
                  </m:ctrlPr>
                </m:sSubPr>
                <m:e>
                  <m:r>
                    <w:rPr>
                      <w:rFonts w:ascii="Cambria Math" w:hAnsi="Cambria Math"/>
                      <w:lang w:eastAsia="ja-JP"/>
                    </w:rPr>
                    <m:t>G</m:t>
                  </m:r>
                </m:e>
                <m:sub>
                  <m:r>
                    <w:rPr>
                      <w:rFonts w:ascii="Cambria Math" w:hAnsi="Cambria Math"/>
                      <w:lang w:eastAsia="ja-JP"/>
                    </w:rPr>
                    <m:t>GADF</m:t>
                  </m:r>
                </m:sub>
              </m:sSub>
              <m:r>
                <m:rPr>
                  <m:sty m:val="p"/>
                </m:rPr>
                <w:rPr>
                  <w:rFonts w:ascii="Cambria Math" w:hAnsi="Cambria Math"/>
                  <w:lang w:eastAsia="ja-JP"/>
                </w:rPr>
                <m:t>=</m:t>
              </m:r>
              <m:d>
                <m:dPr>
                  <m:begChr m:val="["/>
                  <m:endChr m:val="]"/>
                  <m:ctrlPr>
                    <w:rPr>
                      <w:rFonts w:ascii="Cambria Math" w:hAnsi="Cambria Math"/>
                      <w:lang w:eastAsia="ja-JP"/>
                    </w:rPr>
                  </m:ctrlPr>
                </m:dPr>
                <m:e>
                  <m:m>
                    <m:mPr>
                      <m:mcs>
                        <m:mc>
                          <m:mcPr>
                            <m:count m:val="3"/>
                            <m:mcJc m:val="center"/>
                          </m:mcPr>
                        </m:mc>
                      </m:mcs>
                      <m:ctrlPr>
                        <w:rPr>
                          <w:rFonts w:ascii="Cambria Math" w:hAnsi="Cambria Math"/>
                          <w:lang w:eastAsia="ja-JP"/>
                        </w:rPr>
                      </m:ctrlPr>
                    </m:mPr>
                    <m:mr>
                      <m:e>
                        <m:func>
                          <m:funcPr>
                            <m:ctrlPr>
                              <w:rPr>
                                <w:rFonts w:ascii="Cambria Math" w:hAnsi="Cambria Math"/>
                                <w:lang w:eastAsia="ja-JP"/>
                              </w:rPr>
                            </m:ctrlPr>
                          </m:funcPr>
                          <m:fName>
                            <m:r>
                              <m:rPr>
                                <m:sty m:val="p"/>
                              </m:rPr>
                              <w:rPr>
                                <w:rFonts w:ascii="Cambria Math" w:hAnsi="Cambria Math"/>
                                <w:lang w:eastAsia="ja-JP"/>
                              </w:rPr>
                              <m:t>sin</m:t>
                            </m:r>
                          </m:fName>
                          <m:e>
                            <m:d>
                              <m:dPr>
                                <m:ctrlPr>
                                  <w:rPr>
                                    <w:rFonts w:ascii="Cambria Math" w:hAnsi="Cambria Math"/>
                                    <w:lang w:eastAsia="ja-JP"/>
                                  </w:rPr>
                                </m:ctrlPr>
                              </m:dPr>
                              <m:e>
                                <m:sSub>
                                  <m:sSubPr>
                                    <m:ctrlPr>
                                      <w:rPr>
                                        <w:rFonts w:ascii="Cambria Math" w:hAnsi="Cambria Math"/>
                                        <w:lang w:eastAsia="ja-JP"/>
                                      </w:rPr>
                                    </m:ctrlPr>
                                  </m:sSubPr>
                                  <m:e>
                                    <m:r>
                                      <w:rPr>
                                        <w:rFonts w:ascii="Cambria Math" w:hAnsi="Cambria Math"/>
                                        <w:lang w:eastAsia="ja-JP"/>
                                      </w:rPr>
                                      <m:t>ϕ</m:t>
                                    </m:r>
                                  </m:e>
                                  <m:sub>
                                    <m:r>
                                      <m:rPr>
                                        <m:sty m:val="p"/>
                                      </m:rPr>
                                      <w:rPr>
                                        <w:rFonts w:ascii="Cambria Math" w:hAnsi="Cambria Math"/>
                                        <w:lang w:eastAsia="ja-JP"/>
                                      </w:rPr>
                                      <m:t>1</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ϕ</m:t>
                                    </m:r>
                                  </m:e>
                                  <m:sub>
                                    <m:r>
                                      <m:rPr>
                                        <m:sty m:val="p"/>
                                      </m:rPr>
                                      <w:rPr>
                                        <w:rFonts w:ascii="Cambria Math" w:hAnsi="Cambria Math"/>
                                        <w:lang w:eastAsia="ja-JP"/>
                                      </w:rPr>
                                      <m:t>1</m:t>
                                    </m:r>
                                  </m:sub>
                                </m:sSub>
                              </m:e>
                            </m:d>
                          </m:e>
                        </m:func>
                      </m:e>
                      <m:e>
                        <m:r>
                          <m:rPr>
                            <m:sty m:val="p"/>
                          </m:rPr>
                          <w:rPr>
                            <w:rFonts w:ascii="Cambria Math" w:hAnsi="Cambria Math"/>
                            <w:lang w:eastAsia="ja-JP"/>
                          </w:rPr>
                          <m:t>⋯</m:t>
                        </m:r>
                      </m:e>
                      <m:e>
                        <m:func>
                          <m:funcPr>
                            <m:ctrlPr>
                              <w:rPr>
                                <w:rFonts w:ascii="Cambria Math" w:hAnsi="Cambria Math"/>
                                <w:lang w:eastAsia="ja-JP"/>
                              </w:rPr>
                            </m:ctrlPr>
                          </m:funcPr>
                          <m:fName>
                            <m:r>
                              <m:rPr>
                                <m:sty m:val="p"/>
                              </m:rPr>
                              <w:rPr>
                                <w:rFonts w:ascii="Cambria Math" w:hAnsi="Cambria Math"/>
                                <w:lang w:eastAsia="ja-JP"/>
                              </w:rPr>
                              <m:t>sin</m:t>
                            </m:r>
                          </m:fName>
                          <m:e>
                            <m:d>
                              <m:dPr>
                                <m:ctrlPr>
                                  <w:rPr>
                                    <w:rFonts w:ascii="Cambria Math" w:hAnsi="Cambria Math"/>
                                    <w:lang w:eastAsia="ja-JP"/>
                                  </w:rPr>
                                </m:ctrlPr>
                              </m:dPr>
                              <m:e>
                                <m:sSub>
                                  <m:sSubPr>
                                    <m:ctrlPr>
                                      <w:rPr>
                                        <w:rFonts w:ascii="Cambria Math" w:hAnsi="Cambria Math"/>
                                        <w:lang w:eastAsia="ja-JP"/>
                                      </w:rPr>
                                    </m:ctrlPr>
                                  </m:sSubPr>
                                  <m:e>
                                    <m:r>
                                      <w:rPr>
                                        <w:rFonts w:ascii="Cambria Math" w:hAnsi="Cambria Math"/>
                                        <w:lang w:eastAsia="ja-JP"/>
                                      </w:rPr>
                                      <m:t>ϕ</m:t>
                                    </m:r>
                                  </m:e>
                                  <m:sub>
                                    <m:r>
                                      <m:rPr>
                                        <m:sty m:val="p"/>
                                      </m:rPr>
                                      <w:rPr>
                                        <w:rFonts w:ascii="Cambria Math" w:hAnsi="Cambria Math"/>
                                        <w:lang w:eastAsia="ja-JP"/>
                                      </w:rPr>
                                      <m:t>1</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ϕ</m:t>
                                    </m:r>
                                  </m:e>
                                  <m:sub>
                                    <m:r>
                                      <w:rPr>
                                        <w:rFonts w:ascii="Cambria Math" w:hAnsi="Cambria Math"/>
                                        <w:lang w:eastAsia="ja-JP"/>
                                      </w:rPr>
                                      <m:t>m</m:t>
                                    </m:r>
                                  </m:sub>
                                </m:sSub>
                              </m:e>
                            </m:d>
                          </m:e>
                        </m:func>
                        <m:ctrlPr>
                          <w:rPr>
                            <w:rFonts w:ascii="Cambria Math" w:eastAsia="Cambria Math" w:hAnsi="Cambria Math" w:cs="Cambria Math"/>
                            <w:lang w:eastAsia="ja-JP"/>
                          </w:rPr>
                        </m:ctrlPr>
                      </m:e>
                    </m:mr>
                    <m:mr>
                      <m:e>
                        <m:func>
                          <m:funcPr>
                            <m:ctrlPr>
                              <w:rPr>
                                <w:rFonts w:ascii="Cambria Math" w:hAnsi="Cambria Math"/>
                                <w:lang w:eastAsia="ja-JP"/>
                              </w:rPr>
                            </m:ctrlPr>
                          </m:funcPr>
                          <m:fName>
                            <m:r>
                              <m:rPr>
                                <m:sty m:val="p"/>
                              </m:rPr>
                              <w:rPr>
                                <w:rFonts w:ascii="Cambria Math" w:hAnsi="Cambria Math"/>
                                <w:lang w:eastAsia="ja-JP"/>
                              </w:rPr>
                              <m:t>sin</m:t>
                            </m:r>
                          </m:fName>
                          <m:e>
                            <m:d>
                              <m:dPr>
                                <m:ctrlPr>
                                  <w:rPr>
                                    <w:rFonts w:ascii="Cambria Math" w:hAnsi="Cambria Math"/>
                                    <w:lang w:eastAsia="ja-JP"/>
                                  </w:rPr>
                                </m:ctrlPr>
                              </m:dPr>
                              <m:e>
                                <m:sSub>
                                  <m:sSubPr>
                                    <m:ctrlPr>
                                      <w:rPr>
                                        <w:rFonts w:ascii="Cambria Math" w:hAnsi="Cambria Math"/>
                                        <w:lang w:eastAsia="ja-JP"/>
                                      </w:rPr>
                                    </m:ctrlPr>
                                  </m:sSubPr>
                                  <m:e>
                                    <m:r>
                                      <w:rPr>
                                        <w:rFonts w:ascii="Cambria Math" w:hAnsi="Cambria Math"/>
                                        <w:lang w:eastAsia="ja-JP"/>
                                      </w:rPr>
                                      <m:t>ϕ</m:t>
                                    </m:r>
                                  </m:e>
                                  <m:sub>
                                    <m:r>
                                      <m:rPr>
                                        <m:sty m:val="p"/>
                                      </m:rPr>
                                      <w:rPr>
                                        <w:rFonts w:ascii="Cambria Math" w:hAnsi="Cambria Math"/>
                                        <w:lang w:eastAsia="ja-JP"/>
                                      </w:rPr>
                                      <m:t>2</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ϕ</m:t>
                                    </m:r>
                                  </m:e>
                                  <m:sub>
                                    <m:r>
                                      <m:rPr>
                                        <m:sty m:val="p"/>
                                      </m:rPr>
                                      <w:rPr>
                                        <w:rFonts w:ascii="Cambria Math" w:hAnsi="Cambria Math"/>
                                        <w:lang w:eastAsia="ja-JP"/>
                                      </w:rPr>
                                      <m:t>1</m:t>
                                    </m:r>
                                  </m:sub>
                                </m:sSub>
                              </m:e>
                            </m:d>
                          </m:e>
                        </m:func>
                      </m:e>
                      <m:e>
                        <m:r>
                          <m:rPr>
                            <m:sty m:val="p"/>
                          </m:rPr>
                          <w:rPr>
                            <w:rFonts w:ascii="Cambria Math" w:hAnsi="Cambria Math"/>
                            <w:lang w:eastAsia="ja-JP"/>
                          </w:rPr>
                          <m:t>⋯</m:t>
                        </m:r>
                        <m:ctrlPr>
                          <w:rPr>
                            <w:rFonts w:ascii="Cambria Math" w:eastAsia="Cambria Math" w:hAnsi="Cambria Math" w:cs="Cambria Math"/>
                            <w:lang w:eastAsia="ja-JP"/>
                          </w:rPr>
                        </m:ctrlPr>
                      </m:e>
                      <m:e>
                        <m:func>
                          <m:funcPr>
                            <m:ctrlPr>
                              <w:rPr>
                                <w:rFonts w:ascii="Cambria Math" w:hAnsi="Cambria Math"/>
                                <w:lang w:eastAsia="ja-JP"/>
                              </w:rPr>
                            </m:ctrlPr>
                          </m:funcPr>
                          <m:fName>
                            <m:r>
                              <m:rPr>
                                <m:sty m:val="p"/>
                              </m:rPr>
                              <w:rPr>
                                <w:rFonts w:ascii="Cambria Math" w:hAnsi="Cambria Math"/>
                                <w:lang w:eastAsia="ja-JP"/>
                              </w:rPr>
                              <m:t>sin</m:t>
                            </m:r>
                          </m:fName>
                          <m:e>
                            <m:d>
                              <m:dPr>
                                <m:ctrlPr>
                                  <w:rPr>
                                    <w:rFonts w:ascii="Cambria Math" w:hAnsi="Cambria Math"/>
                                    <w:lang w:eastAsia="ja-JP"/>
                                  </w:rPr>
                                </m:ctrlPr>
                              </m:dPr>
                              <m:e>
                                <m:sSub>
                                  <m:sSubPr>
                                    <m:ctrlPr>
                                      <w:rPr>
                                        <w:rFonts w:ascii="Cambria Math" w:hAnsi="Cambria Math"/>
                                        <w:lang w:eastAsia="ja-JP"/>
                                      </w:rPr>
                                    </m:ctrlPr>
                                  </m:sSubPr>
                                  <m:e>
                                    <m:r>
                                      <w:rPr>
                                        <w:rFonts w:ascii="Cambria Math" w:hAnsi="Cambria Math"/>
                                        <w:lang w:eastAsia="ja-JP"/>
                                      </w:rPr>
                                      <m:t>ϕ</m:t>
                                    </m:r>
                                  </m:e>
                                  <m:sub>
                                    <m:r>
                                      <m:rPr>
                                        <m:sty m:val="p"/>
                                      </m:rPr>
                                      <w:rPr>
                                        <w:rFonts w:ascii="Cambria Math" w:hAnsi="Cambria Math"/>
                                        <w:lang w:eastAsia="ja-JP"/>
                                      </w:rPr>
                                      <m:t>2</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ϕ</m:t>
                                    </m:r>
                                  </m:e>
                                  <m:sub>
                                    <m:r>
                                      <w:rPr>
                                        <w:rFonts w:ascii="Cambria Math" w:hAnsi="Cambria Math"/>
                                        <w:lang w:eastAsia="ja-JP"/>
                                      </w:rPr>
                                      <m:t>m</m:t>
                                    </m:r>
                                  </m:sub>
                                </m:sSub>
                              </m:e>
                            </m:d>
                          </m:e>
                        </m:func>
                        <m:ctrlPr>
                          <w:rPr>
                            <w:rFonts w:ascii="Cambria Math" w:eastAsia="Cambria Math" w:hAnsi="Cambria Math" w:cs="Cambria Math"/>
                            <w:lang w:eastAsia="ja-JP"/>
                          </w:rPr>
                        </m:ctrlPr>
                      </m:e>
                    </m:mr>
                    <m:mr>
                      <m:e>
                        <m:r>
                          <m:rPr>
                            <m:sty m:val="p"/>
                          </m:rPr>
                          <w:rPr>
                            <w:rFonts w:ascii="Cambria Math" w:eastAsia="Cambria Math" w:hAnsi="Cambria Math" w:cs="Cambria Math"/>
                            <w:lang w:eastAsia="ja-JP"/>
                          </w:rPr>
                          <m:t>⋮</m:t>
                        </m:r>
                        <m:ctrlPr>
                          <w:rPr>
                            <w:rFonts w:ascii="Cambria Math" w:eastAsia="Cambria Math" w:hAnsi="Cambria Math" w:cs="Cambria Math"/>
                            <w:lang w:eastAsia="ja-JP"/>
                          </w:rPr>
                        </m:ctrlPr>
                      </m:e>
                      <m:e>
                        <m:r>
                          <m:rPr>
                            <m:sty m:val="p"/>
                          </m:rPr>
                          <w:rPr>
                            <w:rFonts w:ascii="Cambria Math" w:eastAsia="Cambria Math" w:hAnsi="Cambria Math" w:cs="Cambria Math"/>
                            <w:lang w:eastAsia="ja-JP"/>
                          </w:rPr>
                          <m:t>⋱</m:t>
                        </m:r>
                        <m:ctrlPr>
                          <w:rPr>
                            <w:rFonts w:ascii="Cambria Math" w:eastAsia="Cambria Math" w:hAnsi="Cambria Math" w:cs="Cambria Math"/>
                            <w:lang w:eastAsia="ja-JP"/>
                          </w:rPr>
                        </m:ctrlPr>
                      </m:e>
                      <m:e>
                        <m:r>
                          <m:rPr>
                            <m:sty m:val="p"/>
                          </m:rPr>
                          <w:rPr>
                            <w:rFonts w:ascii="Cambria Math" w:eastAsia="Cambria Math" w:hAnsi="Cambria Math" w:cs="Cambria Math"/>
                            <w:lang w:eastAsia="ja-JP"/>
                          </w:rPr>
                          <m:t>⋮</m:t>
                        </m:r>
                        <m:ctrlPr>
                          <w:rPr>
                            <w:rFonts w:ascii="Cambria Math" w:eastAsia="Cambria Math" w:hAnsi="Cambria Math" w:cs="Cambria Math"/>
                            <w:lang w:eastAsia="ja-JP"/>
                          </w:rPr>
                        </m:ctrlPr>
                      </m:e>
                    </m:mr>
                    <m:mr>
                      <m:e>
                        <m:func>
                          <m:funcPr>
                            <m:ctrlPr>
                              <w:rPr>
                                <w:rFonts w:ascii="Cambria Math" w:hAnsi="Cambria Math"/>
                                <w:lang w:eastAsia="ja-JP"/>
                              </w:rPr>
                            </m:ctrlPr>
                          </m:funcPr>
                          <m:fName>
                            <m:r>
                              <m:rPr>
                                <m:sty m:val="p"/>
                              </m:rPr>
                              <w:rPr>
                                <w:rFonts w:ascii="Cambria Math" w:hAnsi="Cambria Math"/>
                                <w:lang w:eastAsia="ja-JP"/>
                              </w:rPr>
                              <m:t>sin</m:t>
                            </m:r>
                          </m:fName>
                          <m:e>
                            <m:d>
                              <m:dPr>
                                <m:ctrlPr>
                                  <w:rPr>
                                    <w:rFonts w:ascii="Cambria Math" w:hAnsi="Cambria Math"/>
                                    <w:lang w:eastAsia="ja-JP"/>
                                  </w:rPr>
                                </m:ctrlPr>
                              </m:dPr>
                              <m:e>
                                <m:sSub>
                                  <m:sSubPr>
                                    <m:ctrlPr>
                                      <w:rPr>
                                        <w:rFonts w:ascii="Cambria Math" w:hAnsi="Cambria Math"/>
                                        <w:lang w:eastAsia="ja-JP"/>
                                      </w:rPr>
                                    </m:ctrlPr>
                                  </m:sSubPr>
                                  <m:e>
                                    <m:r>
                                      <w:rPr>
                                        <w:rFonts w:ascii="Cambria Math" w:hAnsi="Cambria Math"/>
                                        <w:lang w:eastAsia="ja-JP"/>
                                      </w:rPr>
                                      <m:t>ϕ</m:t>
                                    </m:r>
                                  </m:e>
                                  <m:sub>
                                    <m:r>
                                      <w:rPr>
                                        <w:rFonts w:ascii="Cambria Math" w:hAnsi="Cambria Math"/>
                                        <w:lang w:eastAsia="ja-JP"/>
                                      </w:rPr>
                                      <m:t>m</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ϕ</m:t>
                                    </m:r>
                                  </m:e>
                                  <m:sub>
                                    <m:r>
                                      <m:rPr>
                                        <m:sty m:val="p"/>
                                      </m:rPr>
                                      <w:rPr>
                                        <w:rFonts w:ascii="Cambria Math" w:hAnsi="Cambria Math"/>
                                        <w:lang w:eastAsia="ja-JP"/>
                                      </w:rPr>
                                      <m:t>1</m:t>
                                    </m:r>
                                  </m:sub>
                                </m:sSub>
                              </m:e>
                            </m:d>
                          </m:e>
                        </m:func>
                        <m:ctrlPr>
                          <w:rPr>
                            <w:rFonts w:ascii="Cambria Math" w:eastAsia="Cambria Math" w:hAnsi="Cambria Math" w:cs="Cambria Math"/>
                            <w:lang w:eastAsia="ja-JP"/>
                          </w:rPr>
                        </m:ctrlPr>
                      </m:e>
                      <m:e>
                        <m:r>
                          <m:rPr>
                            <m:sty m:val="p"/>
                          </m:rPr>
                          <w:rPr>
                            <w:rFonts w:ascii="Cambria Math" w:eastAsia="Cambria Math" w:hAnsi="Cambria Math" w:cs="Cambria Math"/>
                            <w:lang w:eastAsia="ja-JP"/>
                          </w:rPr>
                          <m:t>⋯</m:t>
                        </m:r>
                        <m:ctrlPr>
                          <w:rPr>
                            <w:rFonts w:ascii="Cambria Math" w:eastAsia="Cambria Math" w:hAnsi="Cambria Math" w:cs="Cambria Math"/>
                            <w:lang w:eastAsia="ja-JP"/>
                          </w:rPr>
                        </m:ctrlPr>
                      </m:e>
                      <m:e>
                        <m:func>
                          <m:funcPr>
                            <m:ctrlPr>
                              <w:rPr>
                                <w:rFonts w:ascii="Cambria Math" w:hAnsi="Cambria Math"/>
                                <w:lang w:eastAsia="ja-JP"/>
                              </w:rPr>
                            </m:ctrlPr>
                          </m:funcPr>
                          <m:fName>
                            <m:r>
                              <m:rPr>
                                <m:sty m:val="p"/>
                              </m:rPr>
                              <w:rPr>
                                <w:rFonts w:ascii="Cambria Math" w:hAnsi="Cambria Math"/>
                                <w:lang w:eastAsia="ja-JP"/>
                              </w:rPr>
                              <m:t>sin</m:t>
                            </m:r>
                          </m:fName>
                          <m:e>
                            <m:d>
                              <m:dPr>
                                <m:ctrlPr>
                                  <w:rPr>
                                    <w:rFonts w:ascii="Cambria Math" w:hAnsi="Cambria Math"/>
                                    <w:lang w:eastAsia="ja-JP"/>
                                  </w:rPr>
                                </m:ctrlPr>
                              </m:dPr>
                              <m:e>
                                <m:sSub>
                                  <m:sSubPr>
                                    <m:ctrlPr>
                                      <w:rPr>
                                        <w:rFonts w:ascii="Cambria Math" w:hAnsi="Cambria Math"/>
                                        <w:lang w:eastAsia="ja-JP"/>
                                      </w:rPr>
                                    </m:ctrlPr>
                                  </m:sSubPr>
                                  <m:e>
                                    <m:r>
                                      <w:rPr>
                                        <w:rFonts w:ascii="Cambria Math" w:hAnsi="Cambria Math"/>
                                        <w:lang w:eastAsia="ja-JP"/>
                                      </w:rPr>
                                      <m:t>ϕ</m:t>
                                    </m:r>
                                  </m:e>
                                  <m:sub>
                                    <m:r>
                                      <w:rPr>
                                        <w:rFonts w:ascii="Cambria Math" w:hAnsi="Cambria Math"/>
                                        <w:lang w:eastAsia="ja-JP"/>
                                      </w:rPr>
                                      <m:t>m</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ϕ</m:t>
                                    </m:r>
                                  </m:e>
                                  <m:sub>
                                    <m:r>
                                      <w:rPr>
                                        <w:rFonts w:ascii="Cambria Math" w:hAnsi="Cambria Math"/>
                                        <w:lang w:eastAsia="ja-JP"/>
                                      </w:rPr>
                                      <m:t>m</m:t>
                                    </m:r>
                                  </m:sub>
                                </m:sSub>
                              </m:e>
                            </m:d>
                          </m:e>
                        </m:func>
                      </m:e>
                    </m:mr>
                  </m:m>
                </m:e>
              </m:d>
              <m:r>
                <w:rPr>
                  <w:rFonts w:ascii="Cambria Math" w:hAnsi="Cambria Math"/>
                  <w:lang w:eastAsia="ja-JP"/>
                </w:rPr>
                <m:t>#</m:t>
              </m:r>
              <m:d>
                <m:dPr>
                  <m:ctrlPr>
                    <w:rPr>
                      <w:rFonts w:ascii="Cambria Math" w:hAnsi="Cambria Math"/>
                      <w:lang w:eastAsia="ja-JP"/>
                    </w:rPr>
                  </m:ctrlPr>
                </m:dPr>
                <m:e>
                  <m:r>
                    <m:rPr>
                      <m:sty m:val="p"/>
                    </m:rPr>
                    <w:rPr>
                      <w:rFonts w:ascii="Cambria Math" w:hAnsi="Cambria Math"/>
                      <w:lang w:eastAsia="ja-JP"/>
                    </w:rPr>
                    <m:t>5</m:t>
                  </m:r>
                </m:e>
              </m:d>
              <m:ctrlPr>
                <w:rPr>
                  <w:rFonts w:ascii="Cambria Math" w:hAnsi="Cambria Math"/>
                  <w:i/>
                  <w:lang w:eastAsia="ja-JP"/>
                </w:rPr>
              </m:ctrlPr>
            </m:e>
          </m:eqArr>
        </m:oMath>
      </m:oMathPara>
    </w:p>
    <w:p w14:paraId="15B70AAA" w14:textId="5AFD9E81" w:rsidR="00B33C99" w:rsidRDefault="00B33C99" w:rsidP="00702063">
      <w:pPr>
        <w:rPr>
          <w:lang w:eastAsia="ja-JP"/>
        </w:rPr>
      </w:pPr>
    </w:p>
    <w:p w14:paraId="1E5543C2" w14:textId="4EB6ACFA" w:rsidR="006F63CE" w:rsidRDefault="003A6B13" w:rsidP="00702063">
      <w:pPr>
        <w:rPr>
          <w:lang w:eastAsia="ja-JP"/>
        </w:rPr>
      </w:pPr>
      <w:r>
        <w:rPr>
          <w:noProof/>
        </w:rPr>
        <mc:AlternateContent>
          <mc:Choice Requires="wpg">
            <w:drawing>
              <wp:anchor distT="914400" distB="914400" distL="114300" distR="114300" simplePos="0" relativeHeight="251742208" behindDoc="0" locked="0" layoutInCell="1" allowOverlap="1" wp14:anchorId="6489D6B7" wp14:editId="28C3D7C7">
                <wp:simplePos x="0" y="0"/>
                <wp:positionH relativeFrom="margin">
                  <wp:align>center</wp:align>
                </wp:positionH>
                <wp:positionV relativeFrom="margin">
                  <wp:align>bottom</wp:align>
                </wp:positionV>
                <wp:extent cx="2587752" cy="2944368"/>
                <wp:effectExtent l="0" t="0" r="3175" b="2540"/>
                <wp:wrapTopAndBottom/>
                <wp:docPr id="89" name="Group 89"/>
                <wp:cNvGraphicFramePr/>
                <a:graphic xmlns:a="http://schemas.openxmlformats.org/drawingml/2006/main">
                  <a:graphicData uri="http://schemas.microsoft.com/office/word/2010/wordprocessingGroup">
                    <wpg:wgp>
                      <wpg:cNvGrpSpPr/>
                      <wpg:grpSpPr>
                        <a:xfrm>
                          <a:off x="0" y="0"/>
                          <a:ext cx="2587752" cy="2944368"/>
                          <a:chOff x="0" y="0"/>
                          <a:chExt cx="2584450" cy="2946823"/>
                        </a:xfrm>
                      </wpg:grpSpPr>
                      <pic:pic xmlns:pic="http://schemas.openxmlformats.org/drawingml/2006/picture">
                        <pic:nvPicPr>
                          <pic:cNvPr id="32" name="Picture 32" descr="../../../../../../../../../Downloads/"/>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84450" cy="2504440"/>
                          </a:xfrm>
                          <a:prstGeom prst="rect">
                            <a:avLst/>
                          </a:prstGeom>
                          <a:noFill/>
                          <a:ln>
                            <a:noFill/>
                          </a:ln>
                        </pic:spPr>
                      </pic:pic>
                      <wps:wsp>
                        <wps:cNvPr id="88" name="Text Box 88"/>
                        <wps:cNvSpPr txBox="1"/>
                        <wps:spPr>
                          <a:xfrm>
                            <a:off x="0" y="2556933"/>
                            <a:ext cx="2584450" cy="389890"/>
                          </a:xfrm>
                          <a:prstGeom prst="rect">
                            <a:avLst/>
                          </a:prstGeom>
                          <a:solidFill>
                            <a:prstClr val="white"/>
                          </a:solidFill>
                          <a:ln>
                            <a:noFill/>
                          </a:ln>
                          <a:effectLst/>
                        </wps:spPr>
                        <wps:txbx>
                          <w:txbxContent>
                            <w:p w14:paraId="35C3F137" w14:textId="27330C40" w:rsidR="004A0E92" w:rsidRPr="005751DE" w:rsidRDefault="004A0E92" w:rsidP="003E341C">
                              <w:pPr>
                                <w:pStyle w:val="Caption"/>
                                <w:rPr>
                                  <w:rFonts w:ascii="Times New Roman" w:hAnsi="Times New Roman" w:cs="Times New Roman"/>
                                  <w:noProof/>
                                </w:rPr>
                              </w:pPr>
                              <w:bookmarkStart w:id="60" w:name="_Ref21080773"/>
                              <w:bookmarkStart w:id="61" w:name="_Toc24444476"/>
                              <w:r>
                                <w:t xml:space="preserve">Figure </w:t>
                              </w:r>
                              <w:fldSimple w:instr=" STYLEREF 1 \s ">
                                <w:r>
                                  <w:rPr>
                                    <w:noProof/>
                                  </w:rPr>
                                  <w:t>4</w:t>
                                </w:r>
                              </w:fldSimple>
                              <w:r>
                                <w:t>.</w:t>
                              </w:r>
                              <w:fldSimple w:instr=" SEQ Figure \* ARABIC \s 1 ">
                                <w:r>
                                  <w:rPr>
                                    <w:noProof/>
                                  </w:rPr>
                                  <w:t>5</w:t>
                                </w:r>
                              </w:fldSimple>
                              <w:bookmarkEnd w:id="60"/>
                              <w:r>
                                <w:t xml:space="preserve"> </w:t>
                              </w:r>
                              <w:r w:rsidRPr="00FC5C74">
                                <w:t>Gramian Angular Difference Field (GADF) transformation of the example time-series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489D6B7" id="Group 89" o:spid="_x0000_s1047" style="position:absolute;left:0;text-align:left;margin-left:0;margin-top:0;width:203.75pt;height:231.85pt;z-index:251742208;mso-wrap-distance-top:1in;mso-wrap-distance-bottom:1in;mso-position-horizontal:center;mso-position-horizontal-relative:margin;mso-position-vertical:bottom;mso-position-vertical-relative:margin;mso-width-relative:margin;mso-height-relative:margin" coordsize="2584450,294682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">
                <v:shape id="Picture 32" o:spid="_x0000_s1048" type="#_x0000_t75" alt="../../../../../../../../../Downloads/" style="position:absolute;width:2584450;height:25044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L&#10;47/EAAAA2wAAAA8AAABkcnMvZG93bnJldi54bWxEj0FrwkAUhO+C/2F5Qi/SbEzRNtFVpCD0WFPp&#10;+Zl9JtHs25Bdk/jvu4VCj8PMfMNsdqNpRE+dqy0rWEQxCOLC6ppLBaevw/MbCOeRNTaWScGDHOy2&#10;08kGM20HPlKf+1IECLsMFVTet5mUrqjIoItsSxy8i+0M+iC7UuoOhwA3jUzieCUN1hwWKmzpvaLi&#10;lt+NguU1/Ty+7s/2VrfJef49pPMraaWeZuN+DcLT6P/Df+0PreAlgd8v4QfI7Q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L47/EAAAA2wAAAA8AAAAAAAAAAAAAAAAAnAIA&#10;AGRycy9kb3ducmV2LnhtbFBLBQYAAAAABAAEAPcAAACNAwAAAAA=&#10;">
                  <v:imagedata r:id="rId42" o:title="../../../../../../../../../Downloads/"/>
                  <v:path arrowok="t"/>
                </v:shape>
                <v:shape id="Text Box 88" o:spid="_x0000_s1049" type="#_x0000_t202" style="position:absolute;top:2556933;width:2584450;height:389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DQJHwgAA&#10;ANsAAAAPAAAAZHJzL2Rvd25yZXYueG1sRE/Pa8IwFL4L/g/hDXYRTd1EpDOKyAZuF7F68fZonk23&#10;5qUkqdb/fjkIHj++38t1bxtxJR9qxwqmkwwEcel0zZWC0/FrvAARIrLGxjEpuFOA9Wo4WGKu3Y0P&#10;dC1iJVIIhxwVmBjbXMpQGrIYJq4lTtzFeYsxQV9J7fGWwm0j37JsLi3WnBoMtrQ1VP4VnVWwn533&#10;ZtRdPn82s3f/feq289+qUOr1pd98gIjUx6f44d5pBYs0Nn1JP0Cu/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ANAkfCAAAA2wAAAA8AAAAAAAAAAAAAAAAAlwIAAGRycy9kb3du&#10;cmV2LnhtbFBLBQYAAAAABAAEAPUAAACGAwAAAAA=&#10;" stroked="f">
                  <v:textbox style="mso-fit-shape-to-text:t" inset="0,0,0,0">
                    <w:txbxContent>
                      <w:p w14:paraId="35C3F137" w14:textId="27330C40" w:rsidR="004A0E92" w:rsidRPr="005751DE" w:rsidRDefault="004A0E92" w:rsidP="003E341C">
                        <w:pPr>
                          <w:pStyle w:val="Caption"/>
                          <w:rPr>
                            <w:rFonts w:ascii="Times New Roman" w:hAnsi="Times New Roman" w:cs="Times New Roman"/>
                            <w:noProof/>
                          </w:rPr>
                        </w:pPr>
                        <w:bookmarkStart w:id="62" w:name="_Ref21080773"/>
                        <w:bookmarkStart w:id="63" w:name="_Toc24444476"/>
                        <w:r>
                          <w:t xml:space="preserve">Figure </w:t>
                        </w:r>
                        <w:fldSimple w:instr=" STYLEREF 1 \s ">
                          <w:r>
                            <w:rPr>
                              <w:noProof/>
                            </w:rPr>
                            <w:t>4</w:t>
                          </w:r>
                        </w:fldSimple>
                        <w:r>
                          <w:t>.</w:t>
                        </w:r>
                        <w:fldSimple w:instr=" SEQ Figure \* ARABIC \s 1 ">
                          <w:r>
                            <w:rPr>
                              <w:noProof/>
                            </w:rPr>
                            <w:t>5</w:t>
                          </w:r>
                        </w:fldSimple>
                        <w:bookmarkEnd w:id="62"/>
                        <w:r>
                          <w:t xml:space="preserve"> </w:t>
                        </w:r>
                        <w:r w:rsidRPr="00FC5C74">
                          <w:t>Gramian Angular Difference Field (GADF) transformation of the example time-series</w:t>
                        </w:r>
                        <w:bookmarkEnd w:id="63"/>
                      </w:p>
                    </w:txbxContent>
                  </v:textbox>
                </v:shape>
                <w10:wrap type="topAndBottom" anchorx="margin" anchory="margin"/>
              </v:group>
            </w:pict>
          </mc:Fallback>
        </mc:AlternateContent>
      </w:r>
      <w:r w:rsidR="00A93EC8">
        <w:rPr>
          <w:lang w:eastAsia="ja-JP"/>
        </w:rPr>
        <w:t>When Figure 4.1’s time series is GADF-transformed</w:t>
      </w:r>
      <w:r w:rsidR="00E23320">
        <w:rPr>
          <w:lang w:eastAsia="ja-JP"/>
        </w:rPr>
        <w:t>,</w:t>
      </w:r>
      <w:r w:rsidR="00A93EC8">
        <w:rPr>
          <w:lang w:eastAsia="ja-JP"/>
        </w:rPr>
        <w:t xml:space="preserve"> we get the image in </w:t>
      </w:r>
      <w:r w:rsidR="00F87FDE">
        <w:rPr>
          <w:lang w:eastAsia="ja-JP"/>
        </w:rPr>
        <w:fldChar w:fldCharType="begin"/>
      </w:r>
      <w:r w:rsidR="00F87FDE">
        <w:rPr>
          <w:lang w:eastAsia="ja-JP"/>
        </w:rPr>
        <w:instrText xml:space="preserve"> REF _Ref21080773 \h </w:instrText>
      </w:r>
      <w:r w:rsidR="00F87FDE">
        <w:rPr>
          <w:lang w:eastAsia="ja-JP"/>
        </w:rPr>
      </w:r>
      <w:r w:rsidR="00F87FDE">
        <w:rPr>
          <w:lang w:eastAsia="ja-JP"/>
        </w:rPr>
        <w:fldChar w:fldCharType="separate"/>
      </w:r>
      <w:r w:rsidR="00F87FDE">
        <w:t xml:space="preserve">Figure </w:t>
      </w:r>
      <w:r w:rsidR="00F87FDE">
        <w:rPr>
          <w:noProof/>
        </w:rPr>
        <w:t>4</w:t>
      </w:r>
      <w:r w:rsidR="00F87FDE">
        <w:t>.</w:t>
      </w:r>
      <w:r w:rsidR="00F87FDE">
        <w:rPr>
          <w:noProof/>
        </w:rPr>
        <w:t>5</w:t>
      </w:r>
      <w:r w:rsidR="00F87FDE">
        <w:rPr>
          <w:lang w:eastAsia="ja-JP"/>
        </w:rPr>
        <w:fldChar w:fldCharType="end"/>
      </w:r>
      <w:r w:rsidR="00F87FDE">
        <w:rPr>
          <w:lang w:eastAsia="ja-JP"/>
        </w:rPr>
        <w:t>.</w:t>
      </w:r>
    </w:p>
    <w:p w14:paraId="05E48E8D" w14:textId="7EF2C3E6" w:rsidR="00F77FE7" w:rsidRDefault="00F77FE7" w:rsidP="00702063">
      <w:pPr>
        <w:pStyle w:val="Heading4"/>
      </w:pPr>
      <w:r w:rsidRPr="00BC771F">
        <w:t>Markov Transition Field (MTF)</w:t>
      </w:r>
    </w:p>
    <w:p w14:paraId="1BE16F6F" w14:textId="4C896F75" w:rsidR="00B92856" w:rsidRDefault="00C11189" w:rsidP="00702063">
      <w:pPr>
        <w:rPr>
          <w:lang w:eastAsia="ja-JP"/>
        </w:rPr>
      </w:pPr>
      <w:r>
        <w:rPr>
          <w:lang w:eastAsia="ja-JP"/>
        </w:rPr>
        <w:t>The use of Markov Transition Fields is a</w:t>
      </w:r>
      <w:r w:rsidR="00AA234A">
        <w:rPr>
          <w:lang w:eastAsia="ja-JP"/>
        </w:rPr>
        <w:t>lso described in Wang and Oates</w:t>
      </w:r>
      <w:r>
        <w:rPr>
          <w:lang w:eastAsia="ja-JP"/>
        </w:rPr>
        <w:t xml:space="preserve"> </w:t>
      </w:r>
      <w:r w:rsidR="00AA234A">
        <w:rPr>
          <w:lang w:eastAsia="ja-JP"/>
        </w:rPr>
        <w:t>(</w:t>
      </w:r>
      <w:r>
        <w:rPr>
          <w:lang w:eastAsia="ja-JP"/>
        </w:rPr>
        <w:t>2015</w:t>
      </w:r>
      <w:r w:rsidR="00B8357A">
        <w:rPr>
          <w:lang w:eastAsia="ja-JP"/>
        </w:rPr>
        <w:t>a, 2015b, 2015c</w:t>
      </w:r>
      <w:r w:rsidR="00AA234A">
        <w:rPr>
          <w:lang w:eastAsia="ja-JP"/>
        </w:rPr>
        <w:t>)</w:t>
      </w:r>
      <w:r>
        <w:rPr>
          <w:lang w:eastAsia="ja-JP"/>
        </w:rPr>
        <w:t>.</w:t>
      </w:r>
      <w:r w:rsidR="001C16A1">
        <w:rPr>
          <w:lang w:eastAsia="ja-JP"/>
        </w:rPr>
        <w:t xml:space="preserve"> Given a times</w:t>
      </w:r>
      <w:r w:rsidR="004C2A69">
        <w:rPr>
          <w:lang w:eastAsia="ja-JP"/>
        </w:rPr>
        <w:t>-</w:t>
      </w:r>
      <w:r w:rsidR="001C16A1">
        <w:rPr>
          <w:lang w:eastAsia="ja-JP"/>
        </w:rPr>
        <w:t xml:space="preserve">series </w:t>
      </w:r>
      <m:oMath>
        <m:r>
          <w:rPr>
            <w:rFonts w:ascii="Cambria Math" w:hAnsi="Cambria Math"/>
            <w:lang w:eastAsia="ja-JP"/>
          </w:rPr>
          <m:t>X</m:t>
        </m:r>
      </m:oMath>
      <w:r w:rsidR="00486603">
        <w:rPr>
          <w:lang w:eastAsia="ja-JP"/>
        </w:rPr>
        <w:t xml:space="preserve">, </w:t>
      </w:r>
      <w:r w:rsidR="000E70E1">
        <w:rPr>
          <w:lang w:eastAsia="ja-JP"/>
        </w:rPr>
        <w:t xml:space="preserve">we identify its </w:t>
      </w:r>
      <m:oMath>
        <m:r>
          <w:rPr>
            <w:rFonts w:ascii="Cambria Math" w:hAnsi="Cambria Math"/>
            <w:lang w:eastAsia="ja-JP"/>
          </w:rPr>
          <m:t>Q</m:t>
        </m:r>
      </m:oMath>
      <w:r w:rsidR="000E70E1">
        <w:rPr>
          <w:lang w:eastAsia="ja-JP"/>
        </w:rPr>
        <w:t xml:space="preserve"> quantile bins by assigning each </w:t>
      </w:r>
      <m:oMath>
        <m:sSup>
          <m:sSupPr>
            <m:ctrlPr>
              <w:rPr>
                <w:rFonts w:ascii="Cambria Math" w:hAnsi="Cambria Math"/>
                <w:i/>
                <w:lang w:eastAsia="ja-JP"/>
              </w:rPr>
            </m:ctrlPr>
          </m:sSupPr>
          <m:e>
            <m:r>
              <w:rPr>
                <w:rFonts w:ascii="Cambria Math" w:hAnsi="Cambria Math"/>
                <w:lang w:eastAsia="ja-JP"/>
              </w:rPr>
              <m:t>x</m:t>
            </m:r>
          </m:e>
          <m:sup>
            <m:r>
              <w:rPr>
                <w:rFonts w:ascii="Cambria Math" w:hAnsi="Cambria Math"/>
                <w:lang w:eastAsia="ja-JP"/>
              </w:rPr>
              <m:t>&lt;i&gt;</m:t>
            </m:r>
          </m:sup>
        </m:sSup>
      </m:oMath>
      <w:r w:rsidR="000E70E1">
        <w:rPr>
          <w:lang w:eastAsia="ja-JP"/>
        </w:rPr>
        <w:t xml:space="preserve"> to the corresponding bins </w:t>
      </w:r>
      <m:oMath>
        <m:sSub>
          <m:sSubPr>
            <m:ctrlPr>
              <w:rPr>
                <w:rFonts w:ascii="Cambria Math" w:hAnsi="Cambria Math"/>
                <w:i/>
                <w:lang w:eastAsia="ja-JP"/>
              </w:rPr>
            </m:ctrlPr>
          </m:sSubPr>
          <m:e>
            <m:r>
              <w:rPr>
                <w:rFonts w:ascii="Cambria Math" w:hAnsi="Cambria Math"/>
                <w:lang w:eastAsia="ja-JP"/>
              </w:rPr>
              <m:t>q</m:t>
            </m:r>
          </m:e>
          <m:sub>
            <m:r>
              <w:rPr>
                <w:rFonts w:ascii="Cambria Math" w:hAnsi="Cambria Math"/>
                <w:lang w:eastAsia="ja-JP"/>
              </w:rPr>
              <m:t>j</m:t>
            </m:r>
          </m:sub>
        </m:sSub>
        <m:r>
          <w:rPr>
            <w:rFonts w:ascii="Cambria Math" w:hAnsi="Cambria Math"/>
            <w:lang w:eastAsia="ja-JP"/>
          </w:rPr>
          <m:t xml:space="preserve"> </m:t>
        </m:r>
        <m:d>
          <m:dPr>
            <m:ctrlPr>
              <w:rPr>
                <w:rFonts w:ascii="Cambria Math" w:hAnsi="Cambria Math"/>
                <w:i/>
                <w:lang w:eastAsia="ja-JP"/>
              </w:rPr>
            </m:ctrlPr>
          </m:dPr>
          <m:e>
            <m:r>
              <w:rPr>
                <w:rFonts w:ascii="Cambria Math" w:hAnsi="Cambria Math"/>
                <w:lang w:eastAsia="ja-JP"/>
              </w:rPr>
              <m:t>j∈</m:t>
            </m:r>
            <m:d>
              <m:dPr>
                <m:begChr m:val="["/>
                <m:endChr m:val="]"/>
                <m:ctrlPr>
                  <w:rPr>
                    <w:rFonts w:ascii="Cambria Math" w:hAnsi="Cambria Math"/>
                    <w:i/>
                    <w:lang w:eastAsia="ja-JP"/>
                  </w:rPr>
                </m:ctrlPr>
              </m:dPr>
              <m:e>
                <m:r>
                  <w:rPr>
                    <w:rFonts w:ascii="Cambria Math" w:hAnsi="Cambria Math"/>
                    <w:lang w:eastAsia="ja-JP"/>
                  </w:rPr>
                  <m:t>1, Q</m:t>
                </m:r>
              </m:e>
            </m:d>
          </m:e>
        </m:d>
        <m:r>
          <w:rPr>
            <w:rFonts w:ascii="Cambria Math" w:hAnsi="Cambria Math"/>
            <w:lang w:eastAsia="ja-JP"/>
          </w:rPr>
          <m:t>.</m:t>
        </m:r>
      </m:oMath>
      <w:r w:rsidR="000E70E1">
        <w:rPr>
          <w:lang w:eastAsia="ja-JP"/>
        </w:rPr>
        <w:t xml:space="preserve"> </w:t>
      </w:r>
      <w:r w:rsidR="007858CA">
        <w:rPr>
          <w:lang w:eastAsia="ja-JP"/>
        </w:rPr>
        <w:t xml:space="preserve">This allows us to construct a weighted adjacency matrix </w:t>
      </w:r>
      <m:oMath>
        <m:r>
          <w:rPr>
            <w:rFonts w:ascii="Cambria Math" w:hAnsi="Cambria Math"/>
            <w:lang w:eastAsia="ja-JP"/>
          </w:rPr>
          <m:t>W</m:t>
        </m:r>
      </m:oMath>
      <w:r w:rsidR="007858CA">
        <w:rPr>
          <w:lang w:eastAsia="ja-JP"/>
        </w:rPr>
        <w:t xml:space="preserve"> by counting transitions among quantile bins according to a first-order Markov chain along the time axis. The dimensions of </w:t>
      </w:r>
      <m:oMath>
        <m:r>
          <w:rPr>
            <w:rFonts w:ascii="Cambria Math" w:hAnsi="Cambria Math"/>
            <w:lang w:eastAsia="ja-JP"/>
          </w:rPr>
          <m:t>W</m:t>
        </m:r>
      </m:oMath>
      <w:r w:rsidR="007858CA">
        <w:rPr>
          <w:lang w:eastAsia="ja-JP"/>
        </w:rPr>
        <w:t xml:space="preserve"> are </w:t>
      </w:r>
      <m:oMath>
        <m:r>
          <w:rPr>
            <w:rFonts w:ascii="Cambria Math" w:hAnsi="Cambria Math"/>
            <w:lang w:eastAsia="ja-JP"/>
          </w:rPr>
          <m:t>Q×Q</m:t>
        </m:r>
      </m:oMath>
      <w:r w:rsidR="007858CA">
        <w:rPr>
          <w:lang w:eastAsia="ja-JP"/>
        </w:rPr>
        <w:t xml:space="preserve">. </w:t>
      </w:r>
      <w:r w:rsidR="001C2968">
        <w:rPr>
          <w:lang w:eastAsia="ja-JP"/>
        </w:rPr>
        <w:t xml:space="preserve">Each element of </w:t>
      </w:r>
      <m:oMath>
        <m:r>
          <w:rPr>
            <w:rFonts w:ascii="Cambria Math" w:hAnsi="Cambria Math"/>
            <w:lang w:eastAsia="ja-JP"/>
          </w:rPr>
          <m:t>W</m:t>
        </m:r>
      </m:oMath>
      <w:r w:rsidR="001C2968">
        <w:rPr>
          <w:lang w:eastAsia="ja-JP"/>
        </w:rPr>
        <w:t xml:space="preserve">, </w:t>
      </w:r>
      <m:oMath>
        <m:sSub>
          <m:sSubPr>
            <m:ctrlPr>
              <w:rPr>
                <w:rFonts w:ascii="Cambria Math" w:hAnsi="Cambria Math"/>
                <w:i/>
                <w:lang w:eastAsia="ja-JP"/>
              </w:rPr>
            </m:ctrlPr>
          </m:sSubPr>
          <m:e>
            <m:r>
              <w:rPr>
                <w:rFonts w:ascii="Cambria Math" w:hAnsi="Cambria Math"/>
                <w:lang w:eastAsia="ja-JP"/>
              </w:rPr>
              <m:t>w</m:t>
            </m:r>
          </m:e>
          <m:sub>
            <m:r>
              <w:rPr>
                <w:rFonts w:ascii="Cambria Math" w:hAnsi="Cambria Math"/>
                <w:lang w:eastAsia="ja-JP"/>
              </w:rPr>
              <m:t>ij</m:t>
            </m:r>
          </m:sub>
        </m:sSub>
      </m:oMath>
      <w:r w:rsidR="001C2968">
        <w:rPr>
          <w:lang w:eastAsia="ja-JP"/>
        </w:rPr>
        <w:t xml:space="preserve">, will be the frequency with which a point in quantile </w:t>
      </w:r>
      <m:oMath>
        <m:sSub>
          <m:sSubPr>
            <m:ctrlPr>
              <w:rPr>
                <w:rFonts w:ascii="Cambria Math" w:hAnsi="Cambria Math"/>
                <w:i/>
                <w:lang w:eastAsia="ja-JP"/>
              </w:rPr>
            </m:ctrlPr>
          </m:sSubPr>
          <m:e>
            <m:r>
              <w:rPr>
                <w:rFonts w:ascii="Cambria Math" w:hAnsi="Cambria Math"/>
                <w:lang w:eastAsia="ja-JP"/>
              </w:rPr>
              <m:t>q</m:t>
            </m:r>
          </m:e>
          <m:sub>
            <m:r>
              <w:rPr>
                <w:rFonts w:ascii="Cambria Math" w:hAnsi="Cambria Math"/>
                <w:lang w:eastAsia="ja-JP"/>
              </w:rPr>
              <m:t>j</m:t>
            </m:r>
          </m:sub>
        </m:sSub>
      </m:oMath>
      <w:r w:rsidR="001C2968">
        <w:rPr>
          <w:lang w:eastAsia="ja-JP"/>
        </w:rPr>
        <w:t xml:space="preserve"> is followed by a point in quantile </w:t>
      </w:r>
      <m:oMath>
        <m:sSub>
          <m:sSubPr>
            <m:ctrlPr>
              <w:rPr>
                <w:rFonts w:ascii="Cambria Math" w:hAnsi="Cambria Math"/>
                <w:i/>
                <w:lang w:eastAsia="ja-JP"/>
              </w:rPr>
            </m:ctrlPr>
          </m:sSubPr>
          <m:e>
            <m:r>
              <w:rPr>
                <w:rFonts w:ascii="Cambria Math" w:hAnsi="Cambria Math"/>
                <w:lang w:eastAsia="ja-JP"/>
              </w:rPr>
              <m:t>q</m:t>
            </m:r>
          </m:e>
          <m:sub>
            <m:r>
              <w:rPr>
                <w:rFonts w:ascii="Cambria Math" w:hAnsi="Cambria Math"/>
                <w:lang w:eastAsia="ja-JP"/>
              </w:rPr>
              <m:t>i</m:t>
            </m:r>
          </m:sub>
        </m:sSub>
      </m:oMath>
      <w:r w:rsidR="00A554A4">
        <w:rPr>
          <w:lang w:eastAsia="ja-JP"/>
        </w:rPr>
        <w:t>.</w:t>
      </w:r>
    </w:p>
    <w:p w14:paraId="4A1FCAC4" w14:textId="608585C6" w:rsidR="00C510AC" w:rsidRDefault="00964A48" w:rsidP="00702063">
      <w:pPr>
        <w:rPr>
          <w:lang w:eastAsia="ja-JP"/>
        </w:rPr>
      </w:pPr>
      <w:r>
        <w:rPr>
          <w:lang w:eastAsia="ja-JP"/>
        </w:rPr>
        <w:t xml:space="preserve">Next, we normalize </w:t>
      </w:r>
      <m:oMath>
        <m:r>
          <w:rPr>
            <w:rFonts w:ascii="Cambria Math" w:hAnsi="Cambria Math"/>
            <w:lang w:eastAsia="ja-JP"/>
          </w:rPr>
          <m:t>W</m:t>
        </m:r>
      </m:oMath>
      <w:r>
        <w:rPr>
          <w:lang w:eastAsia="ja-JP"/>
        </w:rPr>
        <w:t xml:space="preserve"> by having </w:t>
      </w:r>
      <m:oMath>
        <m:sSub>
          <m:sSubPr>
            <m:ctrlPr>
              <w:rPr>
                <w:rFonts w:ascii="Cambria Math" w:hAnsi="Cambria Math"/>
                <w:i/>
                <w:lang w:eastAsia="ja-JP"/>
              </w:rPr>
            </m:ctrlPr>
          </m:sSubPr>
          <m:e>
            <m:r>
              <w:rPr>
                <w:rFonts w:ascii="Cambria Math" w:hAnsi="Cambria Math"/>
                <w:lang w:eastAsia="ja-JP"/>
              </w:rPr>
              <m:t>Σ</m:t>
            </m:r>
          </m:e>
          <m:sub>
            <m:r>
              <w:rPr>
                <w:rFonts w:ascii="Cambria Math" w:hAnsi="Cambria Math"/>
                <w:lang w:eastAsia="ja-JP"/>
              </w:rPr>
              <m:t>j</m:t>
            </m:r>
          </m:sub>
        </m:sSub>
        <m:sSub>
          <m:sSubPr>
            <m:ctrlPr>
              <w:rPr>
                <w:rFonts w:ascii="Cambria Math" w:hAnsi="Cambria Math"/>
                <w:i/>
                <w:lang w:eastAsia="ja-JP"/>
              </w:rPr>
            </m:ctrlPr>
          </m:sSubPr>
          <m:e>
            <m:r>
              <w:rPr>
                <w:rFonts w:ascii="Cambria Math" w:hAnsi="Cambria Math"/>
                <w:lang w:eastAsia="ja-JP"/>
              </w:rPr>
              <m:t>w</m:t>
            </m:r>
          </m:e>
          <m:sub>
            <m:r>
              <w:rPr>
                <w:rFonts w:ascii="Cambria Math" w:hAnsi="Cambria Math"/>
                <w:lang w:eastAsia="ja-JP"/>
              </w:rPr>
              <m:t>ij</m:t>
            </m:r>
          </m:sub>
        </m:sSub>
        <m:r>
          <w:rPr>
            <w:rFonts w:ascii="Cambria Math" w:hAnsi="Cambria Math"/>
            <w:lang w:eastAsia="ja-JP"/>
          </w:rPr>
          <m:t>=1</m:t>
        </m:r>
      </m:oMath>
      <w:r>
        <w:rPr>
          <w:lang w:eastAsia="ja-JP"/>
        </w:rPr>
        <w:t>. This gives us the</w:t>
      </w:r>
      <w:r w:rsidR="00475671">
        <w:rPr>
          <w:lang w:eastAsia="ja-JP"/>
        </w:rPr>
        <w:t xml:space="preserve"> Markov transition matrix. </w:t>
      </w:r>
      <w:r w:rsidR="006E79D0">
        <w:rPr>
          <w:lang w:eastAsia="ja-JP"/>
        </w:rPr>
        <w:t>This matrix is insensitive to temporal dependenc</w:t>
      </w:r>
      <w:r w:rsidR="00E56080">
        <w:rPr>
          <w:lang w:eastAsia="ja-JP"/>
        </w:rPr>
        <w:t>y</w:t>
      </w:r>
      <w:r w:rsidR="006E79D0">
        <w:rPr>
          <w:lang w:eastAsia="ja-JP"/>
        </w:rPr>
        <w:t xml:space="preserve"> on the time steps </w:t>
      </w:r>
      <m:oMath>
        <m:sSup>
          <m:sSupPr>
            <m:ctrlPr>
              <w:rPr>
                <w:rFonts w:ascii="Cambria Math" w:hAnsi="Cambria Math"/>
                <w:i/>
                <w:lang w:eastAsia="ja-JP"/>
              </w:rPr>
            </m:ctrlPr>
          </m:sSupPr>
          <m:e>
            <m:r>
              <w:rPr>
                <w:rFonts w:ascii="Cambria Math" w:hAnsi="Cambria Math"/>
                <w:lang w:eastAsia="ja-JP"/>
              </w:rPr>
              <m:t>t</m:t>
            </m:r>
          </m:e>
          <m:sup>
            <m:r>
              <w:rPr>
                <w:rFonts w:ascii="Cambria Math" w:hAnsi="Cambria Math"/>
                <w:lang w:eastAsia="ja-JP"/>
              </w:rPr>
              <m:t>&lt;i&gt;</m:t>
            </m:r>
          </m:sup>
        </m:sSup>
      </m:oMath>
      <w:r w:rsidR="00E56080">
        <w:rPr>
          <w:lang w:eastAsia="ja-JP"/>
        </w:rPr>
        <w:t xml:space="preserve">. To compensate for the associated information loss </w:t>
      </w:r>
      <w:r w:rsidR="0056045F">
        <w:rPr>
          <w:lang w:eastAsia="ja-JP"/>
        </w:rPr>
        <w:t>(</w:t>
      </w:r>
      <w:r w:rsidR="00E56080">
        <w:rPr>
          <w:lang w:eastAsia="ja-JP"/>
        </w:rPr>
        <w:t>due to</w:t>
      </w:r>
      <w:r w:rsidR="0056045F">
        <w:rPr>
          <w:lang w:eastAsia="ja-JP"/>
        </w:rPr>
        <w:t xml:space="preserve"> the lack of temporal dependency)</w:t>
      </w:r>
      <w:r w:rsidR="00C510AC">
        <w:rPr>
          <w:lang w:eastAsia="ja-JP"/>
        </w:rPr>
        <w:t>, we define the Markov Transition Field (MTF)</w:t>
      </w:r>
      <w:r w:rsidR="00AC569E">
        <w:rPr>
          <w:lang w:eastAsia="ja-JP"/>
        </w:rPr>
        <w:t xml:space="preserve"> in Equation 6</w:t>
      </w:r>
      <w:r w:rsidR="00C510AC">
        <w:rPr>
          <w:lang w:eastAsia="ja-JP"/>
        </w:rPr>
        <w:t>:</w:t>
      </w:r>
    </w:p>
    <w:p w14:paraId="1E043168" w14:textId="77777777" w:rsidR="00C510AC" w:rsidRDefault="00C510AC" w:rsidP="00702063">
      <w:pPr>
        <w:rPr>
          <w:lang w:eastAsia="ja-JP"/>
        </w:rPr>
      </w:pPr>
    </w:p>
    <w:p w14:paraId="0346E9E1" w14:textId="0FA633E2" w:rsidR="00964A48" w:rsidRPr="00A554A4" w:rsidRDefault="004A0E92" w:rsidP="00702063">
      <w:pPr>
        <w:rPr>
          <w:lang w:eastAsia="ja-JP"/>
        </w:rPr>
      </w:pPr>
      <m:oMathPara>
        <m:oMath>
          <m:eqArr>
            <m:eqArrPr>
              <m:maxDist m:val="1"/>
              <m:ctrlPr>
                <w:rPr>
                  <w:rFonts w:ascii="Cambria Math" w:hAnsi="Cambria Math"/>
                  <w:i/>
                  <w:lang w:eastAsia="ja-JP"/>
                </w:rPr>
              </m:ctrlPr>
            </m:eqArrPr>
            <m:e>
              <m:r>
                <w:rPr>
                  <w:rFonts w:ascii="Cambria Math" w:hAnsi="Cambria Math"/>
                  <w:lang w:eastAsia="ja-JP"/>
                </w:rPr>
                <m:t>M</m:t>
              </m:r>
              <m:r>
                <m:rPr>
                  <m:sty m:val="p"/>
                </m:rPr>
                <w:rPr>
                  <w:rFonts w:ascii="Cambria Math" w:hAnsi="Cambria Math"/>
                  <w:lang w:eastAsia="ja-JP"/>
                </w:rPr>
                <m:t>=</m:t>
              </m:r>
              <m:d>
                <m:dPr>
                  <m:begChr m:val="["/>
                  <m:endChr m:val="]"/>
                  <m:ctrlPr>
                    <w:rPr>
                      <w:rFonts w:ascii="Cambria Math" w:hAnsi="Cambria Math"/>
                      <w:lang w:eastAsia="ja-JP"/>
                    </w:rPr>
                  </m:ctrlPr>
                </m:dPr>
                <m:e>
                  <m:m>
                    <m:mPr>
                      <m:mcs>
                        <m:mc>
                          <m:mcPr>
                            <m:count m:val="3"/>
                            <m:mcJc m:val="center"/>
                          </m:mcPr>
                        </m:mc>
                      </m:mcs>
                      <m:ctrlPr>
                        <w:rPr>
                          <w:rFonts w:ascii="Cambria Math" w:hAnsi="Cambria Math"/>
                          <w:lang w:eastAsia="ja-JP"/>
                        </w:rPr>
                      </m:ctrlPr>
                    </m:mPr>
                    <m:mr>
                      <m:e>
                        <m:sSub>
                          <m:sSubPr>
                            <m:ctrlPr>
                              <w:rPr>
                                <w:rFonts w:ascii="Cambria Math" w:hAnsi="Cambria Math"/>
                                <w:lang w:eastAsia="ja-JP"/>
                              </w:rPr>
                            </m:ctrlPr>
                          </m:sSubPr>
                          <m:e>
                            <m:r>
                              <w:rPr>
                                <w:rFonts w:ascii="Cambria Math" w:hAnsi="Cambria Math"/>
                                <w:lang w:eastAsia="ja-JP"/>
                              </w:rPr>
                              <m:t>w</m:t>
                            </m:r>
                          </m:e>
                          <m:sub>
                            <m:r>
                              <w:rPr>
                                <w:rFonts w:ascii="Cambria Math" w:hAnsi="Cambria Math"/>
                                <w:lang w:eastAsia="ja-JP"/>
                              </w:rPr>
                              <m:t>ij</m:t>
                            </m:r>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x</m:t>
                                </m:r>
                              </m:e>
                              <m:sub>
                                <m:r>
                                  <m:rPr>
                                    <m:sty m:val="p"/>
                                  </m:rPr>
                                  <w:rPr>
                                    <w:rFonts w:ascii="Cambria Math" w:hAnsi="Cambria Math"/>
                                    <w:lang w:eastAsia="ja-JP"/>
                                  </w:rPr>
                                  <m:t>1</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q</m:t>
                                </m:r>
                              </m:e>
                              <m:sub>
                                <m:r>
                                  <w:rPr>
                                    <w:rFonts w:ascii="Cambria Math" w:hAnsi="Cambria Math"/>
                                    <w:lang w:eastAsia="ja-JP"/>
                                  </w:rPr>
                                  <m:t>i</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x</m:t>
                                </m:r>
                              </m:e>
                              <m:sub>
                                <m:r>
                                  <m:rPr>
                                    <m:sty m:val="p"/>
                                  </m:rPr>
                                  <w:rPr>
                                    <w:rFonts w:ascii="Cambria Math" w:hAnsi="Cambria Math"/>
                                    <w:lang w:eastAsia="ja-JP"/>
                                  </w:rPr>
                                  <m:t>1</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q</m:t>
                                </m:r>
                              </m:e>
                              <m:sub>
                                <m:r>
                                  <w:rPr>
                                    <w:rFonts w:ascii="Cambria Math" w:hAnsi="Cambria Math"/>
                                    <w:lang w:eastAsia="ja-JP"/>
                                  </w:rPr>
                                  <m:t>j</m:t>
                                </m:r>
                              </m:sub>
                            </m:sSub>
                          </m:sub>
                        </m:sSub>
                      </m:e>
                      <m:e>
                        <m:r>
                          <m:rPr>
                            <m:sty m:val="p"/>
                          </m:rPr>
                          <w:rPr>
                            <w:rFonts w:ascii="Cambria Math" w:hAnsi="Cambria Math"/>
                            <w:lang w:eastAsia="ja-JP"/>
                          </w:rPr>
                          <m:t>⋯</m:t>
                        </m:r>
                      </m:e>
                      <m:e>
                        <m:sSub>
                          <m:sSubPr>
                            <m:ctrlPr>
                              <w:rPr>
                                <w:rFonts w:ascii="Cambria Math" w:hAnsi="Cambria Math"/>
                                <w:lang w:eastAsia="ja-JP"/>
                              </w:rPr>
                            </m:ctrlPr>
                          </m:sSubPr>
                          <m:e>
                            <m:r>
                              <w:rPr>
                                <w:rFonts w:ascii="Cambria Math" w:hAnsi="Cambria Math"/>
                                <w:lang w:eastAsia="ja-JP"/>
                              </w:rPr>
                              <m:t>w</m:t>
                            </m:r>
                          </m:e>
                          <m:sub>
                            <m:r>
                              <w:rPr>
                                <w:rFonts w:ascii="Cambria Math" w:hAnsi="Cambria Math"/>
                                <w:lang w:eastAsia="ja-JP"/>
                              </w:rPr>
                              <m:t>ij</m:t>
                            </m:r>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x</m:t>
                                </m:r>
                              </m:e>
                              <m:sub>
                                <m:r>
                                  <m:rPr>
                                    <m:sty m:val="p"/>
                                  </m:rPr>
                                  <w:rPr>
                                    <w:rFonts w:ascii="Cambria Math" w:hAnsi="Cambria Math"/>
                                    <w:lang w:eastAsia="ja-JP"/>
                                  </w:rPr>
                                  <m:t>1</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q</m:t>
                                </m:r>
                              </m:e>
                              <m:sub>
                                <m:r>
                                  <w:rPr>
                                    <w:rFonts w:ascii="Cambria Math" w:hAnsi="Cambria Math"/>
                                    <w:lang w:eastAsia="ja-JP"/>
                                  </w:rPr>
                                  <m:t>i</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x</m:t>
                                </m:r>
                              </m:e>
                              <m:sub>
                                <m:r>
                                  <w:rPr>
                                    <w:rFonts w:ascii="Cambria Math" w:hAnsi="Cambria Math"/>
                                    <w:lang w:eastAsia="ja-JP"/>
                                  </w:rPr>
                                  <m:t>m</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q</m:t>
                                </m:r>
                              </m:e>
                              <m:sub>
                                <m:r>
                                  <w:rPr>
                                    <w:rFonts w:ascii="Cambria Math" w:hAnsi="Cambria Math"/>
                                    <w:lang w:eastAsia="ja-JP"/>
                                  </w:rPr>
                                  <m:t>j</m:t>
                                </m:r>
                              </m:sub>
                            </m:sSub>
                          </m:sub>
                        </m:sSub>
                        <m:ctrlPr>
                          <w:rPr>
                            <w:rFonts w:ascii="Cambria Math" w:eastAsia="Cambria Math" w:hAnsi="Cambria Math" w:cs="Cambria Math"/>
                            <w:lang w:eastAsia="ja-JP"/>
                          </w:rPr>
                        </m:ctrlPr>
                      </m:e>
                    </m:mr>
                    <m:mr>
                      <m:e>
                        <m:sSub>
                          <m:sSubPr>
                            <m:ctrlPr>
                              <w:rPr>
                                <w:rFonts w:ascii="Cambria Math" w:hAnsi="Cambria Math"/>
                                <w:lang w:eastAsia="ja-JP"/>
                              </w:rPr>
                            </m:ctrlPr>
                          </m:sSubPr>
                          <m:e>
                            <m:r>
                              <w:rPr>
                                <w:rFonts w:ascii="Cambria Math" w:hAnsi="Cambria Math"/>
                                <w:lang w:eastAsia="ja-JP"/>
                              </w:rPr>
                              <m:t>w</m:t>
                            </m:r>
                          </m:e>
                          <m:sub>
                            <m:r>
                              <w:rPr>
                                <w:rFonts w:ascii="Cambria Math" w:hAnsi="Cambria Math"/>
                                <w:lang w:eastAsia="ja-JP"/>
                              </w:rPr>
                              <m:t>ij</m:t>
                            </m:r>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x</m:t>
                                </m:r>
                              </m:e>
                              <m:sub>
                                <m:r>
                                  <m:rPr>
                                    <m:sty m:val="p"/>
                                  </m:rPr>
                                  <w:rPr>
                                    <w:rFonts w:ascii="Cambria Math" w:hAnsi="Cambria Math"/>
                                    <w:lang w:eastAsia="ja-JP"/>
                                  </w:rPr>
                                  <m:t>2</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q</m:t>
                                </m:r>
                              </m:e>
                              <m:sub>
                                <m:r>
                                  <w:rPr>
                                    <w:rFonts w:ascii="Cambria Math" w:hAnsi="Cambria Math"/>
                                    <w:lang w:eastAsia="ja-JP"/>
                                  </w:rPr>
                                  <m:t>i</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x</m:t>
                                </m:r>
                              </m:e>
                              <m:sub>
                                <m:r>
                                  <m:rPr>
                                    <m:sty m:val="p"/>
                                  </m:rPr>
                                  <w:rPr>
                                    <w:rFonts w:ascii="Cambria Math" w:hAnsi="Cambria Math"/>
                                    <w:lang w:eastAsia="ja-JP"/>
                                  </w:rPr>
                                  <m:t>1</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q</m:t>
                                </m:r>
                              </m:e>
                              <m:sub>
                                <m:r>
                                  <w:rPr>
                                    <w:rFonts w:ascii="Cambria Math" w:hAnsi="Cambria Math"/>
                                    <w:lang w:eastAsia="ja-JP"/>
                                  </w:rPr>
                                  <m:t>j</m:t>
                                </m:r>
                              </m:sub>
                            </m:sSub>
                          </m:sub>
                        </m:sSub>
                      </m:e>
                      <m:e>
                        <m:r>
                          <m:rPr>
                            <m:sty m:val="p"/>
                          </m:rPr>
                          <w:rPr>
                            <w:rFonts w:ascii="Cambria Math" w:hAnsi="Cambria Math"/>
                            <w:lang w:eastAsia="ja-JP"/>
                          </w:rPr>
                          <m:t>⋯</m:t>
                        </m:r>
                        <m:ctrlPr>
                          <w:rPr>
                            <w:rFonts w:ascii="Cambria Math" w:eastAsia="Cambria Math" w:hAnsi="Cambria Math" w:cs="Cambria Math"/>
                            <w:lang w:eastAsia="ja-JP"/>
                          </w:rPr>
                        </m:ctrlPr>
                      </m:e>
                      <m:e>
                        <m:sSub>
                          <m:sSubPr>
                            <m:ctrlPr>
                              <w:rPr>
                                <w:rFonts w:ascii="Cambria Math" w:hAnsi="Cambria Math"/>
                                <w:lang w:eastAsia="ja-JP"/>
                              </w:rPr>
                            </m:ctrlPr>
                          </m:sSubPr>
                          <m:e>
                            <m:r>
                              <w:rPr>
                                <w:rFonts w:ascii="Cambria Math" w:hAnsi="Cambria Math"/>
                                <w:lang w:eastAsia="ja-JP"/>
                              </w:rPr>
                              <m:t>w</m:t>
                            </m:r>
                          </m:e>
                          <m:sub>
                            <m:r>
                              <w:rPr>
                                <w:rFonts w:ascii="Cambria Math" w:hAnsi="Cambria Math"/>
                                <w:lang w:eastAsia="ja-JP"/>
                              </w:rPr>
                              <m:t>ij</m:t>
                            </m:r>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x</m:t>
                                </m:r>
                              </m:e>
                              <m:sub>
                                <m:r>
                                  <m:rPr>
                                    <m:sty m:val="p"/>
                                  </m:rPr>
                                  <w:rPr>
                                    <w:rFonts w:ascii="Cambria Math" w:hAnsi="Cambria Math"/>
                                    <w:lang w:eastAsia="ja-JP"/>
                                  </w:rPr>
                                  <m:t>2</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q</m:t>
                                </m:r>
                              </m:e>
                              <m:sub>
                                <m:r>
                                  <w:rPr>
                                    <w:rFonts w:ascii="Cambria Math" w:hAnsi="Cambria Math"/>
                                    <w:lang w:eastAsia="ja-JP"/>
                                  </w:rPr>
                                  <m:t>i</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x</m:t>
                                </m:r>
                              </m:e>
                              <m:sub>
                                <m:r>
                                  <w:rPr>
                                    <w:rFonts w:ascii="Cambria Math" w:hAnsi="Cambria Math"/>
                                    <w:lang w:eastAsia="ja-JP"/>
                                  </w:rPr>
                                  <m:t>m</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q</m:t>
                                </m:r>
                              </m:e>
                              <m:sub>
                                <m:r>
                                  <w:rPr>
                                    <w:rFonts w:ascii="Cambria Math" w:hAnsi="Cambria Math"/>
                                    <w:lang w:eastAsia="ja-JP"/>
                                  </w:rPr>
                                  <m:t>j</m:t>
                                </m:r>
                              </m:sub>
                            </m:sSub>
                          </m:sub>
                        </m:sSub>
                        <m:ctrlPr>
                          <w:rPr>
                            <w:rFonts w:ascii="Cambria Math" w:eastAsia="Cambria Math" w:hAnsi="Cambria Math" w:cs="Cambria Math"/>
                            <w:lang w:eastAsia="ja-JP"/>
                          </w:rPr>
                        </m:ctrlPr>
                      </m:e>
                    </m:mr>
                    <m:mr>
                      <m:e>
                        <m:r>
                          <m:rPr>
                            <m:sty m:val="p"/>
                          </m:rPr>
                          <w:rPr>
                            <w:rFonts w:ascii="Cambria Math" w:eastAsia="Cambria Math" w:hAnsi="Cambria Math" w:cs="Cambria Math"/>
                            <w:lang w:eastAsia="ja-JP"/>
                          </w:rPr>
                          <m:t>⋮</m:t>
                        </m:r>
                        <m:ctrlPr>
                          <w:rPr>
                            <w:rFonts w:ascii="Cambria Math" w:eastAsia="Cambria Math" w:hAnsi="Cambria Math" w:cs="Cambria Math"/>
                            <w:lang w:eastAsia="ja-JP"/>
                          </w:rPr>
                        </m:ctrlPr>
                      </m:e>
                      <m:e>
                        <m:r>
                          <m:rPr>
                            <m:sty m:val="p"/>
                          </m:rPr>
                          <w:rPr>
                            <w:rFonts w:ascii="Cambria Math" w:eastAsia="Cambria Math" w:hAnsi="Cambria Math" w:cs="Cambria Math"/>
                            <w:lang w:eastAsia="ja-JP"/>
                          </w:rPr>
                          <m:t>⋱</m:t>
                        </m:r>
                        <m:ctrlPr>
                          <w:rPr>
                            <w:rFonts w:ascii="Cambria Math" w:eastAsia="Cambria Math" w:hAnsi="Cambria Math" w:cs="Cambria Math"/>
                            <w:lang w:eastAsia="ja-JP"/>
                          </w:rPr>
                        </m:ctrlPr>
                      </m:e>
                      <m:e>
                        <m:r>
                          <m:rPr>
                            <m:sty m:val="p"/>
                          </m:rPr>
                          <w:rPr>
                            <w:rFonts w:ascii="Cambria Math" w:eastAsia="Cambria Math" w:hAnsi="Cambria Math" w:cs="Cambria Math"/>
                            <w:lang w:eastAsia="ja-JP"/>
                          </w:rPr>
                          <m:t>⋮</m:t>
                        </m:r>
                        <m:ctrlPr>
                          <w:rPr>
                            <w:rFonts w:ascii="Cambria Math" w:eastAsia="Cambria Math" w:hAnsi="Cambria Math" w:cs="Cambria Math"/>
                            <w:lang w:eastAsia="ja-JP"/>
                          </w:rPr>
                        </m:ctrlPr>
                      </m:e>
                    </m:mr>
                    <m:mr>
                      <m:e>
                        <m:sSub>
                          <m:sSubPr>
                            <m:ctrlPr>
                              <w:rPr>
                                <w:rFonts w:ascii="Cambria Math" w:hAnsi="Cambria Math"/>
                                <w:lang w:eastAsia="ja-JP"/>
                              </w:rPr>
                            </m:ctrlPr>
                          </m:sSubPr>
                          <m:e>
                            <m:r>
                              <w:rPr>
                                <w:rFonts w:ascii="Cambria Math" w:hAnsi="Cambria Math"/>
                                <w:lang w:eastAsia="ja-JP"/>
                              </w:rPr>
                              <m:t>w</m:t>
                            </m:r>
                          </m:e>
                          <m:sub>
                            <m:r>
                              <w:rPr>
                                <w:rFonts w:ascii="Cambria Math" w:hAnsi="Cambria Math"/>
                                <w:lang w:eastAsia="ja-JP"/>
                              </w:rPr>
                              <m:t>ij</m:t>
                            </m:r>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x</m:t>
                                </m:r>
                              </m:e>
                              <m:sub>
                                <m:r>
                                  <w:rPr>
                                    <w:rFonts w:ascii="Cambria Math" w:hAnsi="Cambria Math"/>
                                    <w:lang w:eastAsia="ja-JP"/>
                                  </w:rPr>
                                  <m:t>m</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q</m:t>
                                </m:r>
                              </m:e>
                              <m:sub>
                                <m:r>
                                  <w:rPr>
                                    <w:rFonts w:ascii="Cambria Math" w:hAnsi="Cambria Math"/>
                                    <w:lang w:eastAsia="ja-JP"/>
                                  </w:rPr>
                                  <m:t>i</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x</m:t>
                                </m:r>
                              </m:e>
                              <m:sub>
                                <m:r>
                                  <m:rPr>
                                    <m:sty m:val="p"/>
                                  </m:rPr>
                                  <w:rPr>
                                    <w:rFonts w:ascii="Cambria Math" w:hAnsi="Cambria Math"/>
                                    <w:lang w:eastAsia="ja-JP"/>
                                  </w:rPr>
                                  <m:t>1</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q</m:t>
                                </m:r>
                              </m:e>
                              <m:sub>
                                <m:r>
                                  <w:rPr>
                                    <w:rFonts w:ascii="Cambria Math" w:hAnsi="Cambria Math"/>
                                    <w:lang w:eastAsia="ja-JP"/>
                                  </w:rPr>
                                  <m:t>j</m:t>
                                </m:r>
                              </m:sub>
                            </m:sSub>
                          </m:sub>
                        </m:sSub>
                        <m:ctrlPr>
                          <w:rPr>
                            <w:rFonts w:ascii="Cambria Math" w:eastAsia="Cambria Math" w:hAnsi="Cambria Math" w:cs="Cambria Math"/>
                            <w:lang w:eastAsia="ja-JP"/>
                          </w:rPr>
                        </m:ctrlPr>
                      </m:e>
                      <m:e>
                        <m:r>
                          <m:rPr>
                            <m:sty m:val="p"/>
                          </m:rPr>
                          <w:rPr>
                            <w:rFonts w:ascii="Cambria Math" w:eastAsia="Cambria Math" w:hAnsi="Cambria Math" w:cs="Cambria Math"/>
                            <w:lang w:eastAsia="ja-JP"/>
                          </w:rPr>
                          <m:t>⋯</m:t>
                        </m:r>
                        <m:ctrlPr>
                          <w:rPr>
                            <w:rFonts w:ascii="Cambria Math" w:eastAsia="Cambria Math" w:hAnsi="Cambria Math" w:cs="Cambria Math"/>
                            <w:lang w:eastAsia="ja-JP"/>
                          </w:rPr>
                        </m:ctrlPr>
                      </m:e>
                      <m:e>
                        <m:sSub>
                          <m:sSubPr>
                            <m:ctrlPr>
                              <w:rPr>
                                <w:rFonts w:ascii="Cambria Math" w:hAnsi="Cambria Math"/>
                                <w:lang w:eastAsia="ja-JP"/>
                              </w:rPr>
                            </m:ctrlPr>
                          </m:sSubPr>
                          <m:e>
                            <m:r>
                              <w:rPr>
                                <w:rFonts w:ascii="Cambria Math" w:hAnsi="Cambria Math"/>
                                <w:lang w:eastAsia="ja-JP"/>
                              </w:rPr>
                              <m:t>w</m:t>
                            </m:r>
                          </m:e>
                          <m:sub>
                            <m:r>
                              <w:rPr>
                                <w:rFonts w:ascii="Cambria Math" w:hAnsi="Cambria Math"/>
                                <w:lang w:eastAsia="ja-JP"/>
                              </w:rPr>
                              <m:t>ij</m:t>
                            </m:r>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x</m:t>
                                </m:r>
                              </m:e>
                              <m:sub>
                                <m:r>
                                  <w:rPr>
                                    <w:rFonts w:ascii="Cambria Math" w:hAnsi="Cambria Math"/>
                                    <w:lang w:eastAsia="ja-JP"/>
                                  </w:rPr>
                                  <m:t>m</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q</m:t>
                                </m:r>
                              </m:e>
                              <m:sub>
                                <m:r>
                                  <w:rPr>
                                    <w:rFonts w:ascii="Cambria Math" w:hAnsi="Cambria Math"/>
                                    <w:lang w:eastAsia="ja-JP"/>
                                  </w:rPr>
                                  <m:t>i</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x</m:t>
                                </m:r>
                              </m:e>
                              <m:sub>
                                <m:r>
                                  <w:rPr>
                                    <w:rFonts w:ascii="Cambria Math" w:hAnsi="Cambria Math"/>
                                    <w:lang w:eastAsia="ja-JP"/>
                                  </w:rPr>
                                  <m:t>m</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q</m:t>
                                </m:r>
                              </m:e>
                              <m:sub>
                                <m:r>
                                  <w:rPr>
                                    <w:rFonts w:ascii="Cambria Math" w:hAnsi="Cambria Math"/>
                                    <w:lang w:eastAsia="ja-JP"/>
                                  </w:rPr>
                                  <m:t>j</m:t>
                                </m:r>
                              </m:sub>
                            </m:sSub>
                          </m:sub>
                        </m:sSub>
                      </m:e>
                    </m:mr>
                  </m:m>
                </m:e>
              </m:d>
              <m:r>
                <w:rPr>
                  <w:rFonts w:ascii="Cambria Math" w:hAnsi="Cambria Math"/>
                  <w:lang w:eastAsia="ja-JP"/>
                </w:rPr>
                <m:t>#</m:t>
              </m:r>
              <m:d>
                <m:dPr>
                  <m:ctrlPr>
                    <w:rPr>
                      <w:rFonts w:ascii="Cambria Math" w:hAnsi="Cambria Math"/>
                      <w:i/>
                      <w:lang w:eastAsia="ja-JP"/>
                    </w:rPr>
                  </m:ctrlPr>
                </m:dPr>
                <m:e>
                  <m:r>
                    <w:rPr>
                      <w:rFonts w:ascii="Cambria Math" w:hAnsi="Cambria Math"/>
                      <w:lang w:eastAsia="ja-JP"/>
                    </w:rPr>
                    <m:t>6</m:t>
                  </m:r>
                </m:e>
              </m:d>
            </m:e>
          </m:eqArr>
        </m:oMath>
      </m:oMathPara>
    </w:p>
    <w:p w14:paraId="327CB5D7" w14:textId="0BDFB583" w:rsidR="00B92856" w:rsidRDefault="00B92856" w:rsidP="00702063">
      <w:pPr>
        <w:rPr>
          <w:lang w:eastAsia="ja-JP"/>
        </w:rPr>
      </w:pPr>
    </w:p>
    <w:p w14:paraId="682367CE" w14:textId="5924614E" w:rsidR="00B92856" w:rsidRDefault="00CC61FD" w:rsidP="00702063">
      <w:pPr>
        <w:rPr>
          <w:lang w:eastAsia="ja-JP"/>
        </w:rPr>
      </w:pPr>
      <w:r>
        <w:rPr>
          <w:lang w:eastAsia="ja-JP"/>
        </w:rPr>
        <w:t xml:space="preserve">The matrix </w:t>
      </w:r>
      <m:oMath>
        <m:r>
          <w:rPr>
            <w:rFonts w:ascii="Cambria Math" w:hAnsi="Cambria Math"/>
            <w:lang w:eastAsia="ja-JP"/>
          </w:rPr>
          <m:t>W</m:t>
        </m:r>
      </m:oMath>
      <w:r>
        <w:rPr>
          <w:lang w:eastAsia="ja-JP"/>
        </w:rPr>
        <w:t xml:space="preserve"> (Markov transition matrix)</w:t>
      </w:r>
      <w:r w:rsidR="00D55D54">
        <w:rPr>
          <w:lang w:eastAsia="ja-JP"/>
        </w:rPr>
        <w:t xml:space="preserve"> is constructed as follows</w:t>
      </w:r>
      <w:r w:rsidR="000C2CB0">
        <w:rPr>
          <w:lang w:eastAsia="ja-JP"/>
        </w:rPr>
        <w:t>. The magnitude of all the data</w:t>
      </w:r>
      <w:r w:rsidR="00D55D54">
        <w:rPr>
          <w:lang w:eastAsia="ja-JP"/>
        </w:rPr>
        <w:t xml:space="preserve">points are separated into </w:t>
      </w:r>
      <m:oMath>
        <m:r>
          <w:rPr>
            <w:rFonts w:ascii="Cambria Math" w:hAnsi="Cambria Math"/>
            <w:lang w:eastAsia="ja-JP"/>
          </w:rPr>
          <m:t>Q</m:t>
        </m:r>
      </m:oMath>
      <w:r w:rsidR="00D55D54">
        <w:rPr>
          <w:lang w:eastAsia="ja-JP"/>
        </w:rPr>
        <w:t xml:space="preserve"> quantile bins. </w:t>
      </w:r>
      <w:r w:rsidR="00A973F9">
        <w:rPr>
          <w:lang w:eastAsia="ja-JP"/>
        </w:rPr>
        <w:t>The bins that contain t</w:t>
      </w:r>
      <w:r w:rsidR="000C2CB0">
        <w:rPr>
          <w:lang w:eastAsia="ja-JP"/>
        </w:rPr>
        <w:t>he data</w:t>
      </w:r>
      <w:r w:rsidR="0031167E">
        <w:rPr>
          <w:lang w:eastAsia="ja-JP"/>
        </w:rPr>
        <w:t xml:space="preserve">points at timestamp </w:t>
      </w:r>
      <m:oMath>
        <m:r>
          <w:rPr>
            <w:rFonts w:ascii="Cambria Math" w:hAnsi="Cambria Math"/>
            <w:lang w:eastAsia="ja-JP"/>
          </w:rPr>
          <m:t>i</m:t>
        </m:r>
      </m:oMath>
      <w:r w:rsidR="0031167E">
        <w:rPr>
          <w:lang w:eastAsia="ja-JP"/>
        </w:rPr>
        <w:t xml:space="preserve"> and </w:t>
      </w:r>
      <m:oMath>
        <m:r>
          <w:rPr>
            <w:rFonts w:ascii="Cambria Math" w:hAnsi="Cambria Math"/>
            <w:lang w:eastAsia="ja-JP"/>
          </w:rPr>
          <m:t>j</m:t>
        </m:r>
      </m:oMath>
      <w:r w:rsidR="0031167E">
        <w:rPr>
          <w:lang w:eastAsia="ja-JP"/>
        </w:rPr>
        <w:t xml:space="preserve"> are </w:t>
      </w:r>
      <m:oMath>
        <m:sSub>
          <m:sSubPr>
            <m:ctrlPr>
              <w:rPr>
                <w:rFonts w:ascii="Cambria Math" w:hAnsi="Cambria Math"/>
                <w:i/>
                <w:lang w:eastAsia="ja-JP"/>
              </w:rPr>
            </m:ctrlPr>
          </m:sSubPr>
          <m:e>
            <m:r>
              <w:rPr>
                <w:rFonts w:ascii="Cambria Math" w:hAnsi="Cambria Math"/>
                <w:lang w:eastAsia="ja-JP"/>
              </w:rPr>
              <m:t>q</m:t>
            </m:r>
          </m:e>
          <m:sub>
            <m:r>
              <w:rPr>
                <w:rFonts w:ascii="Cambria Math" w:hAnsi="Cambria Math"/>
                <w:lang w:eastAsia="ja-JP"/>
              </w:rPr>
              <m:t>i</m:t>
            </m:r>
          </m:sub>
        </m:sSub>
      </m:oMath>
      <w:r w:rsidR="0031167E">
        <w:rPr>
          <w:lang w:eastAsia="ja-JP"/>
        </w:rPr>
        <w:t xml:space="preserve"> and </w:t>
      </w:r>
      <m:oMath>
        <m:sSub>
          <m:sSubPr>
            <m:ctrlPr>
              <w:rPr>
                <w:rFonts w:ascii="Cambria Math" w:hAnsi="Cambria Math"/>
                <w:i/>
                <w:lang w:eastAsia="ja-JP"/>
              </w:rPr>
            </m:ctrlPr>
          </m:sSubPr>
          <m:e>
            <m:r>
              <w:rPr>
                <w:rFonts w:ascii="Cambria Math" w:hAnsi="Cambria Math"/>
                <w:lang w:eastAsia="ja-JP"/>
              </w:rPr>
              <m:t>q</m:t>
            </m:r>
          </m:e>
          <m:sub>
            <m:r>
              <w:rPr>
                <w:rFonts w:ascii="Cambria Math" w:hAnsi="Cambria Math"/>
                <w:lang w:eastAsia="ja-JP"/>
              </w:rPr>
              <m:t>j</m:t>
            </m:r>
          </m:sub>
        </m:sSub>
      </m:oMath>
      <w:r w:rsidR="0031167E">
        <w:rPr>
          <w:lang w:eastAsia="ja-JP"/>
        </w:rPr>
        <w:t>.</w:t>
      </w:r>
      <w:r w:rsidR="00A973F9">
        <w:rPr>
          <w:lang w:eastAsia="ja-JP"/>
        </w:rPr>
        <w:t xml:space="preserve"> The associated transition probability</w:t>
      </w:r>
      <w:r w:rsidR="008D4DE3">
        <w:rPr>
          <w:lang w:eastAsia="ja-JP"/>
        </w:rPr>
        <w:t xml:space="preserve"> of </w:t>
      </w:r>
      <m:oMath>
        <m:sSub>
          <m:sSubPr>
            <m:ctrlPr>
              <w:rPr>
                <w:rFonts w:ascii="Cambria Math" w:hAnsi="Cambria Math"/>
                <w:i/>
                <w:lang w:eastAsia="ja-JP"/>
              </w:rPr>
            </m:ctrlPr>
          </m:sSubPr>
          <m:e>
            <m:r>
              <w:rPr>
                <w:rFonts w:ascii="Cambria Math" w:hAnsi="Cambria Math"/>
                <w:lang w:eastAsia="ja-JP"/>
              </w:rPr>
              <m:t>q</m:t>
            </m:r>
          </m:e>
          <m:sub>
            <m:r>
              <w:rPr>
                <w:rFonts w:ascii="Cambria Math" w:hAnsi="Cambria Math"/>
                <w:lang w:eastAsia="ja-JP"/>
              </w:rPr>
              <m:t>i</m:t>
            </m:r>
          </m:sub>
        </m:sSub>
        <m:r>
          <w:rPr>
            <w:rFonts w:ascii="Cambria Math" w:hAnsi="Cambria Math" w:hint="eastAsia"/>
            <w:lang w:eastAsia="ja-JP"/>
          </w:rPr>
          <m:t>→</m:t>
        </m:r>
        <m:sSub>
          <m:sSubPr>
            <m:ctrlPr>
              <w:rPr>
                <w:rFonts w:ascii="Cambria Math" w:hAnsi="Cambria Math"/>
                <w:i/>
                <w:lang w:eastAsia="ja-JP"/>
              </w:rPr>
            </m:ctrlPr>
          </m:sSubPr>
          <m:e>
            <m:r>
              <w:rPr>
                <w:rFonts w:ascii="Cambria Math" w:hAnsi="Cambria Math"/>
                <w:lang w:eastAsia="ja-JP"/>
              </w:rPr>
              <m:t>q</m:t>
            </m:r>
          </m:e>
          <m:sub>
            <m:r>
              <w:rPr>
                <w:rFonts w:ascii="Cambria Math" w:hAnsi="Cambria Math"/>
                <w:lang w:eastAsia="ja-JP"/>
              </w:rPr>
              <m:t>j</m:t>
            </m:r>
          </m:sub>
        </m:sSub>
      </m:oMath>
      <w:r w:rsidR="00A973F9">
        <w:rPr>
          <w:lang w:eastAsia="ja-JP"/>
        </w:rPr>
        <w:t xml:space="preserve"> in </w:t>
      </w:r>
      <m:oMath>
        <m:r>
          <w:rPr>
            <w:rFonts w:ascii="Cambria Math" w:hAnsi="Cambria Math"/>
            <w:lang w:eastAsia="ja-JP"/>
          </w:rPr>
          <m:t>M</m:t>
        </m:r>
      </m:oMath>
      <w:r w:rsidR="008D4DE3">
        <w:rPr>
          <w:lang w:eastAsia="ja-JP"/>
        </w:rPr>
        <w:t xml:space="preserve"> (Markov Transition Field) is</w:t>
      </w:r>
      <w:r w:rsidR="00A973F9">
        <w:rPr>
          <w:lang w:eastAsia="ja-JP"/>
        </w:rPr>
        <w:t xml:space="preserve"> </w:t>
      </w:r>
      <m:oMath>
        <m:sSub>
          <m:sSubPr>
            <m:ctrlPr>
              <w:rPr>
                <w:rFonts w:ascii="Cambria Math" w:hAnsi="Cambria Math"/>
                <w:i/>
                <w:lang w:eastAsia="ja-JP"/>
              </w:rPr>
            </m:ctrlPr>
          </m:sSubPr>
          <m:e>
            <m:r>
              <w:rPr>
                <w:rFonts w:ascii="Cambria Math" w:hAnsi="Cambria Math"/>
                <w:lang w:eastAsia="ja-JP"/>
              </w:rPr>
              <m:t>M</m:t>
            </m:r>
          </m:e>
          <m:sub>
            <m:r>
              <w:rPr>
                <w:rFonts w:ascii="Cambria Math" w:hAnsi="Cambria Math"/>
                <w:lang w:eastAsia="ja-JP"/>
              </w:rPr>
              <m:t>ij</m:t>
            </m:r>
          </m:sub>
        </m:sSub>
      </m:oMath>
      <w:r w:rsidR="00115094">
        <w:rPr>
          <w:lang w:eastAsia="ja-JP"/>
        </w:rPr>
        <w:t xml:space="preserve">. This has the effect </w:t>
      </w:r>
      <w:r w:rsidR="00A97FD4">
        <w:rPr>
          <w:lang w:eastAsia="ja-JP"/>
        </w:rPr>
        <w:t xml:space="preserve">of spreading out </w:t>
      </w:r>
      <w:r w:rsidR="00115094">
        <w:rPr>
          <w:lang w:eastAsia="ja-JP"/>
        </w:rPr>
        <w:t xml:space="preserve">the matrix </w:t>
      </w:r>
      <m:oMath>
        <m:r>
          <w:rPr>
            <w:rFonts w:ascii="Cambria Math" w:hAnsi="Cambria Math"/>
            <w:lang w:eastAsia="ja-JP"/>
          </w:rPr>
          <m:t>W</m:t>
        </m:r>
      </m:oMath>
      <w:r w:rsidR="00115094">
        <w:rPr>
          <w:lang w:eastAsia="ja-JP"/>
        </w:rPr>
        <w:t xml:space="preserve"> </w:t>
      </w:r>
      <w:r w:rsidR="00A97FD4">
        <w:rPr>
          <w:lang w:eastAsia="ja-JP"/>
        </w:rPr>
        <w:t xml:space="preserve">which contains the transition probability on the magnitude axis into the </w:t>
      </w:r>
      <m:oMath>
        <m:r>
          <w:rPr>
            <w:rFonts w:ascii="Cambria Math" w:hAnsi="Cambria Math"/>
            <w:lang w:eastAsia="ja-JP"/>
          </w:rPr>
          <m:t>M</m:t>
        </m:r>
      </m:oMath>
      <w:r w:rsidR="00A97FD4">
        <w:rPr>
          <w:lang w:eastAsia="ja-JP"/>
        </w:rPr>
        <w:t xml:space="preserve"> matrix by taking into account the temporal positions. </w:t>
      </w:r>
      <w:r w:rsidR="00061305">
        <w:rPr>
          <w:lang w:eastAsia="ja-JP"/>
        </w:rPr>
        <w:t xml:space="preserve">This leads to the </w:t>
      </w:r>
      <m:oMath>
        <m:r>
          <w:rPr>
            <w:rFonts w:ascii="Cambria Math" w:hAnsi="Cambria Math"/>
            <w:lang w:eastAsia="ja-JP"/>
          </w:rPr>
          <m:t>M</m:t>
        </m:r>
      </m:oMath>
      <w:r w:rsidR="00061305">
        <w:rPr>
          <w:lang w:eastAsia="ja-JP"/>
        </w:rPr>
        <w:t xml:space="preserve"> matrix </w:t>
      </w:r>
      <w:r w:rsidR="001D40CF">
        <w:rPr>
          <w:lang w:eastAsia="ja-JP"/>
        </w:rPr>
        <w:t xml:space="preserve">actually </w:t>
      </w:r>
      <w:r w:rsidR="00061305" w:rsidRPr="00711323">
        <w:rPr>
          <w:i/>
          <w:lang w:eastAsia="ja-JP"/>
        </w:rPr>
        <w:t>encoding</w:t>
      </w:r>
      <w:r w:rsidR="00061305">
        <w:rPr>
          <w:lang w:eastAsia="ja-JP"/>
        </w:rPr>
        <w:t xml:space="preserve"> the multi</w:t>
      </w:r>
      <w:r w:rsidR="00711323">
        <w:rPr>
          <w:lang w:eastAsia="ja-JP"/>
        </w:rPr>
        <w:t>-</w:t>
      </w:r>
      <w:r w:rsidR="00061305">
        <w:rPr>
          <w:lang w:eastAsia="ja-JP"/>
        </w:rPr>
        <w:t>span trans</w:t>
      </w:r>
      <w:r w:rsidR="007A6AAF">
        <w:rPr>
          <w:lang w:eastAsia="ja-JP"/>
        </w:rPr>
        <w:t>ition probabilities of the time-</w:t>
      </w:r>
      <w:r w:rsidR="00061305">
        <w:rPr>
          <w:lang w:eastAsia="ja-JP"/>
        </w:rPr>
        <w:t>series</w:t>
      </w:r>
      <w:r w:rsidR="0044390D">
        <w:rPr>
          <w:lang w:eastAsia="ja-JP"/>
        </w:rPr>
        <w:t xml:space="preserve">, </w:t>
      </w:r>
      <w:r w:rsidR="00711323">
        <w:rPr>
          <w:lang w:eastAsia="ja-JP"/>
        </w:rPr>
        <w:t>because we</w:t>
      </w:r>
      <w:r w:rsidR="0044390D">
        <w:rPr>
          <w:lang w:eastAsia="ja-JP"/>
        </w:rPr>
        <w:t xml:space="preserve"> assign the probab</w:t>
      </w:r>
      <w:r w:rsidR="00711323">
        <w:rPr>
          <w:lang w:eastAsia="ja-JP"/>
        </w:rPr>
        <w:t>ility from the quantile at timestamp</w:t>
      </w:r>
      <w:r w:rsidR="0044390D">
        <w:rPr>
          <w:lang w:eastAsia="ja-JP"/>
        </w:rPr>
        <w:t xml:space="preserve"> </w:t>
      </w:r>
      <m:oMath>
        <m:r>
          <w:rPr>
            <w:rFonts w:ascii="Cambria Math" w:hAnsi="Cambria Math"/>
            <w:lang w:eastAsia="ja-JP"/>
          </w:rPr>
          <m:t>i</m:t>
        </m:r>
      </m:oMath>
      <w:r w:rsidR="0044390D">
        <w:rPr>
          <w:lang w:eastAsia="ja-JP"/>
        </w:rPr>
        <w:t xml:space="preserve"> to the quantile at timest</w:t>
      </w:r>
      <w:r w:rsidR="00711323">
        <w:rPr>
          <w:lang w:eastAsia="ja-JP"/>
        </w:rPr>
        <w:t>amp</w:t>
      </w:r>
      <w:r w:rsidR="0044390D">
        <w:rPr>
          <w:lang w:eastAsia="ja-JP"/>
        </w:rPr>
        <w:t xml:space="preserve"> </w:t>
      </w:r>
      <m:oMath>
        <m:r>
          <w:rPr>
            <w:rFonts w:ascii="Cambria Math" w:hAnsi="Cambria Math"/>
            <w:lang w:eastAsia="ja-JP"/>
          </w:rPr>
          <m:t>j</m:t>
        </m:r>
      </m:oMath>
      <w:r w:rsidR="0044390D">
        <w:rPr>
          <w:lang w:eastAsia="ja-JP"/>
        </w:rPr>
        <w:t xml:space="preserve"> at each pixel </w:t>
      </w:r>
      <m:oMath>
        <m:sSub>
          <m:sSubPr>
            <m:ctrlPr>
              <w:rPr>
                <w:rFonts w:ascii="Cambria Math" w:hAnsi="Cambria Math"/>
                <w:i/>
                <w:lang w:eastAsia="ja-JP"/>
              </w:rPr>
            </m:ctrlPr>
          </m:sSubPr>
          <m:e>
            <m:r>
              <w:rPr>
                <w:rFonts w:ascii="Cambria Math" w:hAnsi="Cambria Math"/>
                <w:lang w:eastAsia="ja-JP"/>
              </w:rPr>
              <m:t>M</m:t>
            </m:r>
          </m:e>
          <m:sub>
            <m:r>
              <w:rPr>
                <w:rFonts w:ascii="Cambria Math" w:hAnsi="Cambria Math"/>
                <w:lang w:eastAsia="ja-JP"/>
              </w:rPr>
              <m:t>ij</m:t>
            </m:r>
          </m:sub>
        </m:sSub>
      </m:oMath>
      <w:r w:rsidR="0044390D">
        <w:rPr>
          <w:lang w:eastAsia="ja-JP"/>
        </w:rPr>
        <w:t>.</w:t>
      </w:r>
      <w:r w:rsidR="0064393B">
        <w:rPr>
          <w:lang w:eastAsia="ja-JP"/>
        </w:rPr>
        <w:t xml:space="preserve"> The main diagonal </w:t>
      </w:r>
      <m:oMath>
        <m:sSub>
          <m:sSubPr>
            <m:ctrlPr>
              <w:rPr>
                <w:rFonts w:ascii="Cambria Math" w:hAnsi="Cambria Math"/>
                <w:i/>
                <w:lang w:eastAsia="ja-JP"/>
              </w:rPr>
            </m:ctrlPr>
          </m:sSubPr>
          <m:e>
            <m:r>
              <w:rPr>
                <w:rFonts w:ascii="Cambria Math" w:hAnsi="Cambria Math"/>
                <w:lang w:eastAsia="ja-JP"/>
              </w:rPr>
              <m:t>M</m:t>
            </m:r>
          </m:e>
          <m:sub>
            <m:r>
              <w:rPr>
                <w:rFonts w:ascii="Cambria Math" w:hAnsi="Cambria Math"/>
                <w:lang w:eastAsia="ja-JP"/>
              </w:rPr>
              <m:t>ii</m:t>
            </m:r>
          </m:sub>
        </m:sSub>
      </m:oMath>
      <w:r w:rsidR="0064393B">
        <w:rPr>
          <w:lang w:eastAsia="ja-JP"/>
        </w:rPr>
        <w:t xml:space="preserve"> contains the probability from each quantile to itself (also called the self-transition probability) at timestamp </w:t>
      </w:r>
      <m:oMath>
        <m:r>
          <w:rPr>
            <w:rFonts w:ascii="Cambria Math" w:hAnsi="Cambria Math"/>
            <w:lang w:eastAsia="ja-JP"/>
          </w:rPr>
          <m:t>i</m:t>
        </m:r>
      </m:oMath>
      <w:r w:rsidR="00351D7A">
        <w:rPr>
          <w:lang w:eastAsia="ja-JP"/>
        </w:rPr>
        <w:t>.</w:t>
      </w:r>
    </w:p>
    <w:p w14:paraId="5AA676BD" w14:textId="49CC142B" w:rsidR="00322037" w:rsidRPr="00B92856" w:rsidRDefault="00813A20" w:rsidP="00702063">
      <w:pPr>
        <w:rPr>
          <w:lang w:eastAsia="ja-JP"/>
        </w:rPr>
      </w:pPr>
      <w:r>
        <w:rPr>
          <w:lang w:eastAsia="ja-JP"/>
        </w:rPr>
        <w:t xml:space="preserve">When the time series in Figure 4.1 is MTF-transformed, we get the image in </w:t>
      </w:r>
      <w:r w:rsidR="007674F4">
        <w:rPr>
          <w:lang w:eastAsia="ja-JP"/>
        </w:rPr>
        <w:fldChar w:fldCharType="begin"/>
      </w:r>
      <w:r w:rsidR="007674F4">
        <w:rPr>
          <w:lang w:eastAsia="ja-JP"/>
        </w:rPr>
        <w:instrText xml:space="preserve"> REF _Ref21080825 \h </w:instrText>
      </w:r>
      <w:r w:rsidR="007674F4">
        <w:rPr>
          <w:lang w:eastAsia="ja-JP"/>
        </w:rPr>
      </w:r>
      <w:r w:rsidR="007674F4">
        <w:rPr>
          <w:lang w:eastAsia="ja-JP"/>
        </w:rPr>
        <w:fldChar w:fldCharType="separate"/>
      </w:r>
      <w:r w:rsidR="007674F4">
        <w:t xml:space="preserve">Figure </w:t>
      </w:r>
      <w:r w:rsidR="007674F4">
        <w:rPr>
          <w:noProof/>
        </w:rPr>
        <w:t>4</w:t>
      </w:r>
      <w:r w:rsidR="007674F4">
        <w:t>.</w:t>
      </w:r>
      <w:r w:rsidR="007674F4">
        <w:rPr>
          <w:noProof/>
        </w:rPr>
        <w:t>6</w:t>
      </w:r>
      <w:r w:rsidR="007674F4">
        <w:rPr>
          <w:lang w:eastAsia="ja-JP"/>
        </w:rPr>
        <w:fldChar w:fldCharType="end"/>
      </w:r>
      <w:r>
        <w:rPr>
          <w:lang w:eastAsia="ja-JP"/>
        </w:rPr>
        <w:t>.</w:t>
      </w:r>
      <w:r w:rsidR="009E1B83">
        <w:rPr>
          <w:noProof/>
        </w:rPr>
        <mc:AlternateContent>
          <mc:Choice Requires="wpg">
            <w:drawing>
              <wp:anchor distT="914400" distB="914400" distL="114300" distR="114300" simplePos="0" relativeHeight="251745280" behindDoc="0" locked="0" layoutInCell="1" allowOverlap="1" wp14:anchorId="56C44076" wp14:editId="06D447ED">
                <wp:simplePos x="0" y="0"/>
                <wp:positionH relativeFrom="margin">
                  <wp:align>center</wp:align>
                </wp:positionH>
                <wp:positionV relativeFrom="margin">
                  <wp:align>top</wp:align>
                </wp:positionV>
                <wp:extent cx="2587752" cy="2953512"/>
                <wp:effectExtent l="0" t="0" r="3175" b="0"/>
                <wp:wrapTopAndBottom/>
                <wp:docPr id="91" name="Group 91"/>
                <wp:cNvGraphicFramePr/>
                <a:graphic xmlns:a="http://schemas.openxmlformats.org/drawingml/2006/main">
                  <a:graphicData uri="http://schemas.microsoft.com/office/word/2010/wordprocessingGroup">
                    <wpg:wgp>
                      <wpg:cNvGrpSpPr/>
                      <wpg:grpSpPr>
                        <a:xfrm>
                          <a:off x="0" y="0"/>
                          <a:ext cx="2587752" cy="2953512"/>
                          <a:chOff x="0" y="0"/>
                          <a:chExt cx="2584450" cy="2955290"/>
                        </a:xfrm>
                      </wpg:grpSpPr>
                      <pic:pic xmlns:pic="http://schemas.openxmlformats.org/drawingml/2006/picture">
                        <pic:nvPicPr>
                          <pic:cNvPr id="35" name="Picture 35" descr="../../../../../../../../../Downloads/"/>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84450" cy="2504440"/>
                          </a:xfrm>
                          <a:prstGeom prst="rect">
                            <a:avLst/>
                          </a:prstGeom>
                          <a:noFill/>
                          <a:ln>
                            <a:noFill/>
                          </a:ln>
                        </pic:spPr>
                      </pic:pic>
                      <wps:wsp>
                        <wps:cNvPr id="90" name="Text Box 90"/>
                        <wps:cNvSpPr txBox="1"/>
                        <wps:spPr>
                          <a:xfrm>
                            <a:off x="0" y="2565400"/>
                            <a:ext cx="2584450" cy="389890"/>
                          </a:xfrm>
                          <a:prstGeom prst="rect">
                            <a:avLst/>
                          </a:prstGeom>
                          <a:solidFill>
                            <a:prstClr val="white"/>
                          </a:solidFill>
                          <a:ln>
                            <a:noFill/>
                          </a:ln>
                          <a:effectLst/>
                        </wps:spPr>
                        <wps:txbx>
                          <w:txbxContent>
                            <w:p w14:paraId="0FC317A2" w14:textId="52069025" w:rsidR="004A0E92" w:rsidRPr="009E4BCE" w:rsidRDefault="004A0E92" w:rsidP="009E1B83">
                              <w:pPr>
                                <w:pStyle w:val="Caption"/>
                                <w:rPr>
                                  <w:rFonts w:ascii="Times New Roman" w:hAnsi="Times New Roman" w:cs="Times New Roman"/>
                                  <w:noProof/>
                                </w:rPr>
                              </w:pPr>
                              <w:bookmarkStart w:id="64" w:name="_Ref21080825"/>
                              <w:bookmarkStart w:id="65" w:name="_Toc24444477"/>
                              <w:r>
                                <w:t xml:space="preserve">Figure </w:t>
                              </w:r>
                              <w:fldSimple w:instr=" STYLEREF 1 \s ">
                                <w:r>
                                  <w:rPr>
                                    <w:noProof/>
                                  </w:rPr>
                                  <w:t>4</w:t>
                                </w:r>
                              </w:fldSimple>
                              <w:r>
                                <w:t>.</w:t>
                              </w:r>
                              <w:fldSimple w:instr=" SEQ Figure \* ARABIC \s 1 ">
                                <w:r>
                                  <w:rPr>
                                    <w:noProof/>
                                  </w:rPr>
                                  <w:t>6</w:t>
                                </w:r>
                              </w:fldSimple>
                              <w:bookmarkEnd w:id="64"/>
                              <w:r>
                                <w:t xml:space="preserve"> </w:t>
                              </w:r>
                              <w:r w:rsidRPr="00D8583D">
                                <w:t>Markov Transition Field (MTF) transformation of the example time-series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6C44076" id="Group 91" o:spid="_x0000_s1050" style="position:absolute;left:0;text-align:left;margin-left:0;margin-top:0;width:203.75pt;height:232.55pt;z-index:251745280;mso-wrap-distance-top:1in;mso-wrap-distance-bottom:1in;mso-position-horizontal:center;mso-position-horizontal-relative:margin;mso-position-vertical:top;mso-position-vertical-relative:margin;mso-width-relative:margin;mso-height-relative:margin" coordsize="2584450,295529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">
                <v:shape id="Picture 35" o:spid="_x0000_s1051" type="#_x0000_t75" alt="../../../../../../../../../Downloads/" style="position:absolute;width:2584450;height:25044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B8&#10;G7nEAAAA2wAAAA8AAABkcnMvZG93bnJldi54bWxEj09rwkAUxO9Cv8PyCt50479SUlepEcGTxVTw&#10;+pp9zYZm34bsqtFP7xYEj8PM/IaZLztbizO1vnKsYDRMQBAXTldcKjh8bwbvIHxA1lg7JgVX8rBc&#10;vPTmmGp34T2d81CKCGGfogITQpNK6QtDFv3QNcTR+3WtxRBlW0rd4iXCbS3HSfImLVYcFww2lBkq&#10;/vKTVZDY4246avbH9WmX/dDXzWTXw0qp/mv3+QEiUBee4Ud7qxVMZvD/Jf4Aubg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B8G7nEAAAA2wAAAA8AAAAAAAAAAAAAAAAAnAIA&#10;AGRycy9kb3ducmV2LnhtbFBLBQYAAAAABAAEAPcAAACNAwAAAAA=&#10;">
                  <v:imagedata r:id="rId44" o:title="../../../../../../../../../Downloads/"/>
                  <v:path arrowok="t"/>
                </v:shape>
                <v:shape id="Text Box 90" o:spid="_x0000_s1052" type="#_x0000_t202" style="position:absolute;top:2565400;width:2584450;height:389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opicwgAA&#10;ANsAAAAPAAAAZHJzL2Rvd25yZXYueG1sRE/Pa8IwFL4P/B/CE3YZmjpFZjWKiINtF7Hz4u3RPJtu&#10;zUtJUq3//XIYePz4fq82vW3ElXyoHSuYjDMQxKXTNVcKTt/vozcQISJrbByTgjsF2KwHTyvMtbvx&#10;ka5FrEQK4ZCjAhNjm0sZSkMWw9i1xIm7OG8xJugrqT3eUrht5GuWzaXFmlODwZZ2hsrforMKDrPz&#10;wbx0l/3Xdjb1n6duN/+pCqWeh/12CSJSHx/if/eHVrBI69OX9APk+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uimJzCAAAA2wAAAA8AAAAAAAAAAAAAAAAAlwIAAGRycy9kb3du&#10;cmV2LnhtbFBLBQYAAAAABAAEAPUAAACGAwAAAAA=&#10;" stroked="f">
                  <v:textbox style="mso-fit-shape-to-text:t" inset="0,0,0,0">
                    <w:txbxContent>
                      <w:p w14:paraId="0FC317A2" w14:textId="52069025" w:rsidR="004A0E92" w:rsidRPr="009E4BCE" w:rsidRDefault="004A0E92" w:rsidP="009E1B83">
                        <w:pPr>
                          <w:pStyle w:val="Caption"/>
                          <w:rPr>
                            <w:rFonts w:ascii="Times New Roman" w:hAnsi="Times New Roman" w:cs="Times New Roman"/>
                            <w:noProof/>
                          </w:rPr>
                        </w:pPr>
                        <w:bookmarkStart w:id="66" w:name="_Ref21080825"/>
                        <w:bookmarkStart w:id="67" w:name="_Toc24444477"/>
                        <w:r>
                          <w:t xml:space="preserve">Figure </w:t>
                        </w:r>
                        <w:fldSimple w:instr=" STYLEREF 1 \s ">
                          <w:r>
                            <w:rPr>
                              <w:noProof/>
                            </w:rPr>
                            <w:t>4</w:t>
                          </w:r>
                        </w:fldSimple>
                        <w:r>
                          <w:t>.</w:t>
                        </w:r>
                        <w:fldSimple w:instr=" SEQ Figure \* ARABIC \s 1 ">
                          <w:r>
                            <w:rPr>
                              <w:noProof/>
                            </w:rPr>
                            <w:t>6</w:t>
                          </w:r>
                        </w:fldSimple>
                        <w:bookmarkEnd w:id="66"/>
                        <w:r>
                          <w:t xml:space="preserve"> </w:t>
                        </w:r>
                        <w:r w:rsidRPr="00D8583D">
                          <w:t>Markov Transition Field (MTF) transformation of the example time-series</w:t>
                        </w:r>
                        <w:bookmarkEnd w:id="67"/>
                      </w:p>
                    </w:txbxContent>
                  </v:textbox>
                </v:shape>
                <w10:wrap type="topAndBottom" anchorx="margin" anchory="margin"/>
              </v:group>
            </w:pict>
          </mc:Fallback>
        </mc:AlternateContent>
      </w:r>
    </w:p>
    <w:p w14:paraId="6D5EC9D1" w14:textId="20371B5E" w:rsidR="00BA2CAC" w:rsidRDefault="00BA2CAC" w:rsidP="00702063">
      <w:pPr>
        <w:pStyle w:val="Heading4"/>
      </w:pPr>
      <w:r w:rsidRPr="00BC771F">
        <w:t>Recurrence Plot (RP)</w:t>
      </w:r>
    </w:p>
    <w:p w14:paraId="555020DA" w14:textId="23A6D33B" w:rsidR="00D37002" w:rsidRDefault="004947F8" w:rsidP="00702063">
      <w:pPr>
        <w:rPr>
          <w:lang w:eastAsia="ja-JP"/>
        </w:rPr>
      </w:pPr>
      <w:r w:rsidRPr="00FD4B4C">
        <w:t xml:space="preserve">Hatami, Gavet, </w:t>
      </w:r>
      <w:r>
        <w:t xml:space="preserve">and </w:t>
      </w:r>
      <w:r w:rsidRPr="00FD4B4C">
        <w:t>Debayle</w:t>
      </w:r>
      <w:r w:rsidR="000E7678">
        <w:rPr>
          <w:lang w:eastAsia="ja-JP"/>
        </w:rPr>
        <w:t xml:space="preserve"> </w:t>
      </w:r>
      <w:r>
        <w:rPr>
          <w:lang w:eastAsia="ja-JP"/>
        </w:rPr>
        <w:t>(</w:t>
      </w:r>
      <w:r w:rsidR="000E7678">
        <w:rPr>
          <w:lang w:eastAsia="ja-JP"/>
        </w:rPr>
        <w:t>2017</w:t>
      </w:r>
      <w:r>
        <w:rPr>
          <w:lang w:eastAsia="ja-JP"/>
        </w:rPr>
        <w:t>) describe</w:t>
      </w:r>
      <w:r w:rsidR="000E7678">
        <w:rPr>
          <w:lang w:eastAsia="ja-JP"/>
        </w:rPr>
        <w:t xml:space="preserve"> the recurrence plot transformation. Another source for thi</w:t>
      </w:r>
      <w:r>
        <w:rPr>
          <w:lang w:eastAsia="ja-JP"/>
        </w:rPr>
        <w:t xml:space="preserve">s </w:t>
      </w:r>
      <w:r w:rsidR="005853A2">
        <w:rPr>
          <w:lang w:eastAsia="ja-JP"/>
        </w:rPr>
        <w:t xml:space="preserve">technique </w:t>
      </w:r>
      <w:r>
        <w:rPr>
          <w:lang w:eastAsia="ja-JP"/>
        </w:rPr>
        <w:t>is Tripath and Acharya</w:t>
      </w:r>
      <w:r w:rsidR="00351D7A">
        <w:rPr>
          <w:lang w:eastAsia="ja-JP"/>
        </w:rPr>
        <w:t xml:space="preserve"> </w:t>
      </w:r>
      <w:r>
        <w:rPr>
          <w:lang w:eastAsia="ja-JP"/>
        </w:rPr>
        <w:t>(</w:t>
      </w:r>
      <w:r w:rsidR="00351D7A">
        <w:rPr>
          <w:lang w:eastAsia="ja-JP"/>
        </w:rPr>
        <w:t>2018</w:t>
      </w:r>
      <w:r>
        <w:rPr>
          <w:lang w:eastAsia="ja-JP"/>
        </w:rPr>
        <w:t>)</w:t>
      </w:r>
      <w:r w:rsidR="00351D7A">
        <w:rPr>
          <w:lang w:eastAsia="ja-JP"/>
        </w:rPr>
        <w:t>.</w:t>
      </w:r>
    </w:p>
    <w:p w14:paraId="1A392DB7" w14:textId="39ADD651" w:rsidR="001515ED" w:rsidRDefault="00D37002" w:rsidP="00702063">
      <w:pPr>
        <w:rPr>
          <w:lang w:eastAsia="ja-JP"/>
        </w:rPr>
      </w:pPr>
      <w:r>
        <w:rPr>
          <w:lang w:eastAsia="ja-JP"/>
        </w:rPr>
        <w:t xml:space="preserve">A discussion of the recurrence plot (RP) </w:t>
      </w:r>
      <w:r w:rsidR="0084372D">
        <w:rPr>
          <w:lang w:eastAsia="ja-JP"/>
        </w:rPr>
        <w:t>relies</w:t>
      </w:r>
      <w:r>
        <w:rPr>
          <w:lang w:eastAsia="ja-JP"/>
        </w:rPr>
        <w:t xml:space="preserve"> on the concept of</w:t>
      </w:r>
      <w:r w:rsidR="00A83FD7">
        <w:rPr>
          <w:lang w:eastAsia="ja-JP"/>
        </w:rPr>
        <w:t xml:space="preserve"> a</w:t>
      </w:r>
      <w:r>
        <w:rPr>
          <w:lang w:eastAsia="ja-JP"/>
        </w:rPr>
        <w:t xml:space="preserve"> </w:t>
      </w:r>
      <w:r w:rsidRPr="00D37002">
        <w:rPr>
          <w:i/>
          <w:lang w:eastAsia="ja-JP"/>
        </w:rPr>
        <w:t>phase space</w:t>
      </w:r>
      <w:r>
        <w:rPr>
          <w:lang w:eastAsia="ja-JP"/>
        </w:rPr>
        <w:t xml:space="preserve">. </w:t>
      </w:r>
      <w:r w:rsidR="00A83FD7">
        <w:rPr>
          <w:lang w:eastAsia="ja-JP"/>
        </w:rPr>
        <w:t xml:space="preserve">Often used in the context of formal system theory, </w:t>
      </w:r>
      <w:r w:rsidR="00D97D13" w:rsidRPr="00D97D13">
        <w:rPr>
          <w:lang w:eastAsia="ja-JP"/>
        </w:rPr>
        <w:t xml:space="preserve">a </w:t>
      </w:r>
      <w:r w:rsidR="00A83FD7">
        <w:rPr>
          <w:lang w:eastAsia="ja-JP"/>
        </w:rPr>
        <w:t>p</w:t>
      </w:r>
      <w:r w:rsidR="00D97D13">
        <w:rPr>
          <w:lang w:eastAsia="ja-JP"/>
        </w:rPr>
        <w:t xml:space="preserve">hase space is a </w:t>
      </w:r>
      <w:r w:rsidR="00D97D13" w:rsidRPr="00D97D13">
        <w:rPr>
          <w:lang w:eastAsia="ja-JP"/>
        </w:rPr>
        <w:t xml:space="preserve">multidimensional space in which each axis corresponds to one of the </w:t>
      </w:r>
      <w:r w:rsidR="00D97D13">
        <w:rPr>
          <w:lang w:eastAsia="ja-JP"/>
        </w:rPr>
        <w:t>variables</w:t>
      </w:r>
      <w:r w:rsidR="00D97D13" w:rsidRPr="00D97D13">
        <w:rPr>
          <w:lang w:eastAsia="ja-JP"/>
        </w:rPr>
        <w:t xml:space="preserve"> </w:t>
      </w:r>
      <w:r w:rsidR="00D97D13">
        <w:rPr>
          <w:lang w:eastAsia="ja-JP"/>
        </w:rPr>
        <w:t>necessary</w:t>
      </w:r>
      <w:r w:rsidR="00D97D13" w:rsidRPr="00D97D13">
        <w:rPr>
          <w:lang w:eastAsia="ja-JP"/>
        </w:rPr>
        <w:t xml:space="preserve"> to specify the state of a system</w:t>
      </w:r>
      <w:r w:rsidR="00D97D13">
        <w:rPr>
          <w:lang w:eastAsia="ja-JP"/>
        </w:rPr>
        <w:t xml:space="preserve">. </w:t>
      </w:r>
      <w:r w:rsidR="001515ED">
        <w:rPr>
          <w:lang w:eastAsia="ja-JP"/>
        </w:rPr>
        <w:t>Wikipedia offers the following definition:</w:t>
      </w:r>
    </w:p>
    <w:p w14:paraId="36B42921" w14:textId="68669594" w:rsidR="00D37002" w:rsidRDefault="001515ED" w:rsidP="00E6153E">
      <w:pPr>
        <w:ind w:left="1440" w:firstLine="0"/>
        <w:rPr>
          <w:lang w:eastAsia="ja-JP"/>
        </w:rPr>
      </w:pPr>
      <w:r w:rsidRPr="001515ED">
        <w:rPr>
          <w:lang w:eastAsia="ja-JP"/>
        </w:rPr>
        <w:lastRenderedPageBreak/>
        <w:t xml:space="preserve">In dynamical system theory, a </w:t>
      </w:r>
      <w:r w:rsidRPr="001515ED">
        <w:rPr>
          <w:i/>
          <w:lang w:eastAsia="ja-JP"/>
        </w:rPr>
        <w:t>phase space</w:t>
      </w:r>
      <w:r w:rsidRPr="001515ED">
        <w:rPr>
          <w:lang w:eastAsia="ja-JP"/>
        </w:rPr>
        <w:t xml:space="preserve"> is a space in which all possible states of a system are represented, with each possible state corresponding to one unique point in the phase space. For mechanical systems, the phase space usually consists of all possible values of position and momentum variables. The concept of phase space was developed in the late 19th century by Ludwig Boltzmann, Henri Poincaré, and Josiah Willard Gibbs.</w:t>
      </w:r>
    </w:p>
    <w:p w14:paraId="608091AC" w14:textId="5BF094B3" w:rsidR="003C5440" w:rsidRDefault="005664EA" w:rsidP="00702063">
      <w:pPr>
        <w:rPr>
          <w:lang w:eastAsia="ja-JP"/>
        </w:rPr>
      </w:pPr>
      <w:r>
        <w:rPr>
          <w:lang w:eastAsia="ja-JP"/>
        </w:rPr>
        <w:t>The recurrence of states is a typical phenomenon for dynamic non-</w:t>
      </w:r>
      <w:r w:rsidR="00A06340">
        <w:rPr>
          <w:lang w:eastAsia="ja-JP"/>
        </w:rPr>
        <w:t>line</w:t>
      </w:r>
      <w:r>
        <w:rPr>
          <w:lang w:eastAsia="ja-JP"/>
        </w:rPr>
        <w:t>ar</w:t>
      </w:r>
      <w:r w:rsidR="00A51AA4">
        <w:rPr>
          <w:lang w:eastAsia="ja-JP"/>
        </w:rPr>
        <w:t xml:space="preserve"> systems. </w:t>
      </w:r>
      <w:r w:rsidR="00A06340">
        <w:rPr>
          <w:lang w:eastAsia="ja-JP"/>
        </w:rPr>
        <w:t xml:space="preserve">The time-series that are generated by these systems can be characterized by periodicities and irregular cyclic behavior which is a form of recurrent dynamics. </w:t>
      </w:r>
      <w:r w:rsidR="000853A6">
        <w:rPr>
          <w:lang w:eastAsia="ja-JP"/>
        </w:rPr>
        <w:t xml:space="preserve">A two-dimensional representation of such recurrence dynamics can be visualized, based on the exploration of an n-dimensional </w:t>
      </w:r>
      <w:r w:rsidR="000853A6" w:rsidRPr="000853A6">
        <w:rPr>
          <w:i/>
          <w:lang w:eastAsia="ja-JP"/>
        </w:rPr>
        <w:t>phase space</w:t>
      </w:r>
      <w:r w:rsidR="000853A6">
        <w:rPr>
          <w:lang w:eastAsia="ja-JP"/>
        </w:rPr>
        <w:t xml:space="preserve"> trajectory. </w:t>
      </w:r>
      <w:r w:rsidR="00BB5DDA">
        <w:rPr>
          <w:lang w:eastAsia="ja-JP"/>
        </w:rPr>
        <w:t xml:space="preserve">This visualization is provided by the </w:t>
      </w:r>
      <w:r w:rsidR="00BB5DDA" w:rsidRPr="00BB5DDA">
        <w:rPr>
          <w:i/>
          <w:lang w:eastAsia="ja-JP"/>
        </w:rPr>
        <w:t>recurrence plot</w:t>
      </w:r>
      <w:r w:rsidR="00BB5DDA">
        <w:rPr>
          <w:lang w:eastAsia="ja-JP"/>
        </w:rPr>
        <w:t xml:space="preserve"> (RP) transformation. Central to this approach is to show in which points trajectories return to a previous state</w:t>
      </w:r>
      <w:r w:rsidR="00B421D6">
        <w:rPr>
          <w:lang w:eastAsia="ja-JP"/>
        </w:rPr>
        <w:t xml:space="preserve">. </w:t>
      </w:r>
      <w:r w:rsidR="00CC0FF3">
        <w:rPr>
          <w:lang w:eastAsia="ja-JP"/>
        </w:rPr>
        <w:t xml:space="preserve">If </w:t>
      </w:r>
      <m:oMath>
        <m:r>
          <w:rPr>
            <w:rFonts w:ascii="Cambria Math" w:hAnsi="Cambria Math"/>
            <w:lang w:eastAsia="ja-JP"/>
          </w:rPr>
          <m:t>K</m:t>
        </m:r>
      </m:oMath>
      <w:r w:rsidR="00CC0FF3">
        <w:rPr>
          <w:lang w:eastAsia="ja-JP"/>
        </w:rPr>
        <w:t xml:space="preserve"> is the number of states</w:t>
      </w:r>
      <w:r w:rsidR="003C5440">
        <w:rPr>
          <w:lang w:eastAsia="ja-JP"/>
        </w:rPr>
        <w:t xml:space="preserve"> </w:t>
      </w:r>
      <m:oMath>
        <m:r>
          <m:rPr>
            <m:sty m:val="bi"/>
          </m:rPr>
          <w:rPr>
            <w:rFonts w:ascii="Cambria Math" w:hAnsi="Cambria Math"/>
            <w:lang w:eastAsia="ja-JP"/>
          </w:rPr>
          <m:t>s</m:t>
        </m:r>
      </m:oMath>
      <w:r w:rsidR="003C5440" w:rsidRPr="003C5440">
        <w:rPr>
          <w:lang w:eastAsia="ja-JP"/>
        </w:rPr>
        <w:t>,</w:t>
      </w:r>
      <w:r w:rsidR="003C5440">
        <w:rPr>
          <w:b/>
          <w:lang w:eastAsia="ja-JP"/>
        </w:rPr>
        <w:t xml:space="preserve"> </w:t>
      </w:r>
      <m:oMath>
        <m:r>
          <w:rPr>
            <w:rFonts w:ascii="Cambria Math" w:hAnsi="Cambria Math"/>
            <w:lang w:eastAsia="ja-JP"/>
          </w:rPr>
          <m:t>H</m:t>
        </m:r>
      </m:oMath>
      <w:r w:rsidR="003C5440">
        <w:rPr>
          <w:lang w:eastAsia="ja-JP"/>
        </w:rPr>
        <w:t xml:space="preserve"> is the Heaviside function, and </w:t>
      </w:r>
      <m:oMath>
        <m:r>
          <w:rPr>
            <w:rFonts w:ascii="Cambria Math" w:hAnsi="Cambria Math"/>
            <w:lang w:eastAsia="ja-JP"/>
          </w:rPr>
          <m:t>ϵ</m:t>
        </m:r>
      </m:oMath>
      <w:r w:rsidR="003C5440">
        <w:rPr>
          <w:lang w:eastAsia="ja-JP"/>
        </w:rPr>
        <w:t xml:space="preserve"> is a threshold distance, then the matrix </w:t>
      </w:r>
      <m:oMath>
        <m:r>
          <w:rPr>
            <w:rFonts w:ascii="Cambria Math" w:hAnsi="Cambria Math"/>
            <w:lang w:eastAsia="ja-JP"/>
          </w:rPr>
          <m:t>R</m:t>
        </m:r>
      </m:oMath>
      <w:r w:rsidR="003C5440">
        <w:rPr>
          <w:lang w:eastAsia="ja-JP"/>
        </w:rPr>
        <w:t xml:space="preserve"> is given by</w:t>
      </w:r>
      <w:r w:rsidR="008F073E">
        <w:rPr>
          <w:lang w:eastAsia="ja-JP"/>
        </w:rPr>
        <w:t xml:space="preserve"> Equation 7</w:t>
      </w:r>
      <w:r w:rsidR="003C5440">
        <w:rPr>
          <w:lang w:eastAsia="ja-JP"/>
        </w:rPr>
        <w:t>:</w:t>
      </w:r>
    </w:p>
    <w:p w14:paraId="17751D11" w14:textId="77777777" w:rsidR="003C5440" w:rsidRDefault="003C5440" w:rsidP="00702063">
      <w:pPr>
        <w:rPr>
          <w:lang w:eastAsia="ja-JP"/>
        </w:rPr>
      </w:pPr>
    </w:p>
    <w:p w14:paraId="0471CDE7" w14:textId="7A64575D" w:rsidR="00370D92" w:rsidRPr="00351D7A" w:rsidRDefault="004A0E92" w:rsidP="00702063">
      <w:pPr>
        <w:rPr>
          <w:lang w:eastAsia="ja-JP"/>
        </w:rPr>
      </w:pPr>
      <m:oMathPara>
        <m:oMath>
          <m:eqArr>
            <m:eqArrPr>
              <m:maxDist m:val="1"/>
              <m:ctrlPr>
                <w:rPr>
                  <w:rFonts w:ascii="Cambria Math" w:hAnsi="Cambria Math"/>
                  <w:i/>
                  <w:lang w:eastAsia="ja-JP"/>
                </w:rPr>
              </m:ctrlPr>
            </m:eqArrPr>
            <m:e>
              <m:sSub>
                <m:sSubPr>
                  <m:ctrlPr>
                    <w:rPr>
                      <w:rFonts w:ascii="Cambria Math" w:hAnsi="Cambria Math"/>
                      <w:lang w:eastAsia="ja-JP"/>
                    </w:rPr>
                  </m:ctrlPr>
                </m:sSubPr>
                <m:e>
                  <m:r>
                    <w:rPr>
                      <w:rFonts w:ascii="Cambria Math" w:hAnsi="Cambria Math"/>
                      <w:lang w:eastAsia="ja-JP"/>
                    </w:rPr>
                    <m:t>R</m:t>
                  </m:r>
                </m:e>
                <m:sub>
                  <m:r>
                    <w:rPr>
                      <w:rFonts w:ascii="Cambria Math" w:hAnsi="Cambria Math"/>
                      <w:lang w:eastAsia="ja-JP"/>
                    </w:rPr>
                    <m:t>ij</m:t>
                  </m:r>
                </m:sub>
              </m:sSub>
              <m:r>
                <m:rPr>
                  <m:sty m:val="p"/>
                </m:rPr>
                <w:rPr>
                  <w:rFonts w:ascii="Cambria Math" w:hAnsi="Cambria Math"/>
                  <w:lang w:eastAsia="ja-JP"/>
                </w:rPr>
                <m:t>=</m:t>
              </m:r>
              <m:r>
                <w:rPr>
                  <w:rFonts w:ascii="Cambria Math" w:hAnsi="Cambria Math"/>
                  <w:lang w:eastAsia="ja-JP"/>
                </w:rPr>
                <m:t>H</m:t>
              </m:r>
              <m:d>
                <m:dPr>
                  <m:ctrlPr>
                    <w:rPr>
                      <w:rFonts w:ascii="Cambria Math" w:hAnsi="Cambria Math"/>
                      <w:lang w:eastAsia="ja-JP"/>
                    </w:rPr>
                  </m:ctrlPr>
                </m:dPr>
                <m:e>
                  <m:r>
                    <w:rPr>
                      <w:rFonts w:ascii="Cambria Math" w:hAnsi="Cambria Math"/>
                      <w:lang w:eastAsia="ja-JP"/>
                    </w:rPr>
                    <m:t>ϵ</m:t>
                  </m:r>
                  <m:r>
                    <m:rPr>
                      <m:sty m:val="p"/>
                    </m:rPr>
                    <w:rPr>
                      <w:rFonts w:ascii="Cambria Math" w:hAnsi="Cambria Math"/>
                      <w:lang w:eastAsia="ja-JP"/>
                    </w:rPr>
                    <m:t>-</m:t>
                  </m:r>
                  <m:d>
                    <m:dPr>
                      <m:begChr m:val="‖"/>
                      <m:endChr m:val="‖"/>
                      <m:ctrlPr>
                        <w:rPr>
                          <w:rFonts w:ascii="Cambria Math" w:hAnsi="Cambria Math"/>
                          <w:lang w:eastAsia="ja-JP"/>
                        </w:rPr>
                      </m:ctrlPr>
                    </m:dPr>
                    <m:e>
                      <m:sSub>
                        <m:sSubPr>
                          <m:ctrlPr>
                            <w:rPr>
                              <w:rFonts w:ascii="Cambria Math" w:hAnsi="Cambria Math"/>
                              <w:lang w:eastAsia="ja-JP"/>
                            </w:rPr>
                          </m:ctrlPr>
                        </m:sSubPr>
                        <m:e>
                          <m:r>
                            <m:rPr>
                              <m:sty m:val="bi"/>
                            </m:rPr>
                            <w:rPr>
                              <w:rFonts w:ascii="Cambria Math" w:hAnsi="Cambria Math"/>
                              <w:lang w:eastAsia="ja-JP"/>
                            </w:rPr>
                            <m:t>s</m:t>
                          </m:r>
                        </m:e>
                        <m:sub>
                          <m:r>
                            <w:rPr>
                              <w:rFonts w:ascii="Cambria Math" w:hAnsi="Cambria Math"/>
                              <w:lang w:eastAsia="ja-JP"/>
                            </w:rPr>
                            <m:t>i</m:t>
                          </m:r>
                        </m:sub>
                      </m:sSub>
                      <m:r>
                        <m:rPr>
                          <m:sty m:val="p"/>
                        </m:rPr>
                        <w:rPr>
                          <w:rFonts w:ascii="Cambria Math" w:hAnsi="Cambria Math"/>
                          <w:lang w:eastAsia="ja-JP"/>
                        </w:rPr>
                        <m:t>-</m:t>
                      </m:r>
                      <m:sSub>
                        <m:sSubPr>
                          <m:ctrlPr>
                            <w:rPr>
                              <w:rFonts w:ascii="Cambria Math" w:hAnsi="Cambria Math"/>
                              <w:lang w:eastAsia="ja-JP"/>
                            </w:rPr>
                          </m:ctrlPr>
                        </m:sSubPr>
                        <m:e>
                          <m:r>
                            <m:rPr>
                              <m:sty m:val="bi"/>
                            </m:rPr>
                            <w:rPr>
                              <w:rFonts w:ascii="Cambria Math" w:hAnsi="Cambria Math"/>
                              <w:lang w:eastAsia="ja-JP"/>
                            </w:rPr>
                            <m:t>s</m:t>
                          </m:r>
                        </m:e>
                        <m:sub>
                          <m:r>
                            <w:rPr>
                              <w:rFonts w:ascii="Cambria Math" w:hAnsi="Cambria Math"/>
                              <w:lang w:eastAsia="ja-JP"/>
                            </w:rPr>
                            <m:t>j</m:t>
                          </m:r>
                        </m:sub>
                      </m:sSub>
                    </m:e>
                  </m:d>
                </m:e>
              </m:d>
              <m:r>
                <w:rPr>
                  <w:rFonts w:ascii="Cambria Math" w:hAnsi="Cambria Math"/>
                  <w:lang w:eastAsia="ja-JP"/>
                </w:rPr>
                <m:t>#</m:t>
              </m:r>
              <m:d>
                <m:dPr>
                  <m:ctrlPr>
                    <w:rPr>
                      <w:rFonts w:ascii="Cambria Math" w:hAnsi="Cambria Math"/>
                      <w:i/>
                      <w:lang w:eastAsia="ja-JP"/>
                    </w:rPr>
                  </m:ctrlPr>
                </m:dPr>
                <m:e>
                  <m:r>
                    <w:rPr>
                      <w:rFonts w:ascii="Cambria Math" w:hAnsi="Cambria Math"/>
                      <w:lang w:eastAsia="ja-JP"/>
                    </w:rPr>
                    <m:t>7</m:t>
                  </m:r>
                </m:e>
              </m:d>
            </m:e>
          </m:eqArr>
        </m:oMath>
      </m:oMathPara>
    </w:p>
    <w:p w14:paraId="29058168" w14:textId="77777777" w:rsidR="00370D92" w:rsidRDefault="00370D92" w:rsidP="00702063">
      <w:pPr>
        <w:rPr>
          <w:lang w:eastAsia="ja-JP"/>
        </w:rPr>
      </w:pPr>
    </w:p>
    <w:p w14:paraId="42BFD50D" w14:textId="2B1EE14B" w:rsidR="00D72D12" w:rsidRDefault="00370D92" w:rsidP="00A80EA6">
      <w:pPr>
        <w:ind w:firstLine="0"/>
        <w:rPr>
          <w:lang w:eastAsia="ja-JP"/>
        </w:rPr>
      </w:pPr>
      <w:r>
        <w:rPr>
          <w:lang w:eastAsia="ja-JP"/>
        </w:rPr>
        <w:t xml:space="preserve">where </w:t>
      </w:r>
      <m:oMath>
        <m:r>
          <m:rPr>
            <m:sty m:val="bi"/>
          </m:rPr>
          <w:rPr>
            <w:rFonts w:ascii="Cambria Math" w:hAnsi="Cambria Math"/>
            <w:lang w:eastAsia="ja-JP"/>
          </w:rPr>
          <m:t>s</m:t>
        </m:r>
        <m:r>
          <w:rPr>
            <w:rFonts w:ascii="Cambria Math" w:hAnsi="Cambria Math"/>
            <w:lang w:eastAsia="ja-JP"/>
          </w:rPr>
          <m:t>∈</m:t>
        </m:r>
        <m:sSup>
          <m:sSupPr>
            <m:ctrlPr>
              <w:rPr>
                <w:rFonts w:ascii="Cambria Math" w:hAnsi="Cambria Math"/>
                <w:i/>
                <w:lang w:eastAsia="ja-JP"/>
              </w:rPr>
            </m:ctrlPr>
          </m:sSupPr>
          <m:e>
            <m:r>
              <m:rPr>
                <m:scr m:val="fraktur"/>
              </m:rPr>
              <w:rPr>
                <w:rFonts w:ascii="Cambria Math" w:hAnsi="Cambria Math"/>
                <w:lang w:eastAsia="ja-JP"/>
              </w:rPr>
              <m:t>R</m:t>
            </m:r>
          </m:e>
          <m:sup>
            <m:r>
              <w:rPr>
                <w:rFonts w:ascii="Cambria Math" w:hAnsi="Cambria Math"/>
                <w:lang w:eastAsia="ja-JP"/>
              </w:rPr>
              <m:t>n</m:t>
            </m:r>
          </m:sup>
        </m:sSup>
      </m:oMath>
      <w:r>
        <w:rPr>
          <w:lang w:eastAsia="ja-JP"/>
        </w:rPr>
        <w:t xml:space="preserve"> and </w:t>
      </w:r>
      <m:oMath>
        <m:r>
          <w:rPr>
            <w:rFonts w:ascii="Cambria Math" w:hAnsi="Cambria Math"/>
            <w:lang w:eastAsia="ja-JP"/>
          </w:rPr>
          <m:t>i, j=1, 2, …, K</m:t>
        </m:r>
      </m:oMath>
      <w:r>
        <w:rPr>
          <w:lang w:eastAsia="ja-JP"/>
        </w:rPr>
        <w:t>.</w:t>
      </w:r>
      <w:r w:rsidR="003C5440">
        <w:rPr>
          <w:b/>
          <w:lang w:eastAsia="ja-JP"/>
        </w:rPr>
        <w:t xml:space="preserve"> </w:t>
      </w:r>
      <w:r w:rsidR="0037558F" w:rsidRPr="0037558F">
        <w:rPr>
          <w:lang w:eastAsia="ja-JP"/>
        </w:rPr>
        <w:t xml:space="preserve"> The </w:t>
      </w:r>
      <m:oMath>
        <m:d>
          <m:dPr>
            <m:begChr m:val="‖"/>
            <m:endChr m:val="‖"/>
            <m:ctrlPr>
              <w:rPr>
                <w:rFonts w:ascii="Cambria Math" w:hAnsi="Cambria Math"/>
                <w:i/>
                <w:lang w:eastAsia="ja-JP"/>
              </w:rPr>
            </m:ctrlPr>
          </m:dPr>
          <m:e>
            <m:r>
              <w:rPr>
                <w:rFonts w:ascii="Cambria Math" w:hAnsi="Cambria Math"/>
                <w:lang w:eastAsia="ja-JP"/>
              </w:rPr>
              <m:t>.</m:t>
            </m:r>
          </m:e>
        </m:d>
      </m:oMath>
      <w:r w:rsidR="0037558F">
        <w:rPr>
          <w:lang w:eastAsia="ja-JP"/>
        </w:rPr>
        <w:t xml:space="preserve"> indicates the norm of the difference between the two state vectors.</w:t>
      </w:r>
    </w:p>
    <w:p w14:paraId="0B11D2F5" w14:textId="0AAFE3D2" w:rsidR="00370D92" w:rsidRPr="00112014" w:rsidRDefault="00112014" w:rsidP="00702063">
      <w:pPr>
        <w:rPr>
          <w:lang w:eastAsia="ja-JP"/>
        </w:rPr>
      </w:pPr>
      <w:r>
        <w:rPr>
          <w:lang w:eastAsia="ja-JP"/>
        </w:rPr>
        <w:t xml:space="preserve">To interpret the </w:t>
      </w:r>
      <m:oMath>
        <m:r>
          <w:rPr>
            <w:rFonts w:ascii="Cambria Math" w:hAnsi="Cambria Math"/>
            <w:lang w:eastAsia="ja-JP"/>
          </w:rPr>
          <m:t>R</m:t>
        </m:r>
      </m:oMath>
      <w:r>
        <w:rPr>
          <w:lang w:eastAsia="ja-JP"/>
        </w:rPr>
        <w:t xml:space="preserve"> matrix two aspects should be considered: </w:t>
      </w:r>
      <w:r w:rsidRPr="00112014">
        <w:rPr>
          <w:i/>
          <w:lang w:eastAsia="ja-JP"/>
        </w:rPr>
        <w:t>Texture</w:t>
      </w:r>
      <w:r>
        <w:rPr>
          <w:lang w:eastAsia="ja-JP"/>
        </w:rPr>
        <w:t xml:space="preserve"> and </w:t>
      </w:r>
      <w:r w:rsidRPr="00112014">
        <w:rPr>
          <w:i/>
          <w:lang w:eastAsia="ja-JP"/>
        </w:rPr>
        <w:t>typology</w:t>
      </w:r>
      <w:r>
        <w:rPr>
          <w:i/>
          <w:lang w:eastAsia="ja-JP"/>
        </w:rPr>
        <w:t>.</w:t>
      </w:r>
      <w:r>
        <w:rPr>
          <w:lang w:eastAsia="ja-JP"/>
        </w:rPr>
        <w:t xml:space="preserve"> Texture manifests in the form of single dots, vertical lines, horizontal lines, and diagonal lines. Typology is encountered in the fo</w:t>
      </w:r>
      <w:r w:rsidR="00FD13D7">
        <w:rPr>
          <w:lang w:eastAsia="ja-JP"/>
        </w:rPr>
        <w:t>rms</w:t>
      </w:r>
      <w:r>
        <w:rPr>
          <w:lang w:eastAsia="ja-JP"/>
        </w:rPr>
        <w:t xml:space="preserve"> </w:t>
      </w:r>
      <w:r w:rsidR="00FD13D7" w:rsidRPr="00FD13D7">
        <w:rPr>
          <w:i/>
          <w:lang w:eastAsia="ja-JP"/>
        </w:rPr>
        <w:t>h</w:t>
      </w:r>
      <w:r w:rsidRPr="00FD13D7">
        <w:rPr>
          <w:i/>
          <w:lang w:eastAsia="ja-JP"/>
        </w:rPr>
        <w:t>omogenous</w:t>
      </w:r>
      <w:r>
        <w:rPr>
          <w:lang w:eastAsia="ja-JP"/>
        </w:rPr>
        <w:t xml:space="preserve">, </w:t>
      </w:r>
      <w:r w:rsidRPr="00FD13D7">
        <w:rPr>
          <w:i/>
          <w:lang w:eastAsia="ja-JP"/>
        </w:rPr>
        <w:t>periodic</w:t>
      </w:r>
      <w:r>
        <w:rPr>
          <w:lang w:eastAsia="ja-JP"/>
        </w:rPr>
        <w:t xml:space="preserve">, </w:t>
      </w:r>
      <w:r w:rsidRPr="00FD13D7">
        <w:rPr>
          <w:i/>
          <w:lang w:eastAsia="ja-JP"/>
        </w:rPr>
        <w:t>disrupted</w:t>
      </w:r>
      <w:r>
        <w:rPr>
          <w:lang w:eastAsia="ja-JP"/>
        </w:rPr>
        <w:t xml:space="preserve">, and </w:t>
      </w:r>
      <w:r w:rsidRPr="00FD13D7">
        <w:rPr>
          <w:i/>
          <w:lang w:eastAsia="ja-JP"/>
        </w:rPr>
        <w:t>drift</w:t>
      </w:r>
      <w:r>
        <w:rPr>
          <w:lang w:eastAsia="ja-JP"/>
        </w:rPr>
        <w:t xml:space="preserve">. </w:t>
      </w:r>
      <w:r w:rsidR="00C24144">
        <w:rPr>
          <w:lang w:eastAsia="ja-JP"/>
        </w:rPr>
        <w:lastRenderedPageBreak/>
        <w:t xml:space="preserve">For example, </w:t>
      </w:r>
      <w:r w:rsidR="00BC1D38">
        <w:rPr>
          <w:lang w:eastAsia="ja-JP"/>
        </w:rPr>
        <w:t>if fading happens towards the upper left and lower rig</w:t>
      </w:r>
      <w:r w:rsidR="00F86403">
        <w:rPr>
          <w:lang w:eastAsia="ja-JP"/>
        </w:rPr>
        <w:t>ht corners the dynamics exhibit</w:t>
      </w:r>
      <w:r w:rsidR="00BC1D38">
        <w:rPr>
          <w:lang w:eastAsia="ja-JP"/>
        </w:rPr>
        <w:t xml:space="preserve"> a drift (commonly referred to as a trend). </w:t>
      </w:r>
      <w:r w:rsidR="005C252E">
        <w:rPr>
          <w:lang w:eastAsia="ja-JP"/>
        </w:rPr>
        <w:t>It is not always straightforward, however, to visuall</w:t>
      </w:r>
      <w:r w:rsidR="00A80EA6">
        <w:rPr>
          <w:lang w:eastAsia="ja-JP"/>
        </w:rPr>
        <w:t>y interpret a recurrence plot.</w:t>
      </w:r>
    </w:p>
    <w:p w14:paraId="563F101B" w14:textId="101E2DE1" w:rsidR="00D72D12" w:rsidRPr="00D72D12" w:rsidRDefault="009E1B83" w:rsidP="00702063">
      <w:pPr>
        <w:rPr>
          <w:lang w:eastAsia="ja-JP"/>
        </w:rPr>
      </w:pPr>
      <w:r>
        <w:rPr>
          <w:noProof/>
        </w:rPr>
        <mc:AlternateContent>
          <mc:Choice Requires="wpg">
            <w:drawing>
              <wp:anchor distT="914400" distB="914400" distL="114300" distR="114300" simplePos="0" relativeHeight="251748352" behindDoc="0" locked="0" layoutInCell="1" allowOverlap="1" wp14:anchorId="706F6CCA" wp14:editId="349B9762">
                <wp:simplePos x="0" y="0"/>
                <wp:positionH relativeFrom="margin">
                  <wp:align>center</wp:align>
                </wp:positionH>
                <wp:positionV relativeFrom="margin">
                  <wp:align>top</wp:align>
                </wp:positionV>
                <wp:extent cx="2587752" cy="2953512"/>
                <wp:effectExtent l="0" t="0" r="3175" b="0"/>
                <wp:wrapTopAndBottom/>
                <wp:docPr id="93" name="Group 93"/>
                <wp:cNvGraphicFramePr/>
                <a:graphic xmlns:a="http://schemas.openxmlformats.org/drawingml/2006/main">
                  <a:graphicData uri="http://schemas.microsoft.com/office/word/2010/wordprocessingGroup">
                    <wpg:wgp>
                      <wpg:cNvGrpSpPr/>
                      <wpg:grpSpPr>
                        <a:xfrm>
                          <a:off x="0" y="0"/>
                          <a:ext cx="2587752" cy="2953512"/>
                          <a:chOff x="0" y="0"/>
                          <a:chExt cx="2584450" cy="2955290"/>
                        </a:xfrm>
                      </wpg:grpSpPr>
                      <pic:pic xmlns:pic="http://schemas.openxmlformats.org/drawingml/2006/picture">
                        <pic:nvPicPr>
                          <pic:cNvPr id="38" name="Picture 38" descr="../../../../../../../../../Downloads/"/>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84450" cy="2504440"/>
                          </a:xfrm>
                          <a:prstGeom prst="rect">
                            <a:avLst/>
                          </a:prstGeom>
                          <a:noFill/>
                          <a:ln>
                            <a:noFill/>
                          </a:ln>
                        </pic:spPr>
                      </pic:pic>
                      <wps:wsp>
                        <wps:cNvPr id="92" name="Text Box 92"/>
                        <wps:cNvSpPr txBox="1"/>
                        <wps:spPr>
                          <a:xfrm>
                            <a:off x="0" y="2565400"/>
                            <a:ext cx="2584450" cy="389890"/>
                          </a:xfrm>
                          <a:prstGeom prst="rect">
                            <a:avLst/>
                          </a:prstGeom>
                          <a:solidFill>
                            <a:prstClr val="white"/>
                          </a:solidFill>
                          <a:ln>
                            <a:noFill/>
                          </a:ln>
                          <a:effectLst/>
                        </wps:spPr>
                        <wps:txbx>
                          <w:txbxContent>
                            <w:p w14:paraId="14F58956" w14:textId="3D597FF1" w:rsidR="004A0E92" w:rsidRPr="000C64EB" w:rsidRDefault="004A0E92" w:rsidP="009E1B83">
                              <w:pPr>
                                <w:pStyle w:val="Caption"/>
                                <w:rPr>
                                  <w:rFonts w:ascii="Times New Roman" w:hAnsi="Times New Roman" w:cs="Times New Roman"/>
                                  <w:noProof/>
                                </w:rPr>
                              </w:pPr>
                              <w:bookmarkStart w:id="68" w:name="_Ref21080987"/>
                              <w:bookmarkStart w:id="69" w:name="_Toc24444478"/>
                              <w:r>
                                <w:t xml:space="preserve">Figure </w:t>
                              </w:r>
                              <w:fldSimple w:instr=" STYLEREF 1 \s ">
                                <w:r>
                                  <w:rPr>
                                    <w:noProof/>
                                  </w:rPr>
                                  <w:t>4</w:t>
                                </w:r>
                              </w:fldSimple>
                              <w:r>
                                <w:t>.</w:t>
                              </w:r>
                              <w:fldSimple w:instr=" SEQ Figure \* ARABIC \s 1 ">
                                <w:r>
                                  <w:rPr>
                                    <w:noProof/>
                                  </w:rPr>
                                  <w:t>7</w:t>
                                </w:r>
                              </w:fldSimple>
                              <w:bookmarkEnd w:id="68"/>
                              <w:r>
                                <w:t xml:space="preserve"> </w:t>
                              </w:r>
                              <w:r w:rsidRPr="00C00D43">
                                <w:t>Recurrence Plot (RP) transformation of the example time-series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06F6CCA" id="Group 93" o:spid="_x0000_s1053" style="position:absolute;left:0;text-align:left;margin-left:0;margin-top:0;width:203.75pt;height:232.55pt;z-index:251748352;mso-wrap-distance-top:1in;mso-wrap-distance-bottom:1in;mso-position-horizontal:center;mso-position-horizontal-relative:margin;mso-position-vertical:top;mso-position-vertical-relative:margin;mso-width-relative:margin;mso-height-relative:margin" coordsize="2584450,295529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">
                <v:shape id="Picture 38" o:spid="_x0000_s1054" type="#_x0000_t75" alt="../../../../../../../../../Downloads/" style="position:absolute;width:2584450;height:25044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on&#10;huTBAAAA2wAAAA8AAABkcnMvZG93bnJldi54bWxET89rwjAUvgv+D+ENdrPpKgytRhHHQLbLZrf7&#10;o3m21ealTaLt9tcvh4HHj+/3ejuaVtzI+caygqckBUFcWt1wpeCreJ0tQPiArLG1TAp+yMN2M52s&#10;Mdd24E+6HUMlYgj7HBXUIXS5lL6syaBPbEccuZN1BkOErpLa4RDDTSuzNH2WBhuODTV2tK+pvByv&#10;RsHh+/zhfmXfDf27fVksMyx21ZtSjw/jbgUi0Bju4n/3QSuYx7HxS/wBcvMH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KonhuTBAAAA2wAAAA8AAAAAAAAAAAAAAAAAnAIAAGRy&#10;cy9kb3ducmV2LnhtbFBLBQYAAAAABAAEAPcAAACKAwAAAAA=&#10;">
                  <v:imagedata r:id="rId46" o:title="../../../../../../../../../Downloads/"/>
                  <v:path arrowok="t"/>
                </v:shape>
                <v:shape id="Text Box 92" o:spid="_x0000_s1055" type="#_x0000_t202" style="position:absolute;top:2565400;width:2584450;height:389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PKNwxgAA&#10;ANsAAAAPAAAAZHJzL2Rvd25yZXYueG1sRI9BawIxFITvQv9DeAUvotlakboaRaRC24t068XbY/Pc&#10;rG5eliSr23/fFAo9DjPzDbPa9LYRN/KhdqzgaZKBIC6drrlScPzaj19AhIissXFMCr4pwGb9MFhh&#10;rt2dP+lWxEokCIccFZgY21zKUBqyGCauJU7e2XmLMUlfSe3xnuC2kdMsm0uLNacFgy3tDJXXorMK&#10;DrPTwYy68+vHdvbs34/dbn6pCqWGj/12CSJSH//Df+03rWAxh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kPKNwxgAAANsAAAAPAAAAAAAAAAAAAAAAAJcCAABkcnMv&#10;ZG93bnJldi54bWxQSwUGAAAAAAQABAD1AAAAigMAAAAA&#10;" stroked="f">
                  <v:textbox style="mso-fit-shape-to-text:t" inset="0,0,0,0">
                    <w:txbxContent>
                      <w:p w14:paraId="14F58956" w14:textId="3D597FF1" w:rsidR="004A0E92" w:rsidRPr="000C64EB" w:rsidRDefault="004A0E92" w:rsidP="009E1B83">
                        <w:pPr>
                          <w:pStyle w:val="Caption"/>
                          <w:rPr>
                            <w:rFonts w:ascii="Times New Roman" w:hAnsi="Times New Roman" w:cs="Times New Roman"/>
                            <w:noProof/>
                          </w:rPr>
                        </w:pPr>
                        <w:bookmarkStart w:id="70" w:name="_Ref21080987"/>
                        <w:bookmarkStart w:id="71" w:name="_Toc24444478"/>
                        <w:r>
                          <w:t xml:space="preserve">Figure </w:t>
                        </w:r>
                        <w:fldSimple w:instr=" STYLEREF 1 \s ">
                          <w:r>
                            <w:rPr>
                              <w:noProof/>
                            </w:rPr>
                            <w:t>4</w:t>
                          </w:r>
                        </w:fldSimple>
                        <w:r>
                          <w:t>.</w:t>
                        </w:r>
                        <w:fldSimple w:instr=" SEQ Figure \* ARABIC \s 1 ">
                          <w:r>
                            <w:rPr>
                              <w:noProof/>
                            </w:rPr>
                            <w:t>7</w:t>
                          </w:r>
                        </w:fldSimple>
                        <w:bookmarkEnd w:id="70"/>
                        <w:r>
                          <w:t xml:space="preserve"> </w:t>
                        </w:r>
                        <w:r w:rsidRPr="00C00D43">
                          <w:t>Recurrence Plot (RP) transformation of the example time-series</w:t>
                        </w:r>
                        <w:bookmarkEnd w:id="71"/>
                      </w:p>
                    </w:txbxContent>
                  </v:textbox>
                </v:shape>
                <w10:wrap type="topAndBottom" anchorx="margin" anchory="margin"/>
              </v:group>
            </w:pict>
          </mc:Fallback>
        </mc:AlternateContent>
      </w:r>
      <w:r w:rsidR="00EB662C">
        <w:rPr>
          <w:lang w:eastAsia="ja-JP"/>
        </w:rPr>
        <w:t xml:space="preserve">When the time series in Figure 4.1 is RP-transformed, we get the image in </w:t>
      </w:r>
      <w:r w:rsidR="00DE53AD">
        <w:rPr>
          <w:lang w:eastAsia="ja-JP"/>
        </w:rPr>
        <w:fldChar w:fldCharType="begin"/>
      </w:r>
      <w:r w:rsidR="00DE53AD">
        <w:rPr>
          <w:lang w:eastAsia="ja-JP"/>
        </w:rPr>
        <w:instrText xml:space="preserve"> REF _Ref21080987 \h </w:instrText>
      </w:r>
      <w:r w:rsidR="00DE53AD">
        <w:rPr>
          <w:lang w:eastAsia="ja-JP"/>
        </w:rPr>
      </w:r>
      <w:r w:rsidR="00DE53AD">
        <w:rPr>
          <w:lang w:eastAsia="ja-JP"/>
        </w:rPr>
        <w:fldChar w:fldCharType="separate"/>
      </w:r>
      <w:r w:rsidR="00DE53AD">
        <w:t xml:space="preserve">Figure </w:t>
      </w:r>
      <w:r w:rsidR="00DE53AD">
        <w:rPr>
          <w:noProof/>
        </w:rPr>
        <w:t>4</w:t>
      </w:r>
      <w:r w:rsidR="00DE53AD">
        <w:t>.</w:t>
      </w:r>
      <w:r w:rsidR="00DE53AD">
        <w:rPr>
          <w:noProof/>
        </w:rPr>
        <w:t>7</w:t>
      </w:r>
      <w:r w:rsidR="00DE53AD">
        <w:rPr>
          <w:lang w:eastAsia="ja-JP"/>
        </w:rPr>
        <w:fldChar w:fldCharType="end"/>
      </w:r>
      <w:r w:rsidR="00EB662C">
        <w:rPr>
          <w:lang w:eastAsia="ja-JP"/>
        </w:rPr>
        <w:t>.</w:t>
      </w:r>
    </w:p>
    <w:p w14:paraId="0FCE29A8" w14:textId="4F1FB197" w:rsidR="009C4A3F" w:rsidRDefault="00804CF0" w:rsidP="00702063">
      <w:pPr>
        <w:pStyle w:val="Heading3"/>
      </w:pPr>
      <w:bookmarkStart w:id="72" w:name="_Toc24436541"/>
      <w:r w:rsidRPr="00804CF0">
        <w:t>Convolutional Neural Networks (CNNs)</w:t>
      </w:r>
      <w:bookmarkEnd w:id="72"/>
    </w:p>
    <w:p w14:paraId="7BD0BE5D" w14:textId="440751D0" w:rsidR="00234090" w:rsidRDefault="00AD3174" w:rsidP="00702063">
      <w:pPr>
        <w:rPr>
          <w:lang w:eastAsia="ja-JP"/>
        </w:rPr>
      </w:pPr>
      <w:r>
        <w:rPr>
          <w:lang w:eastAsia="ja-JP"/>
        </w:rPr>
        <w:t xml:space="preserve">The first paper that really showed the benefits of using CNNs for image classification was that of </w:t>
      </w:r>
      <w:r w:rsidR="005853A2">
        <w:t>Krizhevsky, Sutskever</w:t>
      </w:r>
      <w:r w:rsidR="005853A2" w:rsidRPr="004E3A3B">
        <w:t xml:space="preserve">, </w:t>
      </w:r>
      <w:r w:rsidR="005853A2">
        <w:t xml:space="preserve">and </w:t>
      </w:r>
      <w:r w:rsidR="005853A2" w:rsidRPr="004E3A3B">
        <w:t>Hinton</w:t>
      </w:r>
      <w:r w:rsidR="005853A2">
        <w:t xml:space="preserve"> (2012). </w:t>
      </w:r>
      <w:r w:rsidR="002C445D">
        <w:t xml:space="preserve">A </w:t>
      </w:r>
      <w:r w:rsidR="00A358F4">
        <w:t>follow-up</w:t>
      </w:r>
      <w:r w:rsidR="002C445D">
        <w:t xml:space="preserve"> paper</w:t>
      </w:r>
      <w:r w:rsidR="00A358F4">
        <w:t xml:space="preserve"> provided </w:t>
      </w:r>
      <w:r w:rsidR="006C34DB">
        <w:t>updates</w:t>
      </w:r>
      <w:r w:rsidR="002C445D">
        <w:t xml:space="preserve"> </w:t>
      </w:r>
      <w:r w:rsidR="00A358F4">
        <w:t>(</w:t>
      </w:r>
      <w:r w:rsidR="002C445D">
        <w:t>Krizhevsky, Sutskever</w:t>
      </w:r>
      <w:r w:rsidR="002C445D" w:rsidRPr="004E3A3B">
        <w:t xml:space="preserve"> </w:t>
      </w:r>
      <w:r w:rsidR="00A358F4">
        <w:t>&amp;</w:t>
      </w:r>
      <w:r w:rsidR="002C445D">
        <w:t xml:space="preserve"> </w:t>
      </w:r>
      <w:r w:rsidR="002C445D" w:rsidRPr="004E3A3B">
        <w:t>Hinton</w:t>
      </w:r>
      <w:r w:rsidR="00A358F4">
        <w:t>,</w:t>
      </w:r>
      <w:r w:rsidR="002C445D">
        <w:t xml:space="preserve"> 2017)</w:t>
      </w:r>
      <w:r>
        <w:rPr>
          <w:lang w:eastAsia="ja-JP"/>
        </w:rPr>
        <w:t xml:space="preserve">. </w:t>
      </w:r>
      <w:r w:rsidR="00234090">
        <w:rPr>
          <w:lang w:eastAsia="ja-JP"/>
        </w:rPr>
        <w:t xml:space="preserve">Convolutional Neural Networks are structured in a way that enables them to exploit translational invariance. They extract features through receptive fields. Significant weight sharing drastically </w:t>
      </w:r>
      <w:r w:rsidR="00234090">
        <w:rPr>
          <w:lang w:eastAsia="ja-JP"/>
        </w:rPr>
        <w:lastRenderedPageBreak/>
        <w:t>reduce</w:t>
      </w:r>
      <w:r w:rsidR="00CB7A83">
        <w:rPr>
          <w:lang w:eastAsia="ja-JP"/>
        </w:rPr>
        <w:t>s</w:t>
      </w:r>
      <w:r w:rsidR="00234090">
        <w:rPr>
          <w:lang w:eastAsia="ja-JP"/>
        </w:rPr>
        <w:t xml:space="preserve"> the number of parameters involved in training them</w:t>
      </w:r>
      <w:r w:rsidR="00823D76">
        <w:rPr>
          <w:lang w:eastAsia="ja-JP"/>
        </w:rPr>
        <w:t>. They are the state-of-the-art architecture in the handling of computer vision tasks.</w:t>
      </w:r>
    </w:p>
    <w:p w14:paraId="5FECC4E9" w14:textId="021974A9" w:rsidR="00AD14CB" w:rsidRDefault="00FF3EBA" w:rsidP="00702063">
      <w:pPr>
        <w:rPr>
          <w:lang w:eastAsia="ja-JP"/>
        </w:rPr>
      </w:pPr>
      <w:r>
        <w:rPr>
          <w:lang w:eastAsia="ja-JP"/>
        </w:rPr>
        <w:t>A CNN</w:t>
      </w:r>
      <w:r w:rsidR="00893CC9">
        <w:rPr>
          <w:lang w:eastAsia="ja-JP"/>
        </w:rPr>
        <w:t xml:space="preserve"> consists of different types of layers. The most important ones are </w:t>
      </w:r>
      <w:r w:rsidR="00893CC9" w:rsidRPr="00893CC9">
        <w:rPr>
          <w:i/>
          <w:lang w:eastAsia="ja-JP"/>
        </w:rPr>
        <w:t>convolution</w:t>
      </w:r>
      <w:r w:rsidR="00893CC9">
        <w:rPr>
          <w:lang w:eastAsia="ja-JP"/>
        </w:rPr>
        <w:t xml:space="preserve">, </w:t>
      </w:r>
      <w:r w:rsidR="00893CC9" w:rsidRPr="00893CC9">
        <w:rPr>
          <w:i/>
          <w:lang w:eastAsia="ja-JP"/>
        </w:rPr>
        <w:t>pooling</w:t>
      </w:r>
      <w:r w:rsidR="00893CC9">
        <w:rPr>
          <w:lang w:eastAsia="ja-JP"/>
        </w:rPr>
        <w:t xml:space="preserve">, and </w:t>
      </w:r>
      <w:r w:rsidR="00893CC9" w:rsidRPr="00893CC9">
        <w:rPr>
          <w:i/>
          <w:lang w:eastAsia="ja-JP"/>
        </w:rPr>
        <w:t>dense</w:t>
      </w:r>
      <w:r w:rsidR="00893CC9">
        <w:rPr>
          <w:lang w:eastAsia="ja-JP"/>
        </w:rPr>
        <w:t xml:space="preserve"> layers.</w:t>
      </w:r>
      <w:r w:rsidR="0021670C">
        <w:rPr>
          <w:lang w:eastAsia="ja-JP"/>
        </w:rPr>
        <w:t xml:space="preserve"> Convolution and pooling layers often alternate during the initial layers. Near the end, a number of dense layers usually occurs which</w:t>
      </w:r>
      <w:r w:rsidR="00A73D11">
        <w:rPr>
          <w:lang w:eastAsia="ja-JP"/>
        </w:rPr>
        <w:t xml:space="preserve"> often ends with a </w:t>
      </w:r>
      <w:r w:rsidR="0022677F">
        <w:rPr>
          <w:lang w:eastAsia="ja-JP"/>
        </w:rPr>
        <w:t xml:space="preserve">sigmoid or </w:t>
      </w:r>
      <w:r w:rsidR="00A73D11">
        <w:rPr>
          <w:lang w:eastAsia="ja-JP"/>
        </w:rPr>
        <w:t>softmax layer in the case of a classification CNN.</w:t>
      </w:r>
    </w:p>
    <w:p w14:paraId="6916DE42" w14:textId="2D5987C8" w:rsidR="00424FF0" w:rsidRDefault="00424FF0" w:rsidP="00702063">
      <w:pPr>
        <w:pStyle w:val="Heading4"/>
      </w:pPr>
      <w:r>
        <w:t>Convolution layers</w:t>
      </w:r>
    </w:p>
    <w:p w14:paraId="0C8DE215" w14:textId="0A85FC7F" w:rsidR="00EC1F89" w:rsidRDefault="00424FF0" w:rsidP="00702063">
      <w:pPr>
        <w:rPr>
          <w:lang w:eastAsia="ja-JP"/>
        </w:rPr>
      </w:pPr>
      <w:r>
        <w:rPr>
          <w:lang w:eastAsia="ja-JP"/>
        </w:rPr>
        <w:t>Convolution layers</w:t>
      </w:r>
      <w:r w:rsidR="00EC1F89">
        <w:rPr>
          <w:lang w:eastAsia="ja-JP"/>
        </w:rPr>
        <w:t xml:space="preserve"> </w:t>
      </w:r>
      <w:r>
        <w:rPr>
          <w:lang w:eastAsia="ja-JP"/>
        </w:rPr>
        <w:t>are</w:t>
      </w:r>
      <w:r w:rsidR="00B80EF4">
        <w:rPr>
          <w:lang w:eastAsia="ja-JP"/>
        </w:rPr>
        <w:t xml:space="preserve"> described by the</w:t>
      </w:r>
      <w:r w:rsidR="00EC1F89">
        <w:rPr>
          <w:lang w:eastAsia="ja-JP"/>
        </w:rPr>
        <w:t xml:space="preserve"> equations:</w:t>
      </w:r>
    </w:p>
    <w:p w14:paraId="3A26F85A" w14:textId="77777777" w:rsidR="00EC1F89" w:rsidRDefault="00EC1F89" w:rsidP="00702063">
      <w:pPr>
        <w:rPr>
          <w:lang w:eastAsia="ja-JP"/>
        </w:rPr>
      </w:pPr>
    </w:p>
    <w:p w14:paraId="3E0322FB" w14:textId="4D8BFEFB" w:rsidR="00892E6A" w:rsidRPr="002C2182" w:rsidRDefault="004A0E92" w:rsidP="00702063">
      <m:oMathPara>
        <m:oMathParaPr>
          <m:jc m:val="left"/>
        </m:oMathParaPr>
        <m:oMath>
          <m:eqArr>
            <m:eqArrPr>
              <m:maxDist m:val="1"/>
              <m:ctrlPr>
                <w:rPr>
                  <w:rFonts w:ascii="Cambria Math" w:hAnsi="Cambria Math"/>
                </w:rPr>
              </m:ctrlPr>
            </m:eqArrPr>
            <m:e>
              <m:sSup>
                <m:sSupPr>
                  <m:ctrlPr>
                    <w:rPr>
                      <w:rFonts w:ascii="Cambria Math" w:hAnsi="Cambria Math"/>
                    </w:rPr>
                  </m:ctrlPr>
                </m:sSupPr>
                <m:e>
                  <m:r>
                    <m:rPr>
                      <m:sty m:val="b"/>
                    </m:rPr>
                    <w:rPr>
                      <w:rFonts w:ascii="Cambria Math" w:hAnsi="Cambria Math"/>
                    </w:rPr>
                    <m:t>Z</m:t>
                  </m:r>
                </m:e>
                <m:sup>
                  <m:d>
                    <m:dPr>
                      <m:begChr m:val="["/>
                      <m:endChr m:val="]"/>
                      <m:ctrlPr>
                        <w:rPr>
                          <w:rFonts w:ascii="Cambria Math" w:hAnsi="Cambria Math"/>
                        </w:rPr>
                      </m:ctrlPr>
                    </m:dPr>
                    <m:e>
                      <m:r>
                        <w:rPr>
                          <w:rFonts w:ascii="Cambria Math" w:hAnsi="Cambria Math"/>
                        </w:rPr>
                        <m:t>l</m:t>
                      </m:r>
                    </m:e>
                  </m:d>
                </m:sup>
              </m:sSup>
              <m:r>
                <m:rPr>
                  <m:sty m:val="p"/>
                  <m:aln/>
                </m:rPr>
                <w:rPr>
                  <w:rFonts w:ascii="Cambria Math" w:hAnsi="Cambria Math"/>
                </w:rPr>
                <m:t>=</m:t>
              </m:r>
              <m:sSup>
                <m:sSupPr>
                  <m:ctrlPr>
                    <w:rPr>
                      <w:rFonts w:ascii="Cambria Math" w:hAnsi="Cambria Math"/>
                    </w:rPr>
                  </m:ctrlPr>
                </m:sSupPr>
                <m:e>
                  <m:r>
                    <m:rPr>
                      <m:sty m:val="b"/>
                    </m:rPr>
                    <w:rPr>
                      <w:rFonts w:ascii="Cambria Math" w:hAnsi="Cambria Math"/>
                    </w:rPr>
                    <m:t>W</m:t>
                  </m:r>
                </m:e>
                <m:sup>
                  <m:d>
                    <m:dPr>
                      <m:begChr m:val="["/>
                      <m:endChr m:val="]"/>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m:rPr>
                      <m:sty m:val="b"/>
                    </m:rPr>
                    <w:rPr>
                      <w:rFonts w:ascii="Cambria Math" w:hAnsi="Cambria Math"/>
                    </w:rPr>
                    <m:t>A</m:t>
                  </m:r>
                </m:e>
                <m:sup>
                  <m:d>
                    <m:dPr>
                      <m:begChr m:val="["/>
                      <m:endChr m:val="]"/>
                      <m:ctrlPr>
                        <w:rPr>
                          <w:rFonts w:ascii="Cambria Math" w:hAnsi="Cambria Math"/>
                        </w:rPr>
                      </m:ctrlPr>
                    </m:dPr>
                    <m:e>
                      <m:r>
                        <w:rPr>
                          <w:rFonts w:ascii="Cambria Math" w:hAnsi="Cambria Math"/>
                        </w:rPr>
                        <m:t>l</m:t>
                      </m:r>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m:rPr>
                      <m:sty m:val="b"/>
                    </m:rPr>
                    <w:rPr>
                      <w:rFonts w:ascii="Cambria Math" w:hAnsi="Cambria Math"/>
                    </w:rPr>
                    <m:t>b</m:t>
                  </m:r>
                </m:e>
                <m:sup>
                  <m:d>
                    <m:dPr>
                      <m:begChr m:val="["/>
                      <m:endChr m:val="]"/>
                      <m:ctrlPr>
                        <w:rPr>
                          <w:rFonts w:ascii="Cambria Math" w:hAnsi="Cambria Math"/>
                        </w:rPr>
                      </m:ctrlPr>
                    </m:dPr>
                    <m:e>
                      <m:r>
                        <w:rPr>
                          <w:rFonts w:ascii="Cambria Math" w:hAnsi="Cambria Math"/>
                        </w:rPr>
                        <m:t>l</m:t>
                      </m:r>
                    </m:e>
                  </m:d>
                </m:sup>
              </m:sSup>
              <m:r>
                <w:rPr>
                  <w:rFonts w:ascii="Cambria Math" w:hAnsi="Cambria Math"/>
                </w:rPr>
                <m:t>#</m:t>
              </m:r>
              <m:d>
                <m:dPr>
                  <m:ctrlPr>
                    <w:rPr>
                      <w:rFonts w:ascii="Cambria Math" w:hAnsi="Cambria Math"/>
                    </w:rPr>
                  </m:ctrlPr>
                </m:dPr>
                <m:e>
                  <m:r>
                    <m:rPr>
                      <m:sty m:val="p"/>
                    </m:rPr>
                    <w:rPr>
                      <w:rFonts w:ascii="Cambria Math" w:hAnsi="Cambria Math"/>
                    </w:rPr>
                    <m:t>8</m:t>
                  </m:r>
                </m:e>
              </m:d>
              <m:ctrlPr>
                <w:rPr>
                  <w:rFonts w:ascii="Cambria Math" w:hAnsi="Cambria Math"/>
                  <w:i/>
                </w:rPr>
              </m:ctrlPr>
            </m:e>
          </m:eqArr>
          <m:r>
            <m:rPr>
              <m:sty m:val="p"/>
            </m:rPr>
            <w:br/>
          </m:r>
        </m:oMath>
        <m:oMath>
          <m:eqArr>
            <m:eqArrPr>
              <m:maxDist m:val="1"/>
              <m:ctrlPr>
                <w:rPr>
                  <w:rFonts w:ascii="Cambria Math" w:hAnsi="Cambria Math"/>
                  <w:i/>
                </w:rPr>
              </m:ctrlPr>
            </m:eqArrPr>
            <m:e>
              <m:sSup>
                <m:sSupPr>
                  <m:ctrlPr>
                    <w:rPr>
                      <w:rFonts w:ascii="Cambria Math" w:hAnsi="Cambria Math"/>
                    </w:rPr>
                  </m:ctrlPr>
                </m:sSupPr>
                <m:e>
                  <m:r>
                    <m:rPr>
                      <m:sty m:val="b"/>
                    </m:rPr>
                    <w:rPr>
                      <w:rFonts w:ascii="Cambria Math" w:hAnsi="Cambria Math"/>
                    </w:rPr>
                    <m:t>A</m:t>
                  </m:r>
                </m:e>
                <m:sup>
                  <m:d>
                    <m:dPr>
                      <m:begChr m:val="["/>
                      <m:endChr m:val="]"/>
                      <m:ctrlPr>
                        <w:rPr>
                          <w:rFonts w:ascii="Cambria Math" w:hAnsi="Cambria Math"/>
                        </w:rPr>
                      </m:ctrlPr>
                    </m:dPr>
                    <m:e>
                      <m:r>
                        <w:rPr>
                          <w:rFonts w:ascii="Cambria Math" w:hAnsi="Cambria Math"/>
                        </w:rPr>
                        <m:t>l</m:t>
                      </m:r>
                    </m:e>
                  </m:d>
                </m:sup>
              </m:sSup>
              <m:r>
                <m:rPr>
                  <m:sty m:val="p"/>
                  <m:aln/>
                </m:rPr>
                <w:rPr>
                  <w:rFonts w:ascii="Cambria Math" w:hAnsi="Cambria Math"/>
                </w:rPr>
                <m:t>=</m:t>
              </m:r>
              <m:sSup>
                <m:sSupPr>
                  <m:ctrlPr>
                    <w:rPr>
                      <w:rFonts w:ascii="Cambria Math" w:hAnsi="Cambria Math"/>
                    </w:rPr>
                  </m:ctrlPr>
                </m:sSupPr>
                <m:e>
                  <m:r>
                    <w:rPr>
                      <w:rFonts w:ascii="Cambria Math" w:hAnsi="Cambria Math"/>
                    </w:rPr>
                    <m:t>g</m:t>
                  </m:r>
                </m:e>
                <m:sup>
                  <m:d>
                    <m:dPr>
                      <m:begChr m:val="["/>
                      <m:endChr m:val="]"/>
                      <m:ctrlPr>
                        <w:rPr>
                          <w:rFonts w:ascii="Cambria Math" w:hAnsi="Cambria Math"/>
                        </w:rPr>
                      </m:ctrlPr>
                    </m:dPr>
                    <m:e>
                      <m:r>
                        <w:rPr>
                          <w:rFonts w:ascii="Cambria Math" w:hAnsi="Cambria Math"/>
                        </w:rPr>
                        <m:t>l</m:t>
                      </m:r>
                    </m:e>
                  </m:d>
                </m:sup>
              </m:sSup>
              <m:d>
                <m:dPr>
                  <m:ctrlPr>
                    <w:rPr>
                      <w:rFonts w:ascii="Cambria Math" w:hAnsi="Cambria Math"/>
                    </w:rPr>
                  </m:ctrlPr>
                </m:dPr>
                <m:e>
                  <m:sSup>
                    <m:sSupPr>
                      <m:ctrlPr>
                        <w:rPr>
                          <w:rFonts w:ascii="Cambria Math" w:hAnsi="Cambria Math"/>
                        </w:rPr>
                      </m:ctrlPr>
                    </m:sSupPr>
                    <m:e>
                      <m:r>
                        <m:rPr>
                          <m:sty m:val="b"/>
                        </m:rPr>
                        <w:rPr>
                          <w:rFonts w:ascii="Cambria Math" w:hAnsi="Cambria Math"/>
                        </w:rPr>
                        <m:t>Z</m:t>
                      </m:r>
                    </m:e>
                    <m:sup>
                      <m:d>
                        <m:dPr>
                          <m:begChr m:val="["/>
                          <m:endChr m:val="]"/>
                          <m:ctrlPr>
                            <w:rPr>
                              <w:rFonts w:ascii="Cambria Math" w:hAnsi="Cambria Math"/>
                            </w:rPr>
                          </m:ctrlPr>
                        </m:dPr>
                        <m:e>
                          <m:r>
                            <w:rPr>
                              <w:rFonts w:ascii="Cambria Math" w:hAnsi="Cambria Math"/>
                            </w:rPr>
                            <m:t>l</m:t>
                          </m:r>
                        </m:e>
                      </m:d>
                    </m:sup>
                  </m:sSup>
                </m:e>
              </m:d>
              <m:r>
                <w:rPr>
                  <w:rFonts w:ascii="Cambria Math" w:hAnsi="Cambria Math"/>
                </w:rPr>
                <m:t xml:space="preserve">                   #</m:t>
              </m:r>
              <m:d>
                <m:dPr>
                  <m:ctrlPr>
                    <w:rPr>
                      <w:rFonts w:ascii="Cambria Math" w:hAnsi="Cambria Math"/>
                      <w:i/>
                    </w:rPr>
                  </m:ctrlPr>
                </m:dPr>
                <m:e>
                  <m:r>
                    <w:rPr>
                      <w:rFonts w:ascii="Cambria Math" w:hAnsi="Cambria Math"/>
                    </w:rPr>
                    <m:t>9</m:t>
                  </m:r>
                </m:e>
              </m:d>
            </m:e>
          </m:eqArr>
        </m:oMath>
      </m:oMathPara>
    </w:p>
    <w:p w14:paraId="74CCF873" w14:textId="77777777" w:rsidR="002C2182" w:rsidRPr="002C2182" w:rsidRDefault="002C2182" w:rsidP="00702063"/>
    <w:p w14:paraId="337171BF" w14:textId="46326C78" w:rsidR="00402635" w:rsidRPr="004446F8" w:rsidRDefault="00E67896" w:rsidP="00702063">
      <w:r>
        <w:t xml:space="preserve">The </w:t>
      </w:r>
      <w:r w:rsidR="0037615E" w:rsidRPr="00E67896">
        <w:rPr>
          <w:i/>
        </w:rPr>
        <w:t>filter</w:t>
      </w:r>
      <w:r w:rsidR="0037615E">
        <w:t xml:space="preserve"> (also called </w:t>
      </w:r>
      <w:r w:rsidR="0037615E" w:rsidRPr="00E67896">
        <w:rPr>
          <w:i/>
        </w:rPr>
        <w:t>kernel</w:t>
      </w:r>
      <w:r w:rsidR="0037615E">
        <w:t xml:space="preserve">) of a convolution </w:t>
      </w:r>
      <w:r>
        <w:t xml:space="preserve">layer is indicated by </w:t>
      </w:r>
      <m:oMath>
        <m:sSup>
          <m:sSupPr>
            <m:ctrlPr>
              <w:rPr>
                <w:rFonts w:ascii="Cambria Math" w:hAnsi="Cambria Math"/>
                <w:i/>
              </w:rPr>
            </m:ctrlPr>
          </m:sSupPr>
          <m:e>
            <m:r>
              <m:rPr>
                <m:sty m:val="b"/>
              </m:rPr>
              <w:rPr>
                <w:rFonts w:ascii="Cambria Math" w:hAnsi="Cambria Math"/>
              </w:rPr>
              <m:t>W</m:t>
            </m:r>
          </m:e>
          <m:sup>
            <m:d>
              <m:dPr>
                <m:begChr m:val="["/>
                <m:endChr m:val="]"/>
                <m:ctrlPr>
                  <w:rPr>
                    <w:rFonts w:ascii="Cambria Math" w:hAnsi="Cambria Math"/>
                    <w:i/>
                  </w:rPr>
                </m:ctrlPr>
              </m:dPr>
              <m:e>
                <m:r>
                  <w:rPr>
                    <w:rFonts w:ascii="Cambria Math" w:hAnsi="Cambria Math"/>
                  </w:rPr>
                  <m:t>l</m:t>
                </m:r>
              </m:e>
            </m:d>
          </m:sup>
        </m:sSup>
      </m:oMath>
      <w:r>
        <w:t xml:space="preserve"> </w:t>
      </w:r>
      <w:r w:rsidR="0037615E">
        <w:t xml:space="preserve">where </w:t>
      </w:r>
      <m:oMath>
        <m:r>
          <w:rPr>
            <w:rFonts w:ascii="Cambria Math" w:hAnsi="Cambria Math"/>
          </w:rPr>
          <m:t>l</m:t>
        </m:r>
      </m:oMath>
      <w:r w:rsidR="0037615E">
        <w:t xml:space="preserve"> is the index of the layer</w:t>
      </w:r>
      <w:r>
        <w:t xml:space="preserve">. </w:t>
      </w:r>
      <m:oMath>
        <m:sSup>
          <m:sSupPr>
            <m:ctrlPr>
              <w:rPr>
                <w:rFonts w:ascii="Cambria Math" w:hAnsi="Cambria Math"/>
                <w:i/>
              </w:rPr>
            </m:ctrlPr>
          </m:sSupPr>
          <m:e>
            <m:r>
              <m:rPr>
                <m:sty m:val="b"/>
              </m:rPr>
              <w:rPr>
                <w:rFonts w:ascii="Cambria Math" w:hAnsi="Cambria Math"/>
              </w:rPr>
              <m:t>W</m:t>
            </m:r>
          </m:e>
          <m:sup>
            <m:d>
              <m:dPr>
                <m:begChr m:val="["/>
                <m:endChr m:val="]"/>
                <m:ctrlPr>
                  <w:rPr>
                    <w:rFonts w:ascii="Cambria Math" w:hAnsi="Cambria Math"/>
                    <w:i/>
                  </w:rPr>
                </m:ctrlPr>
              </m:dPr>
              <m:e>
                <m:r>
                  <w:rPr>
                    <w:rFonts w:ascii="Cambria Math" w:hAnsi="Cambria Math"/>
                  </w:rPr>
                  <m:t>l</m:t>
                </m:r>
              </m:e>
            </m:d>
          </m:sup>
        </m:sSup>
      </m:oMath>
      <w:r w:rsidR="00AF40CC">
        <w:t xml:space="preserve"> is tensor-valued</w:t>
      </w:r>
      <w:r w:rsidR="004722FF">
        <w:t xml:space="preserve"> with each element </w:t>
      </w:r>
      <m:oMath>
        <m:sSubSup>
          <m:sSubSupPr>
            <m:ctrlPr>
              <w:rPr>
                <w:rFonts w:ascii="Cambria Math" w:hAnsi="Cambria Math"/>
                <w:i/>
              </w:rPr>
            </m:ctrlPr>
          </m:sSubSupPr>
          <m:e>
            <m:r>
              <w:rPr>
                <w:rFonts w:ascii="Cambria Math" w:hAnsi="Cambria Math"/>
              </w:rPr>
              <m:t>w</m:t>
            </m:r>
          </m:e>
          <m:sub>
            <m:r>
              <w:rPr>
                <w:rFonts w:ascii="Cambria Math" w:hAnsi="Cambria Math"/>
              </w:rPr>
              <m:t>ijk</m:t>
            </m:r>
          </m:sub>
          <m:sup>
            <m:d>
              <m:dPr>
                <m:begChr m:val="["/>
                <m:endChr m:val="]"/>
                <m:ctrlPr>
                  <w:rPr>
                    <w:rFonts w:ascii="Cambria Math" w:hAnsi="Cambria Math"/>
                    <w:i/>
                  </w:rPr>
                </m:ctrlPr>
              </m:dPr>
              <m:e>
                <m:r>
                  <w:rPr>
                    <w:rFonts w:ascii="Cambria Math" w:hAnsi="Cambria Math"/>
                  </w:rPr>
                  <m:t>l</m:t>
                </m:r>
              </m:e>
            </m:d>
          </m:sup>
        </m:sSubSup>
        <m:r>
          <m:rPr>
            <m:scr m:val="double-struck"/>
          </m:rPr>
          <w:rPr>
            <w:rFonts w:ascii="Cambria Math" w:hAnsi="Cambria Math"/>
            <w:lang w:eastAsia="ja-JP"/>
          </w:rPr>
          <m:t>∈R</m:t>
        </m:r>
      </m:oMath>
      <w:r w:rsidR="004722FF">
        <w:rPr>
          <w:lang w:eastAsia="ja-JP"/>
        </w:rPr>
        <w:t xml:space="preserve">. </w:t>
      </w:r>
      <w:r w:rsidR="003465D9">
        <w:rPr>
          <w:lang w:eastAsia="ja-JP"/>
        </w:rPr>
        <w:t xml:space="preserve">The values of </w:t>
      </w:r>
      <m:oMath>
        <m:sSubSup>
          <m:sSubSupPr>
            <m:ctrlPr>
              <w:rPr>
                <w:rFonts w:ascii="Cambria Math" w:hAnsi="Cambria Math"/>
                <w:i/>
              </w:rPr>
            </m:ctrlPr>
          </m:sSubSupPr>
          <m:e>
            <m:r>
              <w:rPr>
                <w:rFonts w:ascii="Cambria Math" w:hAnsi="Cambria Math"/>
              </w:rPr>
              <m:t>w</m:t>
            </m:r>
          </m:e>
          <m:sub>
            <m:r>
              <w:rPr>
                <w:rFonts w:ascii="Cambria Math" w:hAnsi="Cambria Math"/>
              </w:rPr>
              <m:t>ijk</m:t>
            </m:r>
          </m:sub>
          <m:sup>
            <m:d>
              <m:dPr>
                <m:begChr m:val="["/>
                <m:endChr m:val="]"/>
                <m:ctrlPr>
                  <w:rPr>
                    <w:rFonts w:ascii="Cambria Math" w:hAnsi="Cambria Math"/>
                    <w:i/>
                  </w:rPr>
                </m:ctrlPr>
              </m:dPr>
              <m:e>
                <m:r>
                  <w:rPr>
                    <w:rFonts w:ascii="Cambria Math" w:hAnsi="Cambria Math"/>
                  </w:rPr>
                  <m:t>l</m:t>
                </m:r>
              </m:e>
            </m:d>
          </m:sup>
        </m:sSubSup>
      </m:oMath>
      <w:r w:rsidR="003465D9">
        <w:t xml:space="preserve"> are learned by the training process. </w:t>
      </w:r>
      <w:r w:rsidR="00AD7E55">
        <w:t xml:space="preserve">The </w:t>
      </w:r>
      <w:r w:rsidR="00AD7E55" w:rsidRPr="00AC6F4F">
        <w:rPr>
          <w:i/>
        </w:rPr>
        <w:t>dimensions</w:t>
      </w:r>
      <w:r w:rsidR="00AC6F4F">
        <w:t xml:space="preserve"> </w:t>
      </w:r>
      <w:r w:rsidR="008F19FC">
        <w:t>(</w:t>
      </w:r>
      <w:r w:rsidR="00AC6F4F">
        <w:t xml:space="preserve">or </w:t>
      </w:r>
      <w:r w:rsidR="00AC6F4F" w:rsidRPr="00AC6F4F">
        <w:rPr>
          <w:i/>
        </w:rPr>
        <w:t>shape</w:t>
      </w:r>
      <w:r w:rsidR="008F19FC" w:rsidRPr="008F19FC">
        <w:t>)</w:t>
      </w:r>
      <w:r w:rsidR="00AD7E55">
        <w:t xml:space="preserve"> of </w:t>
      </w:r>
      <m:oMath>
        <m:sSup>
          <m:sSupPr>
            <m:ctrlPr>
              <w:rPr>
                <w:rFonts w:ascii="Cambria Math" w:hAnsi="Cambria Math"/>
                <w:i/>
              </w:rPr>
            </m:ctrlPr>
          </m:sSupPr>
          <m:e>
            <m:r>
              <m:rPr>
                <m:sty m:val="b"/>
              </m:rPr>
              <w:rPr>
                <w:rFonts w:ascii="Cambria Math" w:hAnsi="Cambria Math"/>
              </w:rPr>
              <m:t>W</m:t>
            </m:r>
          </m:e>
          <m:sup>
            <m:d>
              <m:dPr>
                <m:begChr m:val="["/>
                <m:endChr m:val="]"/>
                <m:ctrlPr>
                  <w:rPr>
                    <w:rFonts w:ascii="Cambria Math" w:hAnsi="Cambria Math"/>
                    <w:i/>
                  </w:rPr>
                </m:ctrlPr>
              </m:dPr>
              <m:e>
                <m:r>
                  <w:rPr>
                    <w:rFonts w:ascii="Cambria Math" w:hAnsi="Cambria Math"/>
                  </w:rPr>
                  <m:t>l</m:t>
                </m:r>
              </m:e>
            </m:d>
          </m:sup>
        </m:sSup>
      </m:oMath>
      <w:r w:rsidR="00AD7E55">
        <w:t xml:space="preserve"> are </w:t>
      </w:r>
      <m:oMath>
        <m:sSubSup>
          <m:sSubSupPr>
            <m:ctrlPr>
              <w:rPr>
                <w:rFonts w:ascii="Cambria Math" w:hAnsi="Cambria Math"/>
                <w:i/>
              </w:rPr>
            </m:ctrlPr>
          </m:sSubSupPr>
          <m:e>
            <m:r>
              <w:rPr>
                <w:rFonts w:ascii="Cambria Math" w:hAnsi="Cambria Math"/>
              </w:rPr>
              <m:t>n</m:t>
            </m:r>
          </m:e>
          <m:sub>
            <m:r>
              <w:rPr>
                <w:rFonts w:ascii="Cambria Math" w:hAnsi="Cambria Math"/>
              </w:rPr>
              <m:t>C</m:t>
            </m:r>
          </m:sub>
          <m:sup>
            <m:d>
              <m:dPr>
                <m:begChr m:val="["/>
                <m:endChr m:val="]"/>
                <m:ctrlPr>
                  <w:rPr>
                    <w:rFonts w:ascii="Cambria Math" w:hAnsi="Cambria Math"/>
                    <w:i/>
                  </w:rPr>
                </m:ctrlPr>
              </m:dPr>
              <m:e>
                <m:r>
                  <w:rPr>
                    <w:rFonts w:ascii="Cambria Math" w:hAnsi="Cambria Math"/>
                  </w:rPr>
                  <m:t>l-1</m:t>
                </m:r>
              </m:e>
            </m:d>
          </m:sup>
        </m:sSubSup>
        <m:r>
          <w:rPr>
            <w:rFonts w:ascii="Cambria Math" w:hAnsi="Cambria Math"/>
          </w:rPr>
          <m:t xml:space="preserve"> × </m:t>
        </m:r>
        <m:sSup>
          <m:sSupPr>
            <m:ctrlPr>
              <w:rPr>
                <w:rFonts w:ascii="Cambria Math" w:hAnsi="Cambria Math"/>
                <w:i/>
              </w:rPr>
            </m:ctrlPr>
          </m:sSupPr>
          <m:e>
            <m:r>
              <w:rPr>
                <w:rFonts w:ascii="Cambria Math" w:hAnsi="Cambria Math"/>
              </w:rPr>
              <m:t>f</m:t>
            </m:r>
          </m:e>
          <m:sup>
            <m:d>
              <m:dPr>
                <m:begChr m:val="["/>
                <m:endChr m:val="]"/>
                <m:ctrlPr>
                  <w:rPr>
                    <w:rFonts w:ascii="Cambria Math" w:hAnsi="Cambria Math"/>
                    <w:i/>
                  </w:rPr>
                </m:ctrlPr>
              </m:dPr>
              <m:e>
                <m:r>
                  <w:rPr>
                    <w:rFonts w:ascii="Cambria Math" w:hAnsi="Cambria Math"/>
                  </w:rPr>
                  <m:t>l</m:t>
                </m:r>
              </m:e>
            </m:d>
          </m:sup>
        </m:sSup>
        <m:r>
          <w:rPr>
            <w:rFonts w:ascii="Cambria Math" w:hAnsi="Cambria Math"/>
          </w:rPr>
          <m:t xml:space="preserve"> × </m:t>
        </m:r>
        <m:sSup>
          <m:sSupPr>
            <m:ctrlPr>
              <w:rPr>
                <w:rFonts w:ascii="Cambria Math" w:hAnsi="Cambria Math"/>
                <w:i/>
              </w:rPr>
            </m:ctrlPr>
          </m:sSupPr>
          <m:e>
            <m:r>
              <w:rPr>
                <w:rFonts w:ascii="Cambria Math" w:hAnsi="Cambria Math"/>
              </w:rPr>
              <m:t>f</m:t>
            </m:r>
          </m:e>
          <m:sup>
            <m:d>
              <m:dPr>
                <m:begChr m:val="["/>
                <m:endChr m:val="]"/>
                <m:ctrlPr>
                  <w:rPr>
                    <w:rFonts w:ascii="Cambria Math" w:hAnsi="Cambria Math"/>
                    <w:i/>
                  </w:rPr>
                </m:ctrlPr>
              </m:dPr>
              <m:e>
                <m:r>
                  <w:rPr>
                    <w:rFonts w:ascii="Cambria Math" w:hAnsi="Cambria Math"/>
                  </w:rPr>
                  <m:t>l</m:t>
                </m:r>
              </m:e>
            </m:d>
          </m:sup>
        </m:sSup>
      </m:oMath>
      <w:r w:rsidR="00B2054F">
        <w:t xml:space="preserve"> where </w:t>
      </w:r>
      <m:oMath>
        <m:sSubSup>
          <m:sSubSupPr>
            <m:ctrlPr>
              <w:rPr>
                <w:rFonts w:ascii="Cambria Math" w:hAnsi="Cambria Math"/>
                <w:i/>
              </w:rPr>
            </m:ctrlPr>
          </m:sSubSupPr>
          <m:e>
            <m:r>
              <w:rPr>
                <w:rFonts w:ascii="Cambria Math" w:hAnsi="Cambria Math"/>
              </w:rPr>
              <m:t>n</m:t>
            </m:r>
          </m:e>
          <m:sub>
            <m:r>
              <w:rPr>
                <w:rFonts w:ascii="Cambria Math" w:hAnsi="Cambria Math"/>
              </w:rPr>
              <m:t>C</m:t>
            </m:r>
          </m:sub>
          <m:sup>
            <m:d>
              <m:dPr>
                <m:begChr m:val="["/>
                <m:endChr m:val="]"/>
                <m:ctrlPr>
                  <w:rPr>
                    <w:rFonts w:ascii="Cambria Math" w:hAnsi="Cambria Math"/>
                    <w:i/>
                  </w:rPr>
                </m:ctrlPr>
              </m:dPr>
              <m:e>
                <m:r>
                  <w:rPr>
                    <w:rFonts w:ascii="Cambria Math" w:hAnsi="Cambria Math"/>
                  </w:rPr>
                  <m:t>l-1</m:t>
                </m:r>
              </m:e>
            </m:d>
          </m:sup>
        </m:sSubSup>
      </m:oMath>
      <w:r w:rsidR="00B2054F">
        <w:t xml:space="preserve"> is the </w:t>
      </w:r>
      <w:r w:rsidR="00B2054F" w:rsidRPr="0039331E">
        <w:rPr>
          <w:i/>
        </w:rPr>
        <w:t>number of filters</w:t>
      </w:r>
      <w:r w:rsidR="00B2054F">
        <w:t xml:space="preserve"> (also the </w:t>
      </w:r>
      <w:r w:rsidR="00B2054F" w:rsidRPr="0039331E">
        <w:rPr>
          <w:i/>
        </w:rPr>
        <w:t>number of channels</w:t>
      </w:r>
      <w:r w:rsidR="00B2054F">
        <w:t xml:space="preserve">) in the previous layer. The filter size is indicated by </w:t>
      </w:r>
      <m:oMath>
        <m:sSup>
          <m:sSupPr>
            <m:ctrlPr>
              <w:rPr>
                <w:rFonts w:ascii="Cambria Math" w:hAnsi="Cambria Math"/>
                <w:i/>
              </w:rPr>
            </m:ctrlPr>
          </m:sSupPr>
          <m:e>
            <m:r>
              <w:rPr>
                <w:rFonts w:ascii="Cambria Math" w:hAnsi="Cambria Math"/>
              </w:rPr>
              <m:t>f</m:t>
            </m:r>
          </m:e>
          <m:sup>
            <m:d>
              <m:dPr>
                <m:begChr m:val="["/>
                <m:endChr m:val="]"/>
                <m:ctrlPr>
                  <w:rPr>
                    <w:rFonts w:ascii="Cambria Math" w:hAnsi="Cambria Math"/>
                    <w:i/>
                  </w:rPr>
                </m:ctrlPr>
              </m:dPr>
              <m:e>
                <m:r>
                  <w:rPr>
                    <w:rFonts w:ascii="Cambria Math" w:hAnsi="Cambria Math"/>
                  </w:rPr>
                  <m:t>l</m:t>
                </m:r>
              </m:e>
            </m:d>
          </m:sup>
        </m:sSup>
      </m:oMath>
      <w:r w:rsidR="00B2054F">
        <w:t>.</w:t>
      </w:r>
      <w:r w:rsidR="00402635">
        <w:t xml:space="preserve"> If we have multiple filters in layer </w:t>
      </w:r>
      <m:oMath>
        <m:r>
          <w:rPr>
            <w:rFonts w:ascii="Cambria Math" w:hAnsi="Cambria Math"/>
          </w:rPr>
          <m:t>l</m:t>
        </m:r>
      </m:oMath>
      <w:r w:rsidR="00402635">
        <w:t xml:space="preserve">, the dimensions of </w:t>
      </w:r>
      <m:oMath>
        <m:sSup>
          <m:sSupPr>
            <m:ctrlPr>
              <w:rPr>
                <w:rFonts w:ascii="Cambria Math" w:hAnsi="Cambria Math"/>
                <w:i/>
              </w:rPr>
            </m:ctrlPr>
          </m:sSupPr>
          <m:e>
            <m:r>
              <m:rPr>
                <m:sty m:val="b"/>
              </m:rPr>
              <w:rPr>
                <w:rFonts w:ascii="Cambria Math" w:hAnsi="Cambria Math"/>
              </w:rPr>
              <m:t>W</m:t>
            </m:r>
          </m:e>
          <m:sup>
            <m:d>
              <m:dPr>
                <m:begChr m:val="["/>
                <m:endChr m:val="]"/>
                <m:ctrlPr>
                  <w:rPr>
                    <w:rFonts w:ascii="Cambria Math" w:hAnsi="Cambria Math"/>
                    <w:i/>
                  </w:rPr>
                </m:ctrlPr>
              </m:dPr>
              <m:e>
                <m:r>
                  <w:rPr>
                    <w:rFonts w:ascii="Cambria Math" w:hAnsi="Cambria Math"/>
                  </w:rPr>
                  <m:t>l</m:t>
                </m:r>
              </m:e>
            </m:d>
          </m:sup>
        </m:sSup>
      </m:oMath>
      <w:r w:rsidR="00402635">
        <w:t xml:space="preserve"> expand to </w:t>
      </w:r>
      <m:oMath>
        <m:sSubSup>
          <m:sSubSupPr>
            <m:ctrlPr>
              <w:rPr>
                <w:rFonts w:ascii="Cambria Math" w:hAnsi="Cambria Math"/>
                <w:i/>
              </w:rPr>
            </m:ctrlPr>
          </m:sSubSupPr>
          <m:e>
            <m:r>
              <w:rPr>
                <w:rFonts w:ascii="Cambria Math" w:hAnsi="Cambria Math"/>
              </w:rPr>
              <m:t>n</m:t>
            </m:r>
          </m:e>
          <m:sub>
            <m:r>
              <w:rPr>
                <w:rFonts w:ascii="Cambria Math" w:hAnsi="Cambria Math"/>
              </w:rPr>
              <m:t>C</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 xml:space="preserve">  n</m:t>
            </m:r>
          </m:e>
          <m:sub>
            <m:r>
              <w:rPr>
                <w:rFonts w:ascii="Cambria Math" w:hAnsi="Cambria Math"/>
              </w:rPr>
              <m:t>C</m:t>
            </m:r>
          </m:sub>
          <m:sup>
            <m:d>
              <m:dPr>
                <m:begChr m:val="["/>
                <m:endChr m:val="]"/>
                <m:ctrlPr>
                  <w:rPr>
                    <w:rFonts w:ascii="Cambria Math" w:hAnsi="Cambria Math"/>
                    <w:i/>
                  </w:rPr>
                </m:ctrlPr>
              </m:dPr>
              <m:e>
                <m:r>
                  <w:rPr>
                    <w:rFonts w:ascii="Cambria Math" w:hAnsi="Cambria Math"/>
                  </w:rPr>
                  <m:t>l-1</m:t>
                </m:r>
              </m:e>
            </m:d>
          </m:sup>
        </m:sSubSup>
        <m:r>
          <w:rPr>
            <w:rFonts w:ascii="Cambria Math" w:hAnsi="Cambria Math"/>
          </w:rPr>
          <m:t xml:space="preserve"> × </m:t>
        </m:r>
        <m:sSup>
          <m:sSupPr>
            <m:ctrlPr>
              <w:rPr>
                <w:rFonts w:ascii="Cambria Math" w:hAnsi="Cambria Math"/>
                <w:i/>
              </w:rPr>
            </m:ctrlPr>
          </m:sSupPr>
          <m:e>
            <m:r>
              <w:rPr>
                <w:rFonts w:ascii="Cambria Math" w:hAnsi="Cambria Math"/>
              </w:rPr>
              <m:t>f</m:t>
            </m:r>
          </m:e>
          <m:sup>
            <m:d>
              <m:dPr>
                <m:begChr m:val="["/>
                <m:endChr m:val="]"/>
                <m:ctrlPr>
                  <w:rPr>
                    <w:rFonts w:ascii="Cambria Math" w:hAnsi="Cambria Math"/>
                    <w:i/>
                  </w:rPr>
                </m:ctrlPr>
              </m:dPr>
              <m:e>
                <m:r>
                  <w:rPr>
                    <w:rFonts w:ascii="Cambria Math" w:hAnsi="Cambria Math"/>
                  </w:rPr>
                  <m:t>l</m:t>
                </m:r>
              </m:e>
            </m:d>
          </m:sup>
        </m:sSup>
        <m:r>
          <w:rPr>
            <w:rFonts w:ascii="Cambria Math" w:hAnsi="Cambria Math"/>
          </w:rPr>
          <m:t xml:space="preserve"> × </m:t>
        </m:r>
        <m:sSup>
          <m:sSupPr>
            <m:ctrlPr>
              <w:rPr>
                <w:rFonts w:ascii="Cambria Math" w:hAnsi="Cambria Math"/>
                <w:i/>
              </w:rPr>
            </m:ctrlPr>
          </m:sSupPr>
          <m:e>
            <m:r>
              <w:rPr>
                <w:rFonts w:ascii="Cambria Math" w:hAnsi="Cambria Math"/>
              </w:rPr>
              <m:t>f</m:t>
            </m:r>
          </m:e>
          <m:sup>
            <m:d>
              <m:dPr>
                <m:begChr m:val="["/>
                <m:endChr m:val="]"/>
                <m:ctrlPr>
                  <w:rPr>
                    <w:rFonts w:ascii="Cambria Math" w:hAnsi="Cambria Math"/>
                    <w:i/>
                  </w:rPr>
                </m:ctrlPr>
              </m:dPr>
              <m:e>
                <m:r>
                  <w:rPr>
                    <w:rFonts w:ascii="Cambria Math" w:hAnsi="Cambria Math"/>
                  </w:rPr>
                  <m:t>l</m:t>
                </m:r>
              </m:e>
            </m:d>
          </m:sup>
        </m:sSup>
      </m:oMath>
      <w:r w:rsidR="00402635">
        <w:t xml:space="preserve"> making </w:t>
      </w:r>
      <m:oMath>
        <m:sSup>
          <m:sSupPr>
            <m:ctrlPr>
              <w:rPr>
                <w:rFonts w:ascii="Cambria Math" w:hAnsi="Cambria Math"/>
                <w:i/>
              </w:rPr>
            </m:ctrlPr>
          </m:sSupPr>
          <m:e>
            <m:r>
              <m:rPr>
                <m:sty m:val="b"/>
              </m:rPr>
              <w:rPr>
                <w:rFonts w:ascii="Cambria Math" w:hAnsi="Cambria Math"/>
              </w:rPr>
              <m:t>W</m:t>
            </m:r>
          </m:e>
          <m:sup>
            <m:d>
              <m:dPr>
                <m:begChr m:val="["/>
                <m:endChr m:val="]"/>
                <m:ctrlPr>
                  <w:rPr>
                    <w:rFonts w:ascii="Cambria Math" w:hAnsi="Cambria Math"/>
                    <w:i/>
                  </w:rPr>
                </m:ctrlPr>
              </m:dPr>
              <m:e>
                <m:r>
                  <w:rPr>
                    <w:rFonts w:ascii="Cambria Math" w:hAnsi="Cambria Math"/>
                  </w:rPr>
                  <m:t>l</m:t>
                </m:r>
              </m:e>
            </m:d>
          </m:sup>
        </m:sSup>
      </m:oMath>
      <w:r w:rsidR="0047535D">
        <w:t xml:space="preserve"> a vector of tensors.</w:t>
      </w:r>
    </w:p>
    <w:p w14:paraId="75956AAD" w14:textId="106E9918" w:rsidR="000050C2" w:rsidRDefault="00BD2839" w:rsidP="00702063">
      <w:r>
        <w:t xml:space="preserve">The </w:t>
      </w:r>
      <w:r w:rsidRPr="00C26EE1">
        <w:rPr>
          <w:i/>
        </w:rPr>
        <w:t>activations</w:t>
      </w:r>
      <w:r>
        <w:t xml:space="preserve"> in layer </w:t>
      </w:r>
      <m:oMath>
        <m:r>
          <w:rPr>
            <w:rFonts w:ascii="Cambria Math" w:hAnsi="Cambria Math"/>
          </w:rPr>
          <m:t>l</m:t>
        </m:r>
      </m:oMath>
      <w:r>
        <w:t xml:space="preserve"> are represented by another tensor </w:t>
      </w:r>
      <m:oMath>
        <m:sSup>
          <m:sSupPr>
            <m:ctrlPr>
              <w:rPr>
                <w:rFonts w:ascii="Cambria Math" w:hAnsi="Cambria Math"/>
                <w:b/>
                <w:i/>
              </w:rPr>
            </m:ctrlPr>
          </m:sSupPr>
          <m:e>
            <m:r>
              <m:rPr>
                <m:sty m:val="b"/>
              </m:rPr>
              <w:rPr>
                <w:rFonts w:ascii="Cambria Math" w:hAnsi="Cambria Math"/>
              </w:rPr>
              <m:t>A</m:t>
            </m:r>
            <m:ctrlPr>
              <w:rPr>
                <w:rFonts w:ascii="Cambria Math" w:hAnsi="Cambria Math"/>
                <w:b/>
              </w:rPr>
            </m:ctrlPr>
          </m:e>
          <m:sup>
            <m:d>
              <m:dPr>
                <m:begChr m:val="["/>
                <m:endChr m:val="]"/>
                <m:ctrlPr>
                  <w:rPr>
                    <w:rFonts w:ascii="Cambria Math" w:hAnsi="Cambria Math"/>
                    <w:i/>
                  </w:rPr>
                </m:ctrlPr>
              </m:dPr>
              <m:e>
                <m:r>
                  <w:rPr>
                    <w:rFonts w:ascii="Cambria Math" w:hAnsi="Cambria Math"/>
                  </w:rPr>
                  <m:t>l</m:t>
                </m:r>
              </m:e>
            </m:d>
          </m:sup>
        </m:sSup>
      </m:oMath>
      <w:r>
        <w:rPr>
          <w:lang w:eastAsia="ja-JP"/>
        </w:rPr>
        <w:t xml:space="preserve">. </w:t>
      </w:r>
      <w:r w:rsidR="000050C2">
        <w:rPr>
          <w:lang w:eastAsia="ja-JP"/>
        </w:rPr>
        <w:t xml:space="preserve">For each layer, we distinguish between the </w:t>
      </w:r>
      <w:r w:rsidR="000050C2" w:rsidRPr="00E10C57">
        <w:rPr>
          <w:i/>
          <w:lang w:eastAsia="ja-JP"/>
        </w:rPr>
        <w:t>input</w:t>
      </w:r>
      <w:r w:rsidR="000050C2">
        <w:rPr>
          <w:lang w:eastAsia="ja-JP"/>
        </w:rPr>
        <w:t xml:space="preserve"> activations, </w:t>
      </w:r>
      <m:oMath>
        <m:sSup>
          <m:sSupPr>
            <m:ctrlPr>
              <w:rPr>
                <w:rFonts w:ascii="Cambria Math" w:hAnsi="Cambria Math"/>
                <w:i/>
              </w:rPr>
            </m:ctrlPr>
          </m:sSupPr>
          <m:e>
            <m:r>
              <m:rPr>
                <m:sty m:val="b"/>
              </m:rPr>
              <w:rPr>
                <w:rFonts w:ascii="Cambria Math" w:hAnsi="Cambria Math"/>
              </w:rPr>
              <m:t>A</m:t>
            </m:r>
          </m:e>
          <m:sup>
            <m:d>
              <m:dPr>
                <m:begChr m:val="["/>
                <m:endChr m:val="]"/>
                <m:ctrlPr>
                  <w:rPr>
                    <w:rFonts w:ascii="Cambria Math" w:hAnsi="Cambria Math"/>
                    <w:i/>
                  </w:rPr>
                </m:ctrlPr>
              </m:dPr>
              <m:e>
                <m:r>
                  <w:rPr>
                    <w:rFonts w:ascii="Cambria Math" w:hAnsi="Cambria Math"/>
                  </w:rPr>
                  <m:t>l-1</m:t>
                </m:r>
              </m:e>
            </m:d>
          </m:sup>
        </m:sSup>
      </m:oMath>
      <w:r w:rsidR="000050C2">
        <w:t>,</w:t>
      </w:r>
      <w:r w:rsidR="000050C2">
        <w:rPr>
          <w:lang w:eastAsia="ja-JP"/>
        </w:rPr>
        <w:t xml:space="preserve"> and </w:t>
      </w:r>
      <w:r w:rsidR="000050C2" w:rsidRPr="00E10C57">
        <w:rPr>
          <w:i/>
          <w:lang w:eastAsia="ja-JP"/>
        </w:rPr>
        <w:t>output</w:t>
      </w:r>
      <w:r w:rsidR="000050C2">
        <w:rPr>
          <w:lang w:eastAsia="ja-JP"/>
        </w:rPr>
        <w:t xml:space="preserve"> activations, </w:t>
      </w:r>
      <m:oMath>
        <m:sSup>
          <m:sSupPr>
            <m:ctrlPr>
              <w:rPr>
                <w:rFonts w:ascii="Cambria Math" w:hAnsi="Cambria Math"/>
                <w:i/>
              </w:rPr>
            </m:ctrlPr>
          </m:sSupPr>
          <m:e>
            <m:r>
              <m:rPr>
                <m:sty m:val="b"/>
              </m:rPr>
              <w:rPr>
                <w:rFonts w:ascii="Cambria Math" w:hAnsi="Cambria Math"/>
              </w:rPr>
              <m:t>A</m:t>
            </m:r>
          </m:e>
          <m:sup>
            <m:d>
              <m:dPr>
                <m:begChr m:val="["/>
                <m:endChr m:val="]"/>
                <m:ctrlPr>
                  <w:rPr>
                    <w:rFonts w:ascii="Cambria Math" w:hAnsi="Cambria Math"/>
                    <w:i/>
                  </w:rPr>
                </m:ctrlPr>
              </m:dPr>
              <m:e>
                <m:r>
                  <w:rPr>
                    <w:rFonts w:ascii="Cambria Math" w:hAnsi="Cambria Math"/>
                  </w:rPr>
                  <m:t>l</m:t>
                </m:r>
              </m:e>
            </m:d>
          </m:sup>
        </m:sSup>
      </m:oMath>
      <w:r w:rsidR="000050C2">
        <w:rPr>
          <w:lang w:eastAsia="ja-JP"/>
        </w:rPr>
        <w:t xml:space="preserve">. </w:t>
      </w:r>
      <w:r w:rsidR="00E10C57">
        <w:rPr>
          <w:lang w:eastAsia="ja-JP"/>
        </w:rPr>
        <w:t xml:space="preserve">The </w:t>
      </w:r>
      <w:r w:rsidR="00E10C57">
        <w:rPr>
          <w:lang w:eastAsia="ja-JP"/>
        </w:rPr>
        <w:lastRenderedPageBreak/>
        <w:t xml:space="preserve">dimensions of </w:t>
      </w:r>
      <m:oMath>
        <m:sSup>
          <m:sSupPr>
            <m:ctrlPr>
              <w:rPr>
                <w:rFonts w:ascii="Cambria Math" w:hAnsi="Cambria Math"/>
                <w:i/>
              </w:rPr>
            </m:ctrlPr>
          </m:sSupPr>
          <m:e>
            <m:r>
              <m:rPr>
                <m:sty m:val="b"/>
              </m:rPr>
              <w:rPr>
                <w:rFonts w:ascii="Cambria Math" w:hAnsi="Cambria Math"/>
              </w:rPr>
              <m:t>A</m:t>
            </m:r>
          </m:e>
          <m:sup>
            <m:d>
              <m:dPr>
                <m:begChr m:val="["/>
                <m:endChr m:val="]"/>
                <m:ctrlPr>
                  <w:rPr>
                    <w:rFonts w:ascii="Cambria Math" w:hAnsi="Cambria Math"/>
                    <w:i/>
                  </w:rPr>
                </m:ctrlPr>
              </m:dPr>
              <m:e>
                <m:r>
                  <w:rPr>
                    <w:rFonts w:ascii="Cambria Math" w:hAnsi="Cambria Math"/>
                  </w:rPr>
                  <m:t>l-1</m:t>
                </m:r>
              </m:e>
            </m:d>
          </m:sup>
        </m:sSup>
      </m:oMath>
      <w:r w:rsidR="00E10C57">
        <w:t xml:space="preserve"> are </w:t>
      </w:r>
      <m:oMath>
        <m:sSubSup>
          <m:sSubSupPr>
            <m:ctrlPr>
              <w:rPr>
                <w:rFonts w:ascii="Cambria Math" w:hAnsi="Cambria Math"/>
                <w:i/>
              </w:rPr>
            </m:ctrlPr>
          </m:sSubSupPr>
          <m:e>
            <m:r>
              <w:rPr>
                <w:rFonts w:ascii="Cambria Math" w:hAnsi="Cambria Math"/>
              </w:rPr>
              <m:t>n</m:t>
            </m:r>
          </m:e>
          <m:sub>
            <m:r>
              <w:rPr>
                <w:rFonts w:ascii="Cambria Math" w:hAnsi="Cambria Math"/>
              </w:rPr>
              <m:t>C</m:t>
            </m:r>
          </m:sub>
          <m:sup>
            <m:d>
              <m:dPr>
                <m:begChr m:val="["/>
                <m:endChr m:val="]"/>
                <m:ctrlPr>
                  <w:rPr>
                    <w:rFonts w:ascii="Cambria Math" w:hAnsi="Cambria Math"/>
                    <w:i/>
                  </w:rPr>
                </m:ctrlPr>
              </m:dPr>
              <m:e>
                <m:r>
                  <w:rPr>
                    <w:rFonts w:ascii="Cambria Math" w:hAnsi="Cambria Math"/>
                  </w:rPr>
                  <m:t>l-1</m:t>
                </m:r>
              </m:e>
            </m:d>
          </m:sup>
        </m:sSubSup>
        <m:r>
          <w:rPr>
            <w:rFonts w:ascii="Cambria Math" w:hAnsi="Cambria Math"/>
          </w:rPr>
          <m:t xml:space="preserve"> × </m:t>
        </m:r>
        <m:sSubSup>
          <m:sSubSupPr>
            <m:ctrlPr>
              <w:rPr>
                <w:rFonts w:ascii="Cambria Math" w:hAnsi="Cambria Math"/>
                <w:i/>
              </w:rPr>
            </m:ctrlPr>
          </m:sSubSupPr>
          <m:e>
            <m:r>
              <w:rPr>
                <w:rFonts w:ascii="Cambria Math" w:hAnsi="Cambria Math"/>
              </w:rPr>
              <m:t>n</m:t>
            </m:r>
          </m:e>
          <m:sub>
            <m:r>
              <w:rPr>
                <w:rFonts w:ascii="Cambria Math" w:hAnsi="Cambria Math"/>
              </w:rPr>
              <m:t>H</m:t>
            </m:r>
          </m:sub>
          <m:sup>
            <m:d>
              <m:dPr>
                <m:begChr m:val="["/>
                <m:endChr m:val="]"/>
                <m:ctrlPr>
                  <w:rPr>
                    <w:rFonts w:ascii="Cambria Math" w:hAnsi="Cambria Math"/>
                    <w:i/>
                  </w:rPr>
                </m:ctrlPr>
              </m:dPr>
              <m:e>
                <m:r>
                  <w:rPr>
                    <w:rFonts w:ascii="Cambria Math" w:hAnsi="Cambria Math"/>
                  </w:rPr>
                  <m:t>l-1</m:t>
                </m:r>
              </m:e>
            </m:d>
          </m:sup>
        </m:sSubSup>
        <m:r>
          <w:rPr>
            <w:rFonts w:ascii="Cambria Math" w:hAnsi="Cambria Math"/>
          </w:rPr>
          <m:t xml:space="preserve"> × </m:t>
        </m:r>
        <m:sSubSup>
          <m:sSubSupPr>
            <m:ctrlPr>
              <w:rPr>
                <w:rFonts w:ascii="Cambria Math" w:hAnsi="Cambria Math"/>
                <w:i/>
              </w:rPr>
            </m:ctrlPr>
          </m:sSubSupPr>
          <m:e>
            <m:r>
              <w:rPr>
                <w:rFonts w:ascii="Cambria Math" w:hAnsi="Cambria Math"/>
              </w:rPr>
              <m:t>n</m:t>
            </m:r>
          </m:e>
          <m:sub>
            <m:r>
              <w:rPr>
                <w:rFonts w:ascii="Cambria Math" w:hAnsi="Cambria Math"/>
              </w:rPr>
              <m:t>W</m:t>
            </m:r>
          </m:sub>
          <m:sup>
            <m:d>
              <m:dPr>
                <m:begChr m:val="["/>
                <m:endChr m:val="]"/>
                <m:ctrlPr>
                  <w:rPr>
                    <w:rFonts w:ascii="Cambria Math" w:hAnsi="Cambria Math"/>
                    <w:i/>
                  </w:rPr>
                </m:ctrlPr>
              </m:dPr>
              <m:e>
                <m:r>
                  <w:rPr>
                    <w:rFonts w:ascii="Cambria Math" w:hAnsi="Cambria Math"/>
                  </w:rPr>
                  <m:t>l-1</m:t>
                </m:r>
              </m:e>
            </m:d>
          </m:sup>
        </m:sSubSup>
      </m:oMath>
      <w:r w:rsidR="0039331E">
        <w:t xml:space="preserve"> where </w:t>
      </w:r>
      <m:oMath>
        <m:sSubSup>
          <m:sSubSupPr>
            <m:ctrlPr>
              <w:rPr>
                <w:rFonts w:ascii="Cambria Math" w:hAnsi="Cambria Math"/>
                <w:i/>
              </w:rPr>
            </m:ctrlPr>
          </m:sSubSupPr>
          <m:e>
            <m:r>
              <w:rPr>
                <w:rFonts w:ascii="Cambria Math" w:hAnsi="Cambria Math"/>
              </w:rPr>
              <m:t>n</m:t>
            </m:r>
          </m:e>
          <m:sub>
            <m:r>
              <w:rPr>
                <w:rFonts w:ascii="Cambria Math" w:hAnsi="Cambria Math"/>
              </w:rPr>
              <m:t>C</m:t>
            </m:r>
          </m:sub>
          <m:sup>
            <m:d>
              <m:dPr>
                <m:begChr m:val="["/>
                <m:endChr m:val="]"/>
                <m:ctrlPr>
                  <w:rPr>
                    <w:rFonts w:ascii="Cambria Math" w:hAnsi="Cambria Math"/>
                    <w:i/>
                  </w:rPr>
                </m:ctrlPr>
              </m:dPr>
              <m:e>
                <m:r>
                  <w:rPr>
                    <w:rFonts w:ascii="Cambria Math" w:hAnsi="Cambria Math"/>
                  </w:rPr>
                  <m:t>l-1</m:t>
                </m:r>
              </m:e>
            </m:d>
          </m:sup>
        </m:sSubSup>
      </m:oMath>
      <w:r w:rsidR="0039331E">
        <w:t xml:space="preserve"> is the number of channels in the previous layer, </w:t>
      </w:r>
      <m:oMath>
        <m:sSubSup>
          <m:sSubSupPr>
            <m:ctrlPr>
              <w:rPr>
                <w:rFonts w:ascii="Cambria Math" w:hAnsi="Cambria Math"/>
                <w:i/>
              </w:rPr>
            </m:ctrlPr>
          </m:sSubSupPr>
          <m:e>
            <m:r>
              <w:rPr>
                <w:rFonts w:ascii="Cambria Math" w:hAnsi="Cambria Math"/>
              </w:rPr>
              <m:t>n</m:t>
            </m:r>
          </m:e>
          <m:sub>
            <m:r>
              <w:rPr>
                <w:rFonts w:ascii="Cambria Math" w:hAnsi="Cambria Math"/>
              </w:rPr>
              <m:t>H</m:t>
            </m:r>
          </m:sub>
          <m:sup>
            <m:d>
              <m:dPr>
                <m:begChr m:val="["/>
                <m:endChr m:val="]"/>
                <m:ctrlPr>
                  <w:rPr>
                    <w:rFonts w:ascii="Cambria Math" w:hAnsi="Cambria Math"/>
                    <w:i/>
                  </w:rPr>
                </m:ctrlPr>
              </m:dPr>
              <m:e>
                <m:r>
                  <w:rPr>
                    <w:rFonts w:ascii="Cambria Math" w:hAnsi="Cambria Math"/>
                  </w:rPr>
                  <m:t>l-1</m:t>
                </m:r>
              </m:e>
            </m:d>
          </m:sup>
        </m:sSubSup>
      </m:oMath>
      <w:r w:rsidR="0039331E">
        <w:t xml:space="preserve"> the </w:t>
      </w:r>
      <w:r w:rsidR="0039331E" w:rsidRPr="0039331E">
        <w:rPr>
          <w:i/>
        </w:rPr>
        <w:t>height</w:t>
      </w:r>
      <w:r w:rsidR="0039331E">
        <w:t xml:space="preserve"> of the image in the previous layer, and </w:t>
      </w:r>
      <m:oMath>
        <m:sSubSup>
          <m:sSubSupPr>
            <m:ctrlPr>
              <w:rPr>
                <w:rFonts w:ascii="Cambria Math" w:hAnsi="Cambria Math"/>
                <w:i/>
              </w:rPr>
            </m:ctrlPr>
          </m:sSubSupPr>
          <m:e>
            <m:r>
              <w:rPr>
                <w:rFonts w:ascii="Cambria Math" w:hAnsi="Cambria Math"/>
              </w:rPr>
              <m:t>n</m:t>
            </m:r>
          </m:e>
          <m:sub>
            <m:r>
              <w:rPr>
                <w:rFonts w:ascii="Cambria Math" w:hAnsi="Cambria Math"/>
              </w:rPr>
              <m:t>W</m:t>
            </m:r>
          </m:sub>
          <m:sup>
            <m:d>
              <m:dPr>
                <m:begChr m:val="["/>
                <m:endChr m:val="]"/>
                <m:ctrlPr>
                  <w:rPr>
                    <w:rFonts w:ascii="Cambria Math" w:hAnsi="Cambria Math"/>
                    <w:i/>
                  </w:rPr>
                </m:ctrlPr>
              </m:dPr>
              <m:e>
                <m:r>
                  <w:rPr>
                    <w:rFonts w:ascii="Cambria Math" w:hAnsi="Cambria Math"/>
                  </w:rPr>
                  <m:t>l-1</m:t>
                </m:r>
              </m:e>
            </m:d>
          </m:sup>
        </m:sSubSup>
      </m:oMath>
      <w:r w:rsidR="0039331E">
        <w:t xml:space="preserve"> the </w:t>
      </w:r>
      <w:r w:rsidR="0039331E" w:rsidRPr="0039331E">
        <w:rPr>
          <w:i/>
        </w:rPr>
        <w:t>width</w:t>
      </w:r>
      <w:r w:rsidR="0039331E">
        <w:t xml:space="preserve"> of the image in the previous layer.</w:t>
      </w:r>
    </w:p>
    <w:p w14:paraId="4F25D5B3" w14:textId="77777777" w:rsidR="004234EC" w:rsidRDefault="004234EC" w:rsidP="00702063">
      <w:r>
        <w:t xml:space="preserve">The dimensions of </w:t>
      </w:r>
      <m:oMath>
        <m:sSup>
          <m:sSupPr>
            <m:ctrlPr>
              <w:rPr>
                <w:rFonts w:ascii="Cambria Math" w:hAnsi="Cambria Math"/>
              </w:rPr>
            </m:ctrlPr>
          </m:sSupPr>
          <m:e>
            <m:r>
              <m:rPr>
                <m:sty m:val="b"/>
              </m:rPr>
              <w:rPr>
                <w:rFonts w:ascii="Cambria Math" w:hAnsi="Cambria Math"/>
              </w:rPr>
              <m:t>A</m:t>
            </m:r>
          </m:e>
          <m:sup>
            <m:d>
              <m:dPr>
                <m:begChr m:val="["/>
                <m:endChr m:val="]"/>
                <m:ctrlPr>
                  <w:rPr>
                    <w:rFonts w:ascii="Cambria Math" w:hAnsi="Cambria Math"/>
                  </w:rPr>
                </m:ctrlPr>
              </m:dPr>
              <m:e>
                <m:r>
                  <w:rPr>
                    <w:rFonts w:ascii="Cambria Math" w:hAnsi="Cambria Math"/>
                  </w:rPr>
                  <m:t>l</m:t>
                </m:r>
              </m:e>
            </m:d>
          </m:sup>
        </m:sSup>
      </m:oMath>
      <w:r>
        <w:t xml:space="preserve"> are </w:t>
      </w:r>
      <m:oMath>
        <m:sSubSup>
          <m:sSubSupPr>
            <m:ctrlPr>
              <w:rPr>
                <w:rFonts w:ascii="Cambria Math" w:hAnsi="Cambria Math"/>
              </w:rPr>
            </m:ctrlPr>
          </m:sSubSupPr>
          <m:e>
            <m:r>
              <w:rPr>
                <w:rFonts w:ascii="Cambria Math" w:hAnsi="Cambria Math"/>
              </w:rPr>
              <m:t>n</m:t>
            </m:r>
          </m:e>
          <m:sub>
            <m:r>
              <w:rPr>
                <w:rFonts w:ascii="Cambria Math" w:hAnsi="Cambria Math"/>
              </w:rPr>
              <m:t>C</m:t>
            </m:r>
          </m:sub>
          <m:sup>
            <m:d>
              <m:dPr>
                <m:begChr m:val="["/>
                <m:endChr m:val="]"/>
                <m:ctrlPr>
                  <w:rPr>
                    <w:rFonts w:ascii="Cambria Math" w:hAnsi="Cambria Math"/>
                  </w:rPr>
                </m:ctrlPr>
              </m:dPr>
              <m:e>
                <m:r>
                  <w:rPr>
                    <w:rFonts w:ascii="Cambria Math" w:hAnsi="Cambria Math"/>
                  </w:rPr>
                  <m:t>l</m:t>
                </m:r>
              </m:e>
            </m:d>
          </m:sup>
        </m:sSubSup>
        <m:r>
          <m:rPr>
            <m:sty m:val="p"/>
          </m:rPr>
          <w:rPr>
            <w:rFonts w:ascii="Cambria Math" w:hAnsi="Cambria Math"/>
          </w:rPr>
          <m:t xml:space="preserve"> × </m:t>
        </m:r>
        <m:sSubSup>
          <m:sSubSupPr>
            <m:ctrlPr>
              <w:rPr>
                <w:rFonts w:ascii="Cambria Math" w:hAnsi="Cambria Math"/>
              </w:rPr>
            </m:ctrlPr>
          </m:sSubSupPr>
          <m:e>
            <m:r>
              <w:rPr>
                <w:rFonts w:ascii="Cambria Math" w:hAnsi="Cambria Math"/>
              </w:rPr>
              <m:t>n</m:t>
            </m:r>
          </m:e>
          <m:sub>
            <m:r>
              <w:rPr>
                <w:rFonts w:ascii="Cambria Math" w:hAnsi="Cambria Math"/>
              </w:rPr>
              <m:t>H</m:t>
            </m:r>
          </m:sub>
          <m:sup>
            <m:d>
              <m:dPr>
                <m:begChr m:val="["/>
                <m:endChr m:val="]"/>
                <m:ctrlPr>
                  <w:rPr>
                    <w:rFonts w:ascii="Cambria Math" w:hAnsi="Cambria Math"/>
                  </w:rPr>
                </m:ctrlPr>
              </m:dPr>
              <m:e>
                <m:r>
                  <w:rPr>
                    <w:rFonts w:ascii="Cambria Math" w:hAnsi="Cambria Math"/>
                  </w:rPr>
                  <m:t>l</m:t>
                </m:r>
              </m:e>
            </m:d>
          </m:sup>
        </m:sSubSup>
        <m:r>
          <m:rPr>
            <m:sty m:val="p"/>
          </m:rPr>
          <w:rPr>
            <w:rFonts w:ascii="Cambria Math" w:hAnsi="Cambria Math"/>
          </w:rPr>
          <m:t xml:space="preserve"> × </m:t>
        </m:r>
        <m:sSubSup>
          <m:sSubSupPr>
            <m:ctrlPr>
              <w:rPr>
                <w:rFonts w:ascii="Cambria Math" w:hAnsi="Cambria Math"/>
              </w:rPr>
            </m:ctrlPr>
          </m:sSubSupPr>
          <m:e>
            <m:r>
              <w:rPr>
                <w:rFonts w:ascii="Cambria Math" w:hAnsi="Cambria Math"/>
              </w:rPr>
              <m:t>n</m:t>
            </m:r>
          </m:e>
          <m:sub>
            <m:r>
              <w:rPr>
                <w:rFonts w:ascii="Cambria Math" w:hAnsi="Cambria Math"/>
              </w:rPr>
              <m:t>W</m:t>
            </m:r>
          </m:sub>
          <m:sup>
            <m:d>
              <m:dPr>
                <m:begChr m:val="["/>
                <m:endChr m:val="]"/>
                <m:ctrlPr>
                  <w:rPr>
                    <w:rFonts w:ascii="Cambria Math" w:hAnsi="Cambria Math"/>
                  </w:rPr>
                </m:ctrlPr>
              </m:dPr>
              <m:e>
                <m:r>
                  <w:rPr>
                    <w:rFonts w:ascii="Cambria Math" w:hAnsi="Cambria Math"/>
                  </w:rPr>
                  <m:t>l</m:t>
                </m:r>
              </m:e>
            </m:d>
          </m:sup>
        </m:sSubSup>
      </m:oMath>
      <w:r>
        <w:t xml:space="preserve">  where</w:t>
      </w:r>
    </w:p>
    <w:p w14:paraId="7D635D07" w14:textId="77777777" w:rsidR="004234EC" w:rsidRDefault="004234EC" w:rsidP="00702063"/>
    <w:p w14:paraId="79841E0C" w14:textId="79C97B04" w:rsidR="004234EC" w:rsidRPr="00A575D1" w:rsidRDefault="004A0E92" w:rsidP="00702063">
      <m:oMathPara>
        <m:oMathParaPr>
          <m:jc m:val="left"/>
        </m:oMathParaPr>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n</m:t>
                  </m:r>
                </m:e>
                <m:sub>
                  <m:r>
                    <w:rPr>
                      <w:rFonts w:ascii="Cambria Math" w:hAnsi="Cambria Math"/>
                    </w:rPr>
                    <m:t>H</m:t>
                  </m:r>
                </m:sub>
                <m:sup>
                  <m:d>
                    <m:dPr>
                      <m:begChr m:val="["/>
                      <m:endChr m:val="]"/>
                      <m:ctrlPr>
                        <w:rPr>
                          <w:rFonts w:ascii="Cambria Math" w:hAnsi="Cambria Math"/>
                        </w:rPr>
                      </m:ctrlPr>
                    </m:dPr>
                    <m:e>
                      <m:r>
                        <w:rPr>
                          <w:rFonts w:ascii="Cambria Math" w:hAnsi="Cambria Math"/>
                        </w:rPr>
                        <m:t>l</m:t>
                      </m:r>
                    </m:e>
                  </m:d>
                </m:sup>
              </m:sSub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n</m:t>
                          </m:r>
                        </m:e>
                        <m:sub>
                          <m:r>
                            <w:rPr>
                              <w:rFonts w:ascii="Cambria Math" w:hAnsi="Cambria Math"/>
                            </w:rPr>
                            <m:t>H</m:t>
                          </m:r>
                        </m:sub>
                        <m:sup>
                          <m:d>
                            <m:dPr>
                              <m:begChr m:val="["/>
                              <m:endChr m:val="]"/>
                              <m:ctrlPr>
                                <w:rPr>
                                  <w:rFonts w:ascii="Cambria Math" w:hAnsi="Cambria Math"/>
                                </w:rPr>
                              </m:ctrlPr>
                            </m:dPr>
                            <m:e>
                              <m:r>
                                <w:rPr>
                                  <w:rFonts w:ascii="Cambria Math" w:hAnsi="Cambria Math"/>
                                </w:rPr>
                                <m:t>l</m:t>
                              </m:r>
                              <m:r>
                                <m:rPr>
                                  <m:sty m:val="p"/>
                                </m:rPr>
                                <w:rPr>
                                  <w:rFonts w:ascii="Cambria Math" w:hAnsi="Cambria Math"/>
                                </w:rPr>
                                <m:t>-1</m:t>
                              </m:r>
                            </m:e>
                          </m:d>
                        </m:sup>
                      </m:sSubSup>
                      <m:r>
                        <m:rPr>
                          <m:sty m:val="p"/>
                        </m:rPr>
                        <w:rPr>
                          <w:rFonts w:ascii="Cambria Math" w:hAnsi="Cambria Math"/>
                        </w:rPr>
                        <m:t>+2</m:t>
                      </m:r>
                      <m:sSup>
                        <m:sSupPr>
                          <m:ctrlPr>
                            <w:rPr>
                              <w:rFonts w:ascii="Cambria Math" w:hAnsi="Cambria Math"/>
                            </w:rPr>
                          </m:ctrlPr>
                        </m:sSupPr>
                        <m:e>
                          <m:r>
                            <w:rPr>
                              <w:rFonts w:ascii="Cambria Math" w:hAnsi="Cambria Math"/>
                            </w:rPr>
                            <m:t>p</m:t>
                          </m:r>
                        </m:e>
                        <m:sup>
                          <m:d>
                            <m:dPr>
                              <m:begChr m:val="["/>
                              <m:endChr m:val="]"/>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f</m:t>
                          </m:r>
                        </m:e>
                        <m:sup>
                          <m:d>
                            <m:dPr>
                              <m:begChr m:val="["/>
                              <m:endChr m:val="]"/>
                              <m:ctrlPr>
                                <w:rPr>
                                  <w:rFonts w:ascii="Cambria Math" w:hAnsi="Cambria Math"/>
                                </w:rPr>
                              </m:ctrlPr>
                            </m:dPr>
                            <m:e>
                              <m:r>
                                <w:rPr>
                                  <w:rFonts w:ascii="Cambria Math" w:hAnsi="Cambria Math"/>
                                </w:rPr>
                                <m:t>l</m:t>
                              </m:r>
                            </m:e>
                          </m:d>
                        </m:sup>
                      </m:sSup>
                    </m:num>
                    <m:den>
                      <m:sSup>
                        <m:sSupPr>
                          <m:ctrlPr>
                            <w:rPr>
                              <w:rFonts w:ascii="Cambria Math" w:hAnsi="Cambria Math"/>
                            </w:rPr>
                          </m:ctrlPr>
                        </m:sSupPr>
                        <m:e>
                          <m:r>
                            <w:rPr>
                              <w:rFonts w:ascii="Cambria Math" w:hAnsi="Cambria Math"/>
                            </w:rPr>
                            <m:t>s</m:t>
                          </m:r>
                        </m:e>
                        <m:sup>
                          <m:d>
                            <m:dPr>
                              <m:begChr m:val="["/>
                              <m:endChr m:val="]"/>
                              <m:ctrlPr>
                                <w:rPr>
                                  <w:rFonts w:ascii="Cambria Math" w:hAnsi="Cambria Math"/>
                                </w:rPr>
                              </m:ctrlPr>
                            </m:dPr>
                            <m:e>
                              <m:r>
                                <w:rPr>
                                  <w:rFonts w:ascii="Cambria Math" w:hAnsi="Cambria Math"/>
                                </w:rPr>
                                <m:t>l</m:t>
                              </m:r>
                            </m:e>
                          </m:d>
                        </m:sup>
                      </m:sSup>
                    </m:den>
                  </m:f>
                  <m:r>
                    <m:rPr>
                      <m:sty m:val="p"/>
                    </m:rP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10</m:t>
                  </m:r>
                </m:e>
              </m:d>
            </m:e>
          </m:eqArr>
        </m:oMath>
      </m:oMathPara>
    </w:p>
    <w:p w14:paraId="113EADFB" w14:textId="696638A3" w:rsidR="00D908F6" w:rsidRPr="00A575D1" w:rsidRDefault="004A0E92" w:rsidP="00702063">
      <m:oMathPara>
        <m:oMathParaPr>
          <m:jc m:val="left"/>
        </m:oMathParaPr>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n</m:t>
                  </m:r>
                </m:e>
                <m:sub>
                  <m:r>
                    <w:rPr>
                      <w:rFonts w:ascii="Cambria Math" w:hAnsi="Cambria Math"/>
                    </w:rPr>
                    <m:t>W</m:t>
                  </m:r>
                </m:sub>
                <m:sup>
                  <m:d>
                    <m:dPr>
                      <m:begChr m:val="["/>
                      <m:endChr m:val="]"/>
                      <m:ctrlPr>
                        <w:rPr>
                          <w:rFonts w:ascii="Cambria Math" w:hAnsi="Cambria Math"/>
                        </w:rPr>
                      </m:ctrlPr>
                    </m:dPr>
                    <m:e>
                      <m:r>
                        <w:rPr>
                          <w:rFonts w:ascii="Cambria Math" w:hAnsi="Cambria Math"/>
                        </w:rPr>
                        <m:t>l</m:t>
                      </m:r>
                    </m:e>
                  </m:d>
                </m:sup>
              </m:sSub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n</m:t>
                          </m:r>
                        </m:e>
                        <m:sub>
                          <m:r>
                            <w:rPr>
                              <w:rFonts w:ascii="Cambria Math" w:hAnsi="Cambria Math"/>
                            </w:rPr>
                            <m:t>W</m:t>
                          </m:r>
                        </m:sub>
                        <m:sup>
                          <m:d>
                            <m:dPr>
                              <m:begChr m:val="["/>
                              <m:endChr m:val="]"/>
                              <m:ctrlPr>
                                <w:rPr>
                                  <w:rFonts w:ascii="Cambria Math" w:hAnsi="Cambria Math"/>
                                </w:rPr>
                              </m:ctrlPr>
                            </m:dPr>
                            <m:e>
                              <m:r>
                                <w:rPr>
                                  <w:rFonts w:ascii="Cambria Math" w:hAnsi="Cambria Math"/>
                                </w:rPr>
                                <m:t>l</m:t>
                              </m:r>
                              <m:r>
                                <m:rPr>
                                  <m:sty m:val="p"/>
                                </m:rPr>
                                <w:rPr>
                                  <w:rFonts w:ascii="Cambria Math" w:hAnsi="Cambria Math"/>
                                </w:rPr>
                                <m:t>-1</m:t>
                              </m:r>
                            </m:e>
                          </m:d>
                        </m:sup>
                      </m:sSubSup>
                      <m:r>
                        <m:rPr>
                          <m:sty m:val="p"/>
                        </m:rPr>
                        <w:rPr>
                          <w:rFonts w:ascii="Cambria Math" w:hAnsi="Cambria Math"/>
                        </w:rPr>
                        <m:t>+2</m:t>
                      </m:r>
                      <m:sSup>
                        <m:sSupPr>
                          <m:ctrlPr>
                            <w:rPr>
                              <w:rFonts w:ascii="Cambria Math" w:hAnsi="Cambria Math"/>
                            </w:rPr>
                          </m:ctrlPr>
                        </m:sSupPr>
                        <m:e>
                          <m:r>
                            <w:rPr>
                              <w:rFonts w:ascii="Cambria Math" w:hAnsi="Cambria Math"/>
                            </w:rPr>
                            <m:t>p</m:t>
                          </m:r>
                        </m:e>
                        <m:sup>
                          <m:d>
                            <m:dPr>
                              <m:begChr m:val="["/>
                              <m:endChr m:val="]"/>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f</m:t>
                          </m:r>
                        </m:e>
                        <m:sup>
                          <m:d>
                            <m:dPr>
                              <m:begChr m:val="["/>
                              <m:endChr m:val="]"/>
                              <m:ctrlPr>
                                <w:rPr>
                                  <w:rFonts w:ascii="Cambria Math" w:hAnsi="Cambria Math"/>
                                </w:rPr>
                              </m:ctrlPr>
                            </m:dPr>
                            <m:e>
                              <m:r>
                                <w:rPr>
                                  <w:rFonts w:ascii="Cambria Math" w:hAnsi="Cambria Math"/>
                                </w:rPr>
                                <m:t>l</m:t>
                              </m:r>
                            </m:e>
                          </m:d>
                        </m:sup>
                      </m:sSup>
                    </m:num>
                    <m:den>
                      <m:sSup>
                        <m:sSupPr>
                          <m:ctrlPr>
                            <w:rPr>
                              <w:rFonts w:ascii="Cambria Math" w:hAnsi="Cambria Math"/>
                            </w:rPr>
                          </m:ctrlPr>
                        </m:sSupPr>
                        <m:e>
                          <m:r>
                            <w:rPr>
                              <w:rFonts w:ascii="Cambria Math" w:hAnsi="Cambria Math"/>
                            </w:rPr>
                            <m:t>s</m:t>
                          </m:r>
                        </m:e>
                        <m:sup>
                          <m:d>
                            <m:dPr>
                              <m:begChr m:val="["/>
                              <m:endChr m:val="]"/>
                              <m:ctrlPr>
                                <w:rPr>
                                  <w:rFonts w:ascii="Cambria Math" w:hAnsi="Cambria Math"/>
                                </w:rPr>
                              </m:ctrlPr>
                            </m:dPr>
                            <m:e>
                              <m:r>
                                <w:rPr>
                                  <w:rFonts w:ascii="Cambria Math" w:hAnsi="Cambria Math"/>
                                </w:rPr>
                                <m:t>l</m:t>
                              </m:r>
                            </m:e>
                          </m:d>
                        </m:sup>
                      </m:sSup>
                    </m:den>
                  </m:f>
                  <m:r>
                    <m:rPr>
                      <m:sty m:val="p"/>
                    </m:rP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11</m:t>
                  </m:r>
                </m:e>
              </m:d>
            </m:e>
          </m:eqArr>
        </m:oMath>
      </m:oMathPara>
    </w:p>
    <w:p w14:paraId="114C49D1" w14:textId="77777777" w:rsidR="00D908F6" w:rsidRPr="00D908F6" w:rsidRDefault="00D908F6" w:rsidP="00702063">
      <w:pPr>
        <w:rPr>
          <w:lang w:eastAsia="ja-JP"/>
        </w:rPr>
      </w:pPr>
    </w:p>
    <w:p w14:paraId="55878B9E" w14:textId="7C025E54" w:rsidR="005924FE" w:rsidRDefault="005924FE" w:rsidP="00702063">
      <w:r>
        <w:rPr>
          <w:lang w:eastAsia="ja-JP"/>
        </w:rPr>
        <w:t xml:space="preserve">The </w:t>
      </w:r>
      <w:r w:rsidRPr="005924FE">
        <w:rPr>
          <w:i/>
          <w:lang w:eastAsia="ja-JP"/>
        </w:rPr>
        <w:t>padding</w:t>
      </w:r>
      <w:r>
        <w:rPr>
          <w:lang w:eastAsia="ja-JP"/>
        </w:rPr>
        <w:t xml:space="preserve"> size in layer </w:t>
      </w:r>
      <m:oMath>
        <m:r>
          <w:rPr>
            <w:rFonts w:ascii="Cambria Math" w:hAnsi="Cambria Math"/>
          </w:rPr>
          <m:t>l</m:t>
        </m:r>
      </m:oMath>
      <w:r>
        <w:rPr>
          <w:lang w:eastAsia="ja-JP"/>
        </w:rPr>
        <w:t xml:space="preserve"> is indicated by </w:t>
      </w:r>
      <m:oMath>
        <m:sSup>
          <m:sSupPr>
            <m:ctrlPr>
              <w:rPr>
                <w:rFonts w:ascii="Cambria Math" w:hAnsi="Cambria Math"/>
                <w:i/>
              </w:rPr>
            </m:ctrlPr>
          </m:sSupPr>
          <m:e>
            <m:r>
              <w:rPr>
                <w:rFonts w:ascii="Cambria Math" w:hAnsi="Cambria Math"/>
              </w:rPr>
              <m:t>p</m:t>
            </m:r>
          </m:e>
          <m:sup>
            <m:d>
              <m:dPr>
                <m:begChr m:val="["/>
                <m:endChr m:val="]"/>
                <m:ctrlPr>
                  <w:rPr>
                    <w:rFonts w:ascii="Cambria Math" w:hAnsi="Cambria Math"/>
                    <w:i/>
                  </w:rPr>
                </m:ctrlPr>
              </m:dPr>
              <m:e>
                <m:r>
                  <w:rPr>
                    <w:rFonts w:ascii="Cambria Math" w:hAnsi="Cambria Math"/>
                  </w:rPr>
                  <m:t>l</m:t>
                </m:r>
              </m:e>
            </m:d>
          </m:sup>
        </m:sSup>
      </m:oMath>
      <w:r>
        <w:t xml:space="preserve">. The </w:t>
      </w:r>
      <w:r w:rsidRPr="005924FE">
        <w:rPr>
          <w:i/>
        </w:rPr>
        <w:t>stride</w:t>
      </w:r>
      <w:r>
        <w:t xml:space="preserve"> is represented by </w:t>
      </w:r>
      <m:oMath>
        <m:sSup>
          <m:sSupPr>
            <m:ctrlPr>
              <w:rPr>
                <w:rFonts w:ascii="Cambria Math" w:hAnsi="Cambria Math"/>
                <w:i/>
              </w:rPr>
            </m:ctrlPr>
          </m:sSupPr>
          <m:e>
            <m:r>
              <w:rPr>
                <w:rFonts w:ascii="Cambria Math" w:hAnsi="Cambria Math"/>
              </w:rPr>
              <m:t>s</m:t>
            </m:r>
          </m:e>
          <m:sup>
            <m:d>
              <m:dPr>
                <m:begChr m:val="["/>
                <m:endChr m:val="]"/>
                <m:ctrlPr>
                  <w:rPr>
                    <w:rFonts w:ascii="Cambria Math" w:hAnsi="Cambria Math"/>
                    <w:i/>
                  </w:rPr>
                </m:ctrlPr>
              </m:dPr>
              <m:e>
                <m:r>
                  <w:rPr>
                    <w:rFonts w:ascii="Cambria Math" w:hAnsi="Cambria Math"/>
                  </w:rPr>
                  <m:t>l</m:t>
                </m:r>
              </m:e>
            </m:d>
          </m:sup>
        </m:sSup>
      </m:oMath>
      <w:r>
        <w:t>.</w:t>
      </w:r>
      <w:r w:rsidR="00193B58">
        <w:t xml:space="preserve"> If we make use of mini-batch training, the dimensions of </w:t>
      </w:r>
      <m:oMath>
        <m:sSup>
          <m:sSupPr>
            <m:ctrlPr>
              <w:rPr>
                <w:rFonts w:ascii="Cambria Math" w:hAnsi="Cambria Math"/>
                <w:i/>
              </w:rPr>
            </m:ctrlPr>
          </m:sSupPr>
          <m:e>
            <m:r>
              <m:rPr>
                <m:sty m:val="b"/>
              </m:rPr>
              <w:rPr>
                <w:rFonts w:ascii="Cambria Math" w:hAnsi="Cambria Math"/>
              </w:rPr>
              <m:t>A</m:t>
            </m:r>
          </m:e>
          <m:sup>
            <m:d>
              <m:dPr>
                <m:begChr m:val="["/>
                <m:endChr m:val="]"/>
                <m:ctrlPr>
                  <w:rPr>
                    <w:rFonts w:ascii="Cambria Math" w:hAnsi="Cambria Math"/>
                    <w:i/>
                  </w:rPr>
                </m:ctrlPr>
              </m:dPr>
              <m:e>
                <m:r>
                  <w:rPr>
                    <w:rFonts w:ascii="Cambria Math" w:hAnsi="Cambria Math"/>
                  </w:rPr>
                  <m:t>l</m:t>
                </m:r>
              </m:e>
            </m:d>
          </m:sup>
        </m:sSup>
      </m:oMath>
      <w:r w:rsidR="00193B58">
        <w:t xml:space="preserve"> will expand to </w:t>
      </w:r>
      <m:oMath>
        <m:r>
          <w:rPr>
            <w:rFonts w:ascii="Cambria Math" w:hAnsi="Cambria Math"/>
          </w:rPr>
          <m:t xml:space="preserve">m × </m:t>
        </m:r>
        <m:sSubSup>
          <m:sSubSupPr>
            <m:ctrlPr>
              <w:rPr>
                <w:rFonts w:ascii="Cambria Math" w:hAnsi="Cambria Math"/>
                <w:i/>
              </w:rPr>
            </m:ctrlPr>
          </m:sSubSupPr>
          <m:e>
            <m:r>
              <w:rPr>
                <w:rFonts w:ascii="Cambria Math" w:hAnsi="Cambria Math"/>
              </w:rPr>
              <m:t>n</m:t>
            </m:r>
          </m:e>
          <m:sub>
            <m:r>
              <w:rPr>
                <w:rFonts w:ascii="Cambria Math" w:hAnsi="Cambria Math"/>
              </w:rPr>
              <m:t>C</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 xml:space="preserve"> × </m:t>
        </m:r>
        <m:sSubSup>
          <m:sSubSupPr>
            <m:ctrlPr>
              <w:rPr>
                <w:rFonts w:ascii="Cambria Math" w:hAnsi="Cambria Math"/>
                <w:i/>
              </w:rPr>
            </m:ctrlPr>
          </m:sSubSupPr>
          <m:e>
            <m:r>
              <w:rPr>
                <w:rFonts w:ascii="Cambria Math" w:hAnsi="Cambria Math"/>
              </w:rPr>
              <m:t>n</m:t>
            </m:r>
          </m:e>
          <m:sub>
            <m:r>
              <w:rPr>
                <w:rFonts w:ascii="Cambria Math" w:hAnsi="Cambria Math"/>
              </w:rPr>
              <m:t>H</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n</m:t>
            </m:r>
          </m:e>
          <m:sub>
            <m:r>
              <w:rPr>
                <w:rFonts w:ascii="Cambria Math" w:hAnsi="Cambria Math"/>
              </w:rPr>
              <m:t>W</m:t>
            </m:r>
          </m:sub>
          <m:sup>
            <m:d>
              <m:dPr>
                <m:begChr m:val="["/>
                <m:endChr m:val="]"/>
                <m:ctrlPr>
                  <w:rPr>
                    <w:rFonts w:ascii="Cambria Math" w:hAnsi="Cambria Math"/>
                    <w:i/>
                  </w:rPr>
                </m:ctrlPr>
              </m:dPr>
              <m:e>
                <m:r>
                  <w:rPr>
                    <w:rFonts w:ascii="Cambria Math" w:hAnsi="Cambria Math"/>
                  </w:rPr>
                  <m:t>l</m:t>
                </m:r>
              </m:e>
            </m:d>
          </m:sup>
        </m:sSubSup>
      </m:oMath>
      <w:r w:rsidR="00193B58">
        <w:t xml:space="preserve"> where </w:t>
      </w:r>
      <m:oMath>
        <m:r>
          <w:rPr>
            <w:rFonts w:ascii="Cambria Math" w:hAnsi="Cambria Math"/>
          </w:rPr>
          <m:t>m</m:t>
        </m:r>
      </m:oMath>
      <w:r w:rsidR="00193B58">
        <w:t xml:space="preserve"> is the mini-batch size.</w:t>
      </w:r>
      <w:r w:rsidR="00373B5B">
        <w:t xml:space="preserve"> In this case </w:t>
      </w:r>
      <m:oMath>
        <m:sSup>
          <m:sSupPr>
            <m:ctrlPr>
              <w:rPr>
                <w:rFonts w:ascii="Cambria Math" w:hAnsi="Cambria Math"/>
                <w:i/>
              </w:rPr>
            </m:ctrlPr>
          </m:sSupPr>
          <m:e>
            <m:r>
              <m:rPr>
                <m:sty m:val="b"/>
              </m:rPr>
              <w:rPr>
                <w:rFonts w:ascii="Cambria Math" w:hAnsi="Cambria Math"/>
              </w:rPr>
              <m:t>A</m:t>
            </m:r>
          </m:e>
          <m:sup>
            <m:d>
              <m:dPr>
                <m:begChr m:val="["/>
                <m:endChr m:val="]"/>
                <m:ctrlPr>
                  <w:rPr>
                    <w:rFonts w:ascii="Cambria Math" w:hAnsi="Cambria Math"/>
                    <w:i/>
                  </w:rPr>
                </m:ctrlPr>
              </m:dPr>
              <m:e>
                <m:r>
                  <w:rPr>
                    <w:rFonts w:ascii="Cambria Math" w:hAnsi="Cambria Math"/>
                  </w:rPr>
                  <m:t>l</m:t>
                </m:r>
              </m:e>
            </m:d>
          </m:sup>
        </m:sSup>
      </m:oMath>
      <w:r w:rsidR="00373B5B">
        <w:t xml:space="preserve"> becomes a vector of tensors.</w:t>
      </w:r>
    </w:p>
    <w:p w14:paraId="1AC8CD99" w14:textId="309300D1" w:rsidR="008433BA" w:rsidRDefault="00BD2839" w:rsidP="00702063">
      <w:r>
        <w:rPr>
          <w:lang w:eastAsia="ja-JP"/>
        </w:rPr>
        <w:t xml:space="preserve">The </w:t>
      </w:r>
      <w:r w:rsidRPr="008E6480">
        <w:rPr>
          <w:i/>
          <w:lang w:eastAsia="ja-JP"/>
        </w:rPr>
        <w:t>bias</w:t>
      </w:r>
      <w:r>
        <w:rPr>
          <w:lang w:eastAsia="ja-JP"/>
        </w:rPr>
        <w:t xml:space="preserve"> vector in layer </w:t>
      </w:r>
      <m:oMath>
        <m:r>
          <w:rPr>
            <w:rFonts w:ascii="Cambria Math" w:hAnsi="Cambria Math"/>
          </w:rPr>
          <m:t>l</m:t>
        </m:r>
      </m:oMath>
      <w:r>
        <w:t xml:space="preserve"> is indicated by </w:t>
      </w:r>
      <m:oMath>
        <m:sSup>
          <m:sSupPr>
            <m:ctrlPr>
              <w:rPr>
                <w:rFonts w:ascii="Cambria Math" w:hAnsi="Cambria Math"/>
                <w:i/>
              </w:rPr>
            </m:ctrlPr>
          </m:sSupPr>
          <m:e>
            <m:r>
              <m:rPr>
                <m:sty m:val="b"/>
              </m:rPr>
              <w:rPr>
                <w:rFonts w:ascii="Cambria Math" w:hAnsi="Cambria Math"/>
              </w:rPr>
              <m:t>b</m:t>
            </m:r>
          </m:e>
          <m:sup>
            <m:d>
              <m:dPr>
                <m:begChr m:val="["/>
                <m:endChr m:val="]"/>
                <m:ctrlPr>
                  <w:rPr>
                    <w:rFonts w:ascii="Cambria Math" w:hAnsi="Cambria Math"/>
                    <w:i/>
                  </w:rPr>
                </m:ctrlPr>
              </m:dPr>
              <m:e>
                <m:r>
                  <w:rPr>
                    <w:rFonts w:ascii="Cambria Math" w:hAnsi="Cambria Math"/>
                  </w:rPr>
                  <m:t>l</m:t>
                </m:r>
              </m:e>
            </m:d>
          </m:sup>
        </m:sSup>
      </m:oMath>
      <w:r>
        <w:t xml:space="preserve">. </w:t>
      </w:r>
      <w:r w:rsidR="009777B0">
        <w:t xml:space="preserve">The </w:t>
      </w:r>
      <w:r w:rsidR="009777B0" w:rsidRPr="008E6480">
        <w:rPr>
          <w:i/>
        </w:rPr>
        <w:t>convolution operation</w:t>
      </w:r>
      <w:r w:rsidR="009777B0">
        <w:t xml:space="preserve"> is indicated by the symbol </w:t>
      </w:r>
      <m:oMath>
        <m:r>
          <w:rPr>
            <w:rFonts w:ascii="Cambria Math" w:hAnsi="Cambria Math"/>
          </w:rPr>
          <m:t>*</m:t>
        </m:r>
      </m:oMath>
      <w:r w:rsidR="00C46A64">
        <w:t>. Equation 8</w:t>
      </w:r>
      <w:r w:rsidR="009777B0">
        <w:t xml:space="preserve"> describes the </w:t>
      </w:r>
      <w:r w:rsidR="009777B0" w:rsidRPr="002E3715">
        <w:rPr>
          <w:i/>
        </w:rPr>
        <w:t>linear</w:t>
      </w:r>
      <w:r w:rsidR="009777B0">
        <w:t xml:space="preserve"> part of the convolution. </w:t>
      </w:r>
      <w:r w:rsidR="00002B85">
        <w:t xml:space="preserve">The </w:t>
      </w:r>
      <w:r w:rsidR="00002B85" w:rsidRPr="002E3715">
        <w:rPr>
          <w:i/>
        </w:rPr>
        <w:t>activation</w:t>
      </w:r>
      <w:r w:rsidR="00C46A64">
        <w:t xml:space="preserve"> part is captured by Equation 9</w:t>
      </w:r>
      <w:r w:rsidR="00BC5659">
        <w:t xml:space="preserve">. The </w:t>
      </w:r>
      <w:r w:rsidR="00BC5659" w:rsidRPr="002E3715">
        <w:rPr>
          <w:i/>
        </w:rPr>
        <w:t>activation function</w:t>
      </w:r>
      <w:r w:rsidR="00BC5659">
        <w:t xml:space="preserve">, </w:t>
      </w:r>
      <m:oMath>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l</m:t>
                </m:r>
              </m:e>
            </m:d>
          </m:sup>
        </m:sSup>
      </m:oMath>
      <w:r w:rsidR="00BC5659">
        <w:t>, is often a rectified linear unit (ReLU</w:t>
      </w:r>
      <w:r w:rsidR="00C26EE1">
        <w:t>).</w:t>
      </w:r>
    </w:p>
    <w:p w14:paraId="20737E49" w14:textId="263ABAC8" w:rsidR="00C26EE1" w:rsidRPr="00E67896" w:rsidRDefault="00C46A64" w:rsidP="00702063">
      <w:r>
        <w:t>Equations 8 and 9</w:t>
      </w:r>
      <w:r w:rsidR="00C26EE1">
        <w:t xml:space="preserve"> can be combined into a single equation:</w:t>
      </w:r>
    </w:p>
    <w:p w14:paraId="5BCEDA98" w14:textId="77777777" w:rsidR="008433BA" w:rsidRDefault="008433BA" w:rsidP="00702063"/>
    <w:p w14:paraId="12FB7CBF" w14:textId="5376EC34" w:rsidR="00EC1F89" w:rsidRPr="0042154A" w:rsidRDefault="004A0E92" w:rsidP="00702063">
      <m:oMathPara>
        <m:oMathParaPr>
          <m:jc m:val="left"/>
        </m:oMathParaPr>
        <m:oMath>
          <m:eqArr>
            <m:eqArrPr>
              <m:maxDist m:val="1"/>
              <m:ctrlPr>
                <w:rPr>
                  <w:rFonts w:ascii="Cambria Math" w:hAnsi="Cambria Math"/>
                  <w:i/>
                </w:rPr>
              </m:ctrlPr>
            </m:eqArrPr>
            <m:e>
              <m:sSup>
                <m:sSupPr>
                  <m:ctrlPr>
                    <w:rPr>
                      <w:rFonts w:ascii="Cambria Math" w:hAnsi="Cambria Math"/>
                    </w:rPr>
                  </m:ctrlPr>
                </m:sSupPr>
                <m:e>
                  <m:r>
                    <m:rPr>
                      <m:sty m:val="b"/>
                    </m:rPr>
                    <w:rPr>
                      <w:rFonts w:ascii="Cambria Math" w:hAnsi="Cambria Math"/>
                    </w:rPr>
                    <m:t>A</m:t>
                  </m:r>
                </m:e>
                <m:sup>
                  <m:d>
                    <m:dPr>
                      <m:begChr m:val="["/>
                      <m:endChr m:val="]"/>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g</m:t>
                  </m:r>
                </m:e>
                <m:sup>
                  <m:d>
                    <m:dPr>
                      <m:begChr m:val="["/>
                      <m:endChr m:val="]"/>
                      <m:ctrlPr>
                        <w:rPr>
                          <w:rFonts w:ascii="Cambria Math" w:hAnsi="Cambria Math"/>
                        </w:rPr>
                      </m:ctrlPr>
                    </m:dPr>
                    <m:e>
                      <m:r>
                        <w:rPr>
                          <w:rFonts w:ascii="Cambria Math" w:hAnsi="Cambria Math"/>
                        </w:rPr>
                        <m:t>l</m:t>
                      </m:r>
                    </m:e>
                  </m:d>
                </m:sup>
              </m:sSup>
              <m:d>
                <m:dPr>
                  <m:ctrlPr>
                    <w:rPr>
                      <w:rFonts w:ascii="Cambria Math" w:hAnsi="Cambria Math"/>
                    </w:rPr>
                  </m:ctrlPr>
                </m:dPr>
                <m:e>
                  <m:sSup>
                    <m:sSupPr>
                      <m:ctrlPr>
                        <w:rPr>
                          <w:rFonts w:ascii="Cambria Math" w:hAnsi="Cambria Math"/>
                        </w:rPr>
                      </m:ctrlPr>
                    </m:sSupPr>
                    <m:e>
                      <m:r>
                        <m:rPr>
                          <m:sty m:val="b"/>
                        </m:rPr>
                        <w:rPr>
                          <w:rFonts w:ascii="Cambria Math" w:hAnsi="Cambria Math"/>
                        </w:rPr>
                        <m:t>W</m:t>
                      </m:r>
                    </m:e>
                    <m:sup>
                      <m:d>
                        <m:dPr>
                          <m:begChr m:val="["/>
                          <m:endChr m:val="]"/>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m:rPr>
                          <m:sty m:val="b"/>
                        </m:rPr>
                        <w:rPr>
                          <w:rFonts w:ascii="Cambria Math" w:hAnsi="Cambria Math"/>
                        </w:rPr>
                        <m:t>A</m:t>
                      </m:r>
                    </m:e>
                    <m:sup>
                      <m:d>
                        <m:dPr>
                          <m:begChr m:val="["/>
                          <m:endChr m:val="]"/>
                          <m:ctrlPr>
                            <w:rPr>
                              <w:rFonts w:ascii="Cambria Math" w:hAnsi="Cambria Math"/>
                            </w:rPr>
                          </m:ctrlPr>
                        </m:dPr>
                        <m:e>
                          <m:r>
                            <w:rPr>
                              <w:rFonts w:ascii="Cambria Math" w:hAnsi="Cambria Math"/>
                            </w:rPr>
                            <m:t>l</m:t>
                          </m:r>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m:rPr>
                          <m:sty m:val="b"/>
                        </m:rPr>
                        <w:rPr>
                          <w:rFonts w:ascii="Cambria Math" w:hAnsi="Cambria Math"/>
                        </w:rPr>
                        <m:t>b</m:t>
                      </m:r>
                    </m:e>
                    <m:sup>
                      <m:d>
                        <m:dPr>
                          <m:begChr m:val="["/>
                          <m:endChr m:val="]"/>
                          <m:ctrlPr>
                            <w:rPr>
                              <w:rFonts w:ascii="Cambria Math" w:hAnsi="Cambria Math"/>
                            </w:rPr>
                          </m:ctrlPr>
                        </m:dPr>
                        <m:e>
                          <m:r>
                            <w:rPr>
                              <w:rFonts w:ascii="Cambria Math" w:hAnsi="Cambria Math"/>
                            </w:rPr>
                            <m:t>l</m:t>
                          </m:r>
                        </m:e>
                      </m:d>
                    </m:sup>
                  </m:sSup>
                </m:e>
              </m:d>
              <m:r>
                <w:rPr>
                  <w:rFonts w:ascii="Cambria Math" w:hAnsi="Cambria Math"/>
                </w:rPr>
                <m:t>#</m:t>
              </m:r>
              <m:d>
                <m:dPr>
                  <m:ctrlPr>
                    <w:rPr>
                      <w:rFonts w:ascii="Cambria Math" w:hAnsi="Cambria Math"/>
                      <w:i/>
                    </w:rPr>
                  </m:ctrlPr>
                </m:dPr>
                <m:e>
                  <m:r>
                    <w:rPr>
                      <w:rFonts w:ascii="Cambria Math" w:hAnsi="Cambria Math"/>
                    </w:rPr>
                    <m:t>12</m:t>
                  </m:r>
                </m:e>
              </m:d>
            </m:e>
          </m:eqArr>
        </m:oMath>
      </m:oMathPara>
    </w:p>
    <w:p w14:paraId="4F4A506B" w14:textId="77777777" w:rsidR="00EC1F89" w:rsidRDefault="00EC1F89" w:rsidP="00702063">
      <w:pPr>
        <w:rPr>
          <w:lang w:eastAsia="ja-JP"/>
        </w:rPr>
      </w:pPr>
    </w:p>
    <w:p w14:paraId="43DB455C" w14:textId="481EA2CD" w:rsidR="00700E80" w:rsidRDefault="004A0E92" w:rsidP="00702063">
      <w:pPr>
        <w:rPr>
          <w:lang w:eastAsia="ja-JP"/>
        </w:rPr>
      </w:pPr>
      <w:hyperlink r:id="rId47" w:history="1">
        <w:proofErr w:type="gramStart"/>
        <w:r w:rsidR="00A9086F" w:rsidRPr="00A9086F">
          <w:rPr>
            <w:rStyle w:val="Hyperlink"/>
            <w:lang w:eastAsia="ja-JP"/>
          </w:rPr>
          <w:t>Piotr</w:t>
        </w:r>
        <w:r w:rsidR="00A3247E">
          <w:rPr>
            <w:rStyle w:val="Hyperlink"/>
            <w:lang w:eastAsia="ja-JP"/>
          </w:rPr>
          <w:t xml:space="preserve"> </w:t>
        </w:r>
        <w:r w:rsidR="00A9086F" w:rsidRPr="00A9086F">
          <w:rPr>
            <w:rStyle w:val="Hyperlink"/>
            <w:lang w:eastAsia="ja-JP"/>
          </w:rPr>
          <w:t xml:space="preserve"> Skalski</w:t>
        </w:r>
        <w:proofErr w:type="gramEnd"/>
      </w:hyperlink>
      <w:r w:rsidR="00A9086F">
        <w:rPr>
          <w:lang w:eastAsia="ja-JP"/>
        </w:rPr>
        <w:t xml:space="preserve"> (2019) has a blog that makes the operation of CNNs easy to understand. It includes a number of animations that provide valuable insight.</w:t>
      </w:r>
    </w:p>
    <w:p w14:paraId="27364C96" w14:textId="46F717A4" w:rsidR="00424FF0" w:rsidRDefault="00424FF0" w:rsidP="00702063">
      <w:pPr>
        <w:pStyle w:val="Heading4"/>
      </w:pPr>
      <w:r>
        <w:t>Pooling layers</w:t>
      </w:r>
    </w:p>
    <w:p w14:paraId="26F26E4E" w14:textId="450845B2" w:rsidR="007F2F31" w:rsidRDefault="001917CA" w:rsidP="00702063">
      <w:pPr>
        <w:rPr>
          <w:lang w:eastAsia="ja-JP"/>
        </w:rPr>
      </w:pPr>
      <w:r>
        <w:rPr>
          <w:lang w:eastAsia="ja-JP"/>
        </w:rPr>
        <w:t>The filter of a</w:t>
      </w:r>
      <w:r w:rsidR="0037615E">
        <w:rPr>
          <w:lang w:eastAsia="ja-JP"/>
        </w:rPr>
        <w:t xml:space="preserve"> pooling layer has no weights that need to be trained. It has a filter size</w:t>
      </w:r>
      <w:r>
        <w:rPr>
          <w:lang w:eastAsia="ja-JP"/>
        </w:rPr>
        <w:t xml:space="preserve"> </w:t>
      </w:r>
      <m:oMath>
        <m:sSup>
          <m:sSupPr>
            <m:ctrlPr>
              <w:rPr>
                <w:rFonts w:ascii="Cambria Math" w:hAnsi="Cambria Math"/>
                <w:i/>
              </w:rPr>
            </m:ctrlPr>
          </m:sSupPr>
          <m:e>
            <m:r>
              <w:rPr>
                <w:rFonts w:ascii="Cambria Math" w:hAnsi="Cambria Math"/>
              </w:rPr>
              <m:t>f</m:t>
            </m:r>
          </m:e>
          <m:sup>
            <m:d>
              <m:dPr>
                <m:begChr m:val="["/>
                <m:endChr m:val="]"/>
                <m:ctrlPr>
                  <w:rPr>
                    <w:rFonts w:ascii="Cambria Math" w:hAnsi="Cambria Math"/>
                    <w:i/>
                  </w:rPr>
                </m:ctrlPr>
              </m:dPr>
              <m:e>
                <m:r>
                  <w:rPr>
                    <w:rFonts w:ascii="Cambria Math" w:hAnsi="Cambria Math"/>
                  </w:rPr>
                  <m:t>l</m:t>
                </m:r>
              </m:e>
            </m:d>
          </m:sup>
        </m:sSup>
      </m:oMath>
      <w:r>
        <w:t xml:space="preserve">, and a stride </w:t>
      </w:r>
      <m:oMath>
        <m:sSup>
          <m:sSupPr>
            <m:ctrlPr>
              <w:rPr>
                <w:rFonts w:ascii="Cambria Math" w:hAnsi="Cambria Math"/>
                <w:i/>
              </w:rPr>
            </m:ctrlPr>
          </m:sSupPr>
          <m:e>
            <m:r>
              <w:rPr>
                <w:rFonts w:ascii="Cambria Math" w:hAnsi="Cambria Math"/>
              </w:rPr>
              <m:t>s</m:t>
            </m:r>
          </m:e>
          <m:sup>
            <m:d>
              <m:dPr>
                <m:begChr m:val="["/>
                <m:endChr m:val="]"/>
                <m:ctrlPr>
                  <w:rPr>
                    <w:rFonts w:ascii="Cambria Math" w:hAnsi="Cambria Math"/>
                    <w:i/>
                  </w:rPr>
                </m:ctrlPr>
              </m:dPr>
              <m:e>
                <m:r>
                  <w:rPr>
                    <w:rFonts w:ascii="Cambria Math" w:hAnsi="Cambria Math"/>
                  </w:rPr>
                  <m:t>l</m:t>
                </m:r>
              </m:e>
            </m:d>
          </m:sup>
        </m:sSup>
      </m:oMath>
      <w:r>
        <w:t>.</w:t>
      </w:r>
      <w:r w:rsidR="0037615E">
        <w:rPr>
          <w:lang w:eastAsia="ja-JP"/>
        </w:rPr>
        <w:t xml:space="preserve"> </w:t>
      </w:r>
      <w:r w:rsidR="00024454">
        <w:rPr>
          <w:lang w:eastAsia="ja-JP"/>
        </w:rPr>
        <w:t xml:space="preserve">The value for padding is almost always zero, </w:t>
      </w:r>
      <m:oMath>
        <m:sSup>
          <m:sSupPr>
            <m:ctrlPr>
              <w:rPr>
                <w:rFonts w:ascii="Cambria Math" w:hAnsi="Cambria Math"/>
                <w:i/>
              </w:rPr>
            </m:ctrlPr>
          </m:sSupPr>
          <m:e>
            <m:r>
              <w:rPr>
                <w:rFonts w:ascii="Cambria Math" w:hAnsi="Cambria Math"/>
              </w:rPr>
              <m:t>p</m:t>
            </m:r>
          </m:e>
          <m:sup>
            <m:d>
              <m:dPr>
                <m:begChr m:val="["/>
                <m:endChr m:val="]"/>
                <m:ctrlPr>
                  <w:rPr>
                    <w:rFonts w:ascii="Cambria Math" w:hAnsi="Cambria Math"/>
                    <w:i/>
                  </w:rPr>
                </m:ctrlPr>
              </m:dPr>
              <m:e>
                <m:r>
                  <w:rPr>
                    <w:rFonts w:ascii="Cambria Math" w:hAnsi="Cambria Math"/>
                  </w:rPr>
                  <m:t>l</m:t>
                </m:r>
              </m:e>
            </m:d>
          </m:sup>
        </m:sSup>
        <m:r>
          <w:rPr>
            <w:rFonts w:ascii="Cambria Math" w:hAnsi="Cambria Math"/>
          </w:rPr>
          <m:t>=0</m:t>
        </m:r>
      </m:oMath>
      <w:r w:rsidR="00024454">
        <w:t>.</w:t>
      </w:r>
      <w:r w:rsidR="00024454">
        <w:rPr>
          <w:lang w:eastAsia="ja-JP"/>
        </w:rPr>
        <w:t xml:space="preserve"> </w:t>
      </w:r>
      <w:r>
        <w:rPr>
          <w:lang w:eastAsia="ja-JP"/>
        </w:rPr>
        <w:t>The filter</w:t>
      </w:r>
      <w:r w:rsidR="0037615E">
        <w:rPr>
          <w:lang w:eastAsia="ja-JP"/>
        </w:rPr>
        <w:t xml:space="preserve"> performs an aggregation operation</w:t>
      </w:r>
      <w:r>
        <w:rPr>
          <w:lang w:eastAsia="ja-JP"/>
        </w:rPr>
        <w:t xml:space="preserve"> as it slides over the activation signal. </w:t>
      </w:r>
      <w:r w:rsidR="00392C78">
        <w:rPr>
          <w:lang w:eastAsia="ja-JP"/>
        </w:rPr>
        <w:t xml:space="preserve">This operation is performed on each of the input channels independently. </w:t>
      </w:r>
      <w:r w:rsidR="00A1227A">
        <w:rPr>
          <w:lang w:eastAsia="ja-JP"/>
        </w:rPr>
        <w:t>T</w:t>
      </w:r>
      <w:r w:rsidR="00150582">
        <w:rPr>
          <w:lang w:eastAsia="ja-JP"/>
        </w:rPr>
        <w:t>ypes</w:t>
      </w:r>
      <w:r w:rsidR="00A1227A">
        <w:rPr>
          <w:lang w:eastAsia="ja-JP"/>
        </w:rPr>
        <w:t xml:space="preserve"> </w:t>
      </w:r>
      <w:r w:rsidR="00A55C4C">
        <w:rPr>
          <w:lang w:eastAsia="ja-JP"/>
        </w:rPr>
        <w:t xml:space="preserve">of </w:t>
      </w:r>
      <w:r w:rsidR="00A1227A">
        <w:rPr>
          <w:lang w:eastAsia="ja-JP"/>
        </w:rPr>
        <w:t xml:space="preserve">aggregation operations are </w:t>
      </w:r>
      <w:r w:rsidR="00A1227A" w:rsidRPr="00A1227A">
        <w:rPr>
          <w:i/>
          <w:lang w:eastAsia="ja-JP"/>
        </w:rPr>
        <w:t>maximum</w:t>
      </w:r>
      <w:r w:rsidR="00A1227A">
        <w:rPr>
          <w:lang w:eastAsia="ja-JP"/>
        </w:rPr>
        <w:t xml:space="preserve"> and </w:t>
      </w:r>
      <w:r w:rsidR="00A1227A" w:rsidRPr="00A1227A">
        <w:rPr>
          <w:i/>
          <w:lang w:eastAsia="ja-JP"/>
        </w:rPr>
        <w:t>average</w:t>
      </w:r>
      <w:r w:rsidR="00A1227A">
        <w:rPr>
          <w:lang w:eastAsia="ja-JP"/>
        </w:rPr>
        <w:t xml:space="preserve">. </w:t>
      </w:r>
      <w:r w:rsidR="00150582">
        <w:rPr>
          <w:lang w:eastAsia="ja-JP"/>
        </w:rPr>
        <w:t xml:space="preserve">The most common type is the </w:t>
      </w:r>
      <w:r w:rsidR="00150582" w:rsidRPr="00A55C4C">
        <w:rPr>
          <w:i/>
          <w:lang w:eastAsia="ja-JP"/>
        </w:rPr>
        <w:t>max-pool</w:t>
      </w:r>
      <w:r w:rsidR="00150582">
        <w:rPr>
          <w:lang w:eastAsia="ja-JP"/>
        </w:rPr>
        <w:t xml:space="preserve"> layer. As the </w:t>
      </w:r>
      <m:oMath>
        <m:r>
          <w:rPr>
            <w:rFonts w:ascii="Cambria Math" w:hAnsi="Cambria Math"/>
          </w:rPr>
          <m:t>f × f</m:t>
        </m:r>
      </m:oMath>
      <w:r w:rsidR="00150582">
        <w:t xml:space="preserve"> filter slides across the image, it picks the maximum activation for each position and sends that to the output image, thereby reducing the size of the input image according to equations (10) and (11).</w:t>
      </w:r>
      <w:r w:rsidR="007F2F31">
        <w:t xml:space="preserve"> There is also no activation function. This means pooling</w:t>
      </w:r>
      <w:r w:rsidR="007F2F31">
        <w:rPr>
          <w:lang w:eastAsia="ja-JP"/>
        </w:rPr>
        <w:t xml:space="preserve"> layers are described by the following equation:</w:t>
      </w:r>
    </w:p>
    <w:p w14:paraId="34E16C44" w14:textId="178D6899" w:rsidR="00150582" w:rsidRDefault="00150582" w:rsidP="00702063"/>
    <w:p w14:paraId="2186E4C1" w14:textId="4C636BF1" w:rsidR="007F2F31" w:rsidRPr="00CA0D8D" w:rsidRDefault="004A0E92" w:rsidP="00702063">
      <m:oMathPara>
        <m:oMathParaPr>
          <m:jc m:val="left"/>
        </m:oMathParaPr>
        <m:oMath>
          <m:eqArr>
            <m:eqArrPr>
              <m:maxDist m:val="1"/>
              <m:ctrlPr>
                <w:rPr>
                  <w:rFonts w:ascii="Cambria Math" w:hAnsi="Cambria Math"/>
                </w:rPr>
              </m:ctrlPr>
            </m:eqArrPr>
            <m:e>
              <m:sSup>
                <m:sSupPr>
                  <m:ctrlPr>
                    <w:rPr>
                      <w:rFonts w:ascii="Cambria Math" w:hAnsi="Cambria Math"/>
                    </w:rPr>
                  </m:ctrlPr>
                </m:sSupPr>
                <m:e>
                  <m:r>
                    <m:rPr>
                      <m:sty m:val="b"/>
                    </m:rPr>
                    <w:rPr>
                      <w:rFonts w:ascii="Cambria Math" w:hAnsi="Cambria Math"/>
                    </w:rPr>
                    <m:t>A</m:t>
                  </m:r>
                </m:e>
                <m:sup>
                  <m:d>
                    <m:dPr>
                      <m:begChr m:val="["/>
                      <m:endChr m:val="]"/>
                      <m:ctrlPr>
                        <w:rPr>
                          <w:rFonts w:ascii="Cambria Math" w:hAnsi="Cambria Math"/>
                        </w:rPr>
                      </m:ctrlPr>
                    </m:dPr>
                    <m:e>
                      <m:r>
                        <w:rPr>
                          <w:rFonts w:ascii="Cambria Math" w:hAnsi="Cambria Math"/>
                        </w:rPr>
                        <m:t>l</m:t>
                      </m:r>
                    </m:e>
                  </m:d>
                </m:sup>
              </m:sSup>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sSup>
                        <m:sSupPr>
                          <m:ctrlPr>
                            <w:rPr>
                              <w:rFonts w:ascii="Cambria Math" w:hAnsi="Cambria Math"/>
                            </w:rPr>
                          </m:ctrlPr>
                        </m:sSupPr>
                        <m:e>
                          <m:r>
                            <m:rPr>
                              <m:sty m:val="b"/>
                            </m:rPr>
                            <w:rPr>
                              <w:rFonts w:ascii="Cambria Math" w:hAnsi="Cambria Math"/>
                            </w:rPr>
                            <m:t>A</m:t>
                          </m:r>
                        </m:e>
                        <m:sup>
                          <m:d>
                            <m:dPr>
                              <m:begChr m:val="["/>
                              <m:endChr m:val="]"/>
                              <m:ctrlPr>
                                <w:rPr>
                                  <w:rFonts w:ascii="Cambria Math" w:hAnsi="Cambria Math"/>
                                </w:rPr>
                              </m:ctrlPr>
                            </m:dPr>
                            <m:e>
                              <m:r>
                                <w:rPr>
                                  <w:rFonts w:ascii="Cambria Math" w:hAnsi="Cambria Math"/>
                                </w:rPr>
                                <m:t>l</m:t>
                              </m:r>
                              <m:r>
                                <m:rPr>
                                  <m:sty m:val="p"/>
                                </m:rPr>
                                <w:rPr>
                                  <w:rFonts w:ascii="Cambria Math" w:hAnsi="Cambria Math"/>
                                </w:rPr>
                                <m:t>-1</m:t>
                              </m:r>
                            </m:e>
                          </m:d>
                        </m:sup>
                      </m:sSup>
                    </m:e>
                  </m:d>
                </m:e>
              </m:func>
              <m:r>
                <w:rPr>
                  <w:rFonts w:ascii="Cambria Math" w:hAnsi="Cambria Math"/>
                </w:rPr>
                <m:t>#</m:t>
              </m:r>
              <m:d>
                <m:dPr>
                  <m:ctrlPr>
                    <w:rPr>
                      <w:rFonts w:ascii="Cambria Math" w:hAnsi="Cambria Math"/>
                    </w:rPr>
                  </m:ctrlPr>
                </m:dPr>
                <m:e>
                  <m:r>
                    <m:rPr>
                      <m:sty m:val="p"/>
                    </m:rPr>
                    <w:rPr>
                      <w:rFonts w:ascii="Cambria Math" w:hAnsi="Cambria Math"/>
                    </w:rPr>
                    <m:t>13</m:t>
                  </m:r>
                </m:e>
              </m:d>
              <m:ctrlPr>
                <w:rPr>
                  <w:rFonts w:ascii="Cambria Math" w:hAnsi="Cambria Math"/>
                  <w:i/>
                </w:rPr>
              </m:ctrlPr>
            </m:e>
          </m:eqArr>
        </m:oMath>
      </m:oMathPara>
    </w:p>
    <w:p w14:paraId="1052C1D4" w14:textId="144031DA" w:rsidR="00424FF0" w:rsidRDefault="00424FF0" w:rsidP="00702063">
      <w:pPr>
        <w:rPr>
          <w:lang w:eastAsia="ja-JP"/>
        </w:rPr>
      </w:pPr>
    </w:p>
    <w:p w14:paraId="51E28DEC" w14:textId="7B6B8181" w:rsidR="00424FF0" w:rsidRDefault="00424FF0" w:rsidP="00702063">
      <w:pPr>
        <w:pStyle w:val="Heading4"/>
      </w:pPr>
      <w:r>
        <w:t>Dense layers</w:t>
      </w:r>
    </w:p>
    <w:p w14:paraId="11009AB7" w14:textId="41324025" w:rsidR="00571BB0" w:rsidRDefault="00956937" w:rsidP="00702063">
      <w:pPr>
        <w:rPr>
          <w:lang w:eastAsia="ja-JP"/>
        </w:rPr>
      </w:pPr>
      <w:r w:rsidRPr="00956937">
        <w:rPr>
          <w:i/>
          <w:lang w:eastAsia="ja-JP"/>
        </w:rPr>
        <w:t>Dense layers</w:t>
      </w:r>
      <w:r>
        <w:rPr>
          <w:lang w:eastAsia="ja-JP"/>
        </w:rPr>
        <w:t xml:space="preserve"> always form the last few layers of a CNN that performs classification. These layers are also called </w:t>
      </w:r>
      <w:r w:rsidRPr="00956937">
        <w:rPr>
          <w:i/>
          <w:lang w:eastAsia="ja-JP"/>
        </w:rPr>
        <w:t>fully connected</w:t>
      </w:r>
      <w:r>
        <w:rPr>
          <w:lang w:eastAsia="ja-JP"/>
        </w:rPr>
        <w:t xml:space="preserve"> layers.</w:t>
      </w:r>
      <w:r w:rsidR="00571BB0">
        <w:rPr>
          <w:lang w:eastAsia="ja-JP"/>
        </w:rPr>
        <w:t xml:space="preserve"> </w:t>
      </w:r>
      <w:r w:rsidR="00414082">
        <w:rPr>
          <w:lang w:eastAsia="ja-JP"/>
        </w:rPr>
        <w:t>Dense</w:t>
      </w:r>
      <w:r w:rsidR="00571BB0">
        <w:rPr>
          <w:lang w:eastAsia="ja-JP"/>
        </w:rPr>
        <w:t xml:space="preserve"> layers</w:t>
      </w:r>
      <w:r w:rsidR="00881375">
        <w:rPr>
          <w:lang w:eastAsia="ja-JP"/>
        </w:rPr>
        <w:t xml:space="preserve"> are described by E</w:t>
      </w:r>
      <w:r w:rsidR="00571BB0">
        <w:rPr>
          <w:lang w:eastAsia="ja-JP"/>
        </w:rPr>
        <w:t>quations</w:t>
      </w:r>
      <w:r w:rsidR="00881375">
        <w:rPr>
          <w:lang w:eastAsia="ja-JP"/>
        </w:rPr>
        <w:t xml:space="preserve"> 14 and 15</w:t>
      </w:r>
      <w:r w:rsidR="00571BB0">
        <w:rPr>
          <w:lang w:eastAsia="ja-JP"/>
        </w:rPr>
        <w:t>:</w:t>
      </w:r>
    </w:p>
    <w:p w14:paraId="5F3C2031" w14:textId="77777777" w:rsidR="00571BB0" w:rsidRDefault="00571BB0" w:rsidP="00702063">
      <w:pPr>
        <w:rPr>
          <w:lang w:eastAsia="ja-JP"/>
        </w:rPr>
      </w:pPr>
    </w:p>
    <w:p w14:paraId="20ABDD1B" w14:textId="287F6F72" w:rsidR="00571BB0" w:rsidRPr="004F008B" w:rsidRDefault="004A0E92" w:rsidP="00702063">
      <m:oMathPara>
        <m:oMathParaPr>
          <m:jc m:val="left"/>
        </m:oMathParaPr>
        <m:oMath>
          <m:eqArr>
            <m:eqArrPr>
              <m:maxDist m:val="1"/>
              <m:ctrlPr>
                <w:rPr>
                  <w:rFonts w:ascii="Cambria Math" w:hAnsi="Cambria Math"/>
                  <w:i/>
                </w:rPr>
              </m:ctrlPr>
            </m:eqArrPr>
            <m:e>
              <m:sSup>
                <m:sSupPr>
                  <m:ctrlPr>
                    <w:rPr>
                      <w:rFonts w:ascii="Cambria Math" w:hAnsi="Cambria Math"/>
                    </w:rPr>
                  </m:ctrlPr>
                </m:sSupPr>
                <m:e>
                  <m:r>
                    <m:rPr>
                      <m:sty m:val="b"/>
                    </m:rPr>
                    <w:rPr>
                      <w:rFonts w:ascii="Cambria Math" w:hAnsi="Cambria Math"/>
                    </w:rPr>
                    <m:t>z</m:t>
                  </m:r>
                </m:e>
                <m:sup>
                  <m:d>
                    <m:dPr>
                      <m:begChr m:val="["/>
                      <m:endChr m:val="]"/>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m:rPr>
                      <m:sty m:val="b"/>
                    </m:rPr>
                    <w:rPr>
                      <w:rFonts w:ascii="Cambria Math" w:hAnsi="Cambria Math"/>
                    </w:rPr>
                    <m:t>W</m:t>
                  </m:r>
                </m:e>
                <m:sup>
                  <m:d>
                    <m:dPr>
                      <m:begChr m:val="["/>
                      <m:endChr m:val="]"/>
                      <m:ctrlPr>
                        <w:rPr>
                          <w:rFonts w:ascii="Cambria Math" w:hAnsi="Cambria Math"/>
                        </w:rPr>
                      </m:ctrlPr>
                    </m:dPr>
                    <m:e>
                      <m:r>
                        <w:rPr>
                          <w:rFonts w:ascii="Cambria Math" w:hAnsi="Cambria Math"/>
                        </w:rPr>
                        <m:t>l</m:t>
                      </m:r>
                    </m:e>
                  </m:d>
                </m:sup>
              </m:sSup>
              <m:sSup>
                <m:sSupPr>
                  <m:ctrlPr>
                    <w:rPr>
                      <w:rFonts w:ascii="Cambria Math" w:hAnsi="Cambria Math"/>
                    </w:rPr>
                  </m:ctrlPr>
                </m:sSupPr>
                <m:e>
                  <m:r>
                    <m:rPr>
                      <m:sty m:val="b"/>
                    </m:rPr>
                    <w:rPr>
                      <w:rFonts w:ascii="Cambria Math" w:hAnsi="Cambria Math"/>
                    </w:rPr>
                    <m:t>a</m:t>
                  </m:r>
                </m:e>
                <m:sup>
                  <m:d>
                    <m:dPr>
                      <m:begChr m:val="["/>
                      <m:endChr m:val="]"/>
                      <m:ctrlPr>
                        <w:rPr>
                          <w:rFonts w:ascii="Cambria Math" w:hAnsi="Cambria Math"/>
                        </w:rPr>
                      </m:ctrlPr>
                    </m:dPr>
                    <m:e>
                      <m:r>
                        <w:rPr>
                          <w:rFonts w:ascii="Cambria Math" w:hAnsi="Cambria Math"/>
                        </w:rPr>
                        <m:t>l</m:t>
                      </m:r>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m:rPr>
                      <m:sty m:val="b"/>
                    </m:rPr>
                    <w:rPr>
                      <w:rFonts w:ascii="Cambria Math" w:hAnsi="Cambria Math"/>
                    </w:rPr>
                    <m:t>b</m:t>
                  </m:r>
                </m:e>
                <m:sup>
                  <m:d>
                    <m:dPr>
                      <m:begChr m:val="["/>
                      <m:endChr m:val="]"/>
                      <m:ctrlPr>
                        <w:rPr>
                          <w:rFonts w:ascii="Cambria Math" w:hAnsi="Cambria Math"/>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14</m:t>
                  </m:r>
                </m:e>
              </m:d>
            </m:e>
          </m:eqArr>
        </m:oMath>
      </m:oMathPara>
    </w:p>
    <w:p w14:paraId="7C4E1E76" w14:textId="1CC00C0E" w:rsidR="00571BB0" w:rsidRPr="004F008B" w:rsidRDefault="004A0E92" w:rsidP="00702063">
      <m:oMathPara>
        <m:oMathParaPr>
          <m:jc m:val="left"/>
        </m:oMathParaPr>
        <m:oMath>
          <m:eqArr>
            <m:eqArrPr>
              <m:maxDist m:val="1"/>
              <m:ctrlPr>
                <w:rPr>
                  <w:rFonts w:ascii="Cambria Math" w:hAnsi="Cambria Math"/>
                </w:rPr>
              </m:ctrlPr>
            </m:eqArrPr>
            <m:e>
              <m:sSup>
                <m:sSupPr>
                  <m:ctrlPr>
                    <w:rPr>
                      <w:rFonts w:ascii="Cambria Math" w:hAnsi="Cambria Math"/>
                    </w:rPr>
                  </m:ctrlPr>
                </m:sSupPr>
                <m:e>
                  <m:r>
                    <m:rPr>
                      <m:sty m:val="b"/>
                    </m:rPr>
                    <w:rPr>
                      <w:rFonts w:ascii="Cambria Math" w:hAnsi="Cambria Math"/>
                    </w:rPr>
                    <m:t>a</m:t>
                  </m:r>
                </m:e>
                <m:sup>
                  <m:d>
                    <m:dPr>
                      <m:begChr m:val="["/>
                      <m:endChr m:val="]"/>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g</m:t>
                  </m:r>
                </m:e>
                <m:sup>
                  <m:d>
                    <m:dPr>
                      <m:begChr m:val="["/>
                      <m:endChr m:val="]"/>
                      <m:ctrlPr>
                        <w:rPr>
                          <w:rFonts w:ascii="Cambria Math" w:hAnsi="Cambria Math"/>
                        </w:rPr>
                      </m:ctrlPr>
                    </m:dPr>
                    <m:e>
                      <m:r>
                        <w:rPr>
                          <w:rFonts w:ascii="Cambria Math" w:hAnsi="Cambria Math"/>
                        </w:rPr>
                        <m:t>l</m:t>
                      </m:r>
                    </m:e>
                  </m:d>
                </m:sup>
              </m:sSup>
              <m:d>
                <m:dPr>
                  <m:ctrlPr>
                    <w:rPr>
                      <w:rFonts w:ascii="Cambria Math" w:hAnsi="Cambria Math"/>
                    </w:rPr>
                  </m:ctrlPr>
                </m:dPr>
                <m:e>
                  <m:sSup>
                    <m:sSupPr>
                      <m:ctrlPr>
                        <w:rPr>
                          <w:rFonts w:ascii="Cambria Math" w:hAnsi="Cambria Math"/>
                        </w:rPr>
                      </m:ctrlPr>
                    </m:sSupPr>
                    <m:e>
                      <m:r>
                        <m:rPr>
                          <m:sty m:val="b"/>
                        </m:rPr>
                        <w:rPr>
                          <w:rFonts w:ascii="Cambria Math" w:hAnsi="Cambria Math"/>
                        </w:rPr>
                        <m:t>z</m:t>
                      </m:r>
                    </m:e>
                    <m:sup>
                      <m:d>
                        <m:dPr>
                          <m:begChr m:val="["/>
                          <m:endChr m:val="]"/>
                          <m:ctrlPr>
                            <w:rPr>
                              <w:rFonts w:ascii="Cambria Math" w:hAnsi="Cambria Math"/>
                            </w:rPr>
                          </m:ctrlPr>
                        </m:dPr>
                        <m:e>
                          <m:r>
                            <w:rPr>
                              <w:rFonts w:ascii="Cambria Math" w:hAnsi="Cambria Math"/>
                            </w:rPr>
                            <m:t>l</m:t>
                          </m:r>
                        </m:e>
                      </m:d>
                    </m:sup>
                  </m:sSup>
                </m:e>
              </m:d>
              <m:r>
                <w:rPr>
                  <w:rFonts w:ascii="Cambria Math" w:hAnsi="Cambria Math"/>
                </w:rPr>
                <m:t xml:space="preserve">              #</m:t>
              </m:r>
              <m:d>
                <m:dPr>
                  <m:ctrlPr>
                    <w:rPr>
                      <w:rFonts w:ascii="Cambria Math" w:hAnsi="Cambria Math"/>
                    </w:rPr>
                  </m:ctrlPr>
                </m:dPr>
                <m:e>
                  <m:r>
                    <m:rPr>
                      <m:sty m:val="p"/>
                    </m:rPr>
                    <w:rPr>
                      <w:rFonts w:ascii="Cambria Math" w:hAnsi="Cambria Math"/>
                    </w:rPr>
                    <m:t>15</m:t>
                  </m:r>
                </m:e>
              </m:d>
              <m:ctrlPr>
                <w:rPr>
                  <w:rFonts w:ascii="Cambria Math" w:hAnsi="Cambria Math"/>
                  <w:i/>
                </w:rPr>
              </m:ctrlPr>
            </m:e>
          </m:eqArr>
        </m:oMath>
      </m:oMathPara>
    </w:p>
    <w:p w14:paraId="238AE07C" w14:textId="32C37F8A" w:rsidR="00B31199" w:rsidRDefault="00B31199" w:rsidP="00702063">
      <w:pPr>
        <w:rPr>
          <w:lang w:eastAsia="ja-JP"/>
        </w:rPr>
      </w:pPr>
    </w:p>
    <w:p w14:paraId="69A1C2EF" w14:textId="2EFC808B" w:rsidR="009864A4" w:rsidRDefault="007D693C" w:rsidP="00702063">
      <w:pPr>
        <w:rPr>
          <w:lang w:eastAsia="ja-JP"/>
        </w:rPr>
      </w:pPr>
      <w:r>
        <w:rPr>
          <w:lang w:eastAsia="ja-JP"/>
        </w:rPr>
        <w:t>Notice the absence of the convolution operator, which have been rep</w:t>
      </w:r>
      <w:r w:rsidR="00F22BAC">
        <w:rPr>
          <w:lang w:eastAsia="ja-JP"/>
        </w:rPr>
        <w:t>laced by matrix multiplication.</w:t>
      </w:r>
    </w:p>
    <w:p w14:paraId="06239D71" w14:textId="688268B0" w:rsidR="009864A4" w:rsidRPr="004446F8" w:rsidRDefault="009864A4" w:rsidP="00702063">
      <w:r>
        <w:t xml:space="preserve">The </w:t>
      </w:r>
      <w:r w:rsidRPr="00E67896">
        <w:rPr>
          <w:i/>
        </w:rPr>
        <w:t>filter</w:t>
      </w:r>
      <w:r>
        <w:t xml:space="preserve"> of a dense layer is indicated by </w:t>
      </w:r>
      <m:oMath>
        <m:sSup>
          <m:sSupPr>
            <m:ctrlPr>
              <w:rPr>
                <w:rFonts w:ascii="Cambria Math" w:hAnsi="Cambria Math"/>
                <w:i/>
              </w:rPr>
            </m:ctrlPr>
          </m:sSupPr>
          <m:e>
            <m:r>
              <m:rPr>
                <m:sty m:val="b"/>
              </m:rPr>
              <w:rPr>
                <w:rFonts w:ascii="Cambria Math" w:hAnsi="Cambria Math"/>
              </w:rPr>
              <m:t>W</m:t>
            </m:r>
          </m:e>
          <m:sup>
            <m:d>
              <m:dPr>
                <m:begChr m:val="["/>
                <m:endChr m:val="]"/>
                <m:ctrlPr>
                  <w:rPr>
                    <w:rFonts w:ascii="Cambria Math" w:hAnsi="Cambria Math"/>
                    <w:i/>
                  </w:rPr>
                </m:ctrlPr>
              </m:dPr>
              <m:e>
                <m:r>
                  <w:rPr>
                    <w:rFonts w:ascii="Cambria Math" w:hAnsi="Cambria Math"/>
                  </w:rPr>
                  <m:t>l</m:t>
                </m:r>
              </m:e>
            </m:d>
          </m:sup>
        </m:sSup>
      </m:oMath>
      <w:r>
        <w:t xml:space="preserve"> where </w:t>
      </w:r>
      <m:oMath>
        <m:r>
          <w:rPr>
            <w:rFonts w:ascii="Cambria Math" w:hAnsi="Cambria Math"/>
          </w:rPr>
          <m:t>l</m:t>
        </m:r>
      </m:oMath>
      <w:r>
        <w:t xml:space="preserve"> is the index of the layer. </w:t>
      </w:r>
      <m:oMath>
        <m:sSup>
          <m:sSupPr>
            <m:ctrlPr>
              <w:rPr>
                <w:rFonts w:ascii="Cambria Math" w:hAnsi="Cambria Math"/>
                <w:i/>
              </w:rPr>
            </m:ctrlPr>
          </m:sSupPr>
          <m:e>
            <m:r>
              <m:rPr>
                <m:sty m:val="b"/>
              </m:rPr>
              <w:rPr>
                <w:rFonts w:ascii="Cambria Math" w:hAnsi="Cambria Math"/>
              </w:rPr>
              <m:t>W</m:t>
            </m:r>
          </m:e>
          <m:sup>
            <m:d>
              <m:dPr>
                <m:begChr m:val="["/>
                <m:endChr m:val="]"/>
                <m:ctrlPr>
                  <w:rPr>
                    <w:rFonts w:ascii="Cambria Math" w:hAnsi="Cambria Math"/>
                    <w:i/>
                  </w:rPr>
                </m:ctrlPr>
              </m:dPr>
              <m:e>
                <m:r>
                  <w:rPr>
                    <w:rFonts w:ascii="Cambria Math" w:hAnsi="Cambria Math"/>
                  </w:rPr>
                  <m:t>l</m:t>
                </m:r>
              </m:e>
            </m:d>
          </m:sup>
        </m:sSup>
      </m:oMath>
      <w:r>
        <w:t xml:space="preserve"> is matrix-valued with each element </w:t>
      </w:r>
      <m:oMath>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r>
          <m:rPr>
            <m:scr m:val="double-struck"/>
          </m:rPr>
          <w:rPr>
            <w:rFonts w:ascii="Cambria Math" w:hAnsi="Cambria Math"/>
            <w:lang w:eastAsia="ja-JP"/>
          </w:rPr>
          <m:t>∈R</m:t>
        </m:r>
      </m:oMath>
      <w:r>
        <w:rPr>
          <w:lang w:eastAsia="ja-JP"/>
        </w:rPr>
        <w:t xml:space="preserve">. The values of </w:t>
      </w:r>
      <m:oMath>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oMath>
      <w:r>
        <w:t xml:space="preserve"> are learned by the training process. The </w:t>
      </w:r>
      <w:r w:rsidRPr="00AC6F4F">
        <w:rPr>
          <w:i/>
        </w:rPr>
        <w:t>dimension</w:t>
      </w:r>
      <w:r>
        <w:rPr>
          <w:i/>
        </w:rPr>
        <w:t>s</w:t>
      </w:r>
      <w:r>
        <w:t xml:space="preserve"> of </w:t>
      </w:r>
      <m:oMath>
        <m:sSup>
          <m:sSupPr>
            <m:ctrlPr>
              <w:rPr>
                <w:rFonts w:ascii="Cambria Math" w:hAnsi="Cambria Math"/>
                <w:i/>
              </w:rPr>
            </m:ctrlPr>
          </m:sSupPr>
          <m:e>
            <m:r>
              <m:rPr>
                <m:sty m:val="b"/>
              </m:rPr>
              <w:rPr>
                <w:rFonts w:ascii="Cambria Math" w:hAnsi="Cambria Math"/>
              </w:rPr>
              <m:t>W</m:t>
            </m:r>
          </m:e>
          <m:sup>
            <m:d>
              <m:dPr>
                <m:begChr m:val="["/>
                <m:endChr m:val="]"/>
                <m:ctrlPr>
                  <w:rPr>
                    <w:rFonts w:ascii="Cambria Math" w:hAnsi="Cambria Math"/>
                    <w:i/>
                  </w:rPr>
                </m:ctrlPr>
              </m:dPr>
              <m:e>
                <m:r>
                  <w:rPr>
                    <w:rFonts w:ascii="Cambria Math" w:hAnsi="Cambria Math"/>
                  </w:rPr>
                  <m:t>l</m:t>
                </m:r>
              </m:e>
            </m:d>
          </m:sup>
        </m:sSup>
      </m:oMath>
      <w:r>
        <w:t xml:space="preserve"> are </w:t>
      </w:r>
      <m:oMath>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 xml:space="preserve"> × </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oMath>
      <w:r>
        <w:t xml:space="preserve"> where </w:t>
      </w:r>
      <m:oMath>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oMath>
      <w:r>
        <w:t xml:space="preserve"> is the </w:t>
      </w:r>
      <w:r w:rsidRPr="0039331E">
        <w:rPr>
          <w:i/>
        </w:rPr>
        <w:t xml:space="preserve">number of </w:t>
      </w:r>
      <w:r w:rsidR="00F811BE">
        <w:rPr>
          <w:i/>
        </w:rPr>
        <w:t>input features</w:t>
      </w:r>
      <w:r>
        <w:t xml:space="preserve"> (also the </w:t>
      </w:r>
      <w:r w:rsidRPr="00F811BE">
        <w:t xml:space="preserve">number of </w:t>
      </w:r>
      <w:r w:rsidR="00F811BE" w:rsidRPr="00F811BE">
        <w:t>output features</w:t>
      </w:r>
      <w:r>
        <w:t xml:space="preserve"> in the previous layer</w:t>
      </w:r>
      <w:r w:rsidR="00F811BE">
        <w:t xml:space="preserve">), and </w:t>
      </w:r>
      <m:oMath>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oMath>
      <w:r w:rsidR="00F811BE">
        <w:t xml:space="preserve"> is the </w:t>
      </w:r>
      <w:r w:rsidR="00F811BE" w:rsidRPr="00F811BE">
        <w:rPr>
          <w:i/>
        </w:rPr>
        <w:t>number of output features</w:t>
      </w:r>
      <w:r w:rsidR="0047535D">
        <w:t>.</w:t>
      </w:r>
    </w:p>
    <w:p w14:paraId="3C8411E2" w14:textId="21F5D7C9" w:rsidR="00F22BAC" w:rsidRDefault="00F22BAC" w:rsidP="00702063">
      <w:r>
        <w:t xml:space="preserve">The </w:t>
      </w:r>
      <w:r w:rsidRPr="00C26EE1">
        <w:rPr>
          <w:i/>
        </w:rPr>
        <w:t>activations</w:t>
      </w:r>
      <w:r>
        <w:t xml:space="preserve"> in layer </w:t>
      </w:r>
      <m:oMath>
        <m:r>
          <w:rPr>
            <w:rFonts w:ascii="Cambria Math" w:hAnsi="Cambria Math"/>
          </w:rPr>
          <m:t>l</m:t>
        </m:r>
      </m:oMath>
      <w:r>
        <w:t xml:space="preserve"> are represented by a vector </w:t>
      </w:r>
      <m:oMath>
        <m:sSup>
          <m:sSupPr>
            <m:ctrlPr>
              <w:rPr>
                <w:rFonts w:ascii="Cambria Math" w:hAnsi="Cambria Math"/>
                <w:b/>
                <w:i/>
              </w:rPr>
            </m:ctrlPr>
          </m:sSupPr>
          <m:e>
            <m:r>
              <m:rPr>
                <m:sty m:val="b"/>
              </m:rPr>
              <w:rPr>
                <w:rFonts w:ascii="Cambria Math" w:hAnsi="Cambria Math"/>
              </w:rPr>
              <m:t>a</m:t>
            </m:r>
            <m:ctrlPr>
              <w:rPr>
                <w:rFonts w:ascii="Cambria Math" w:hAnsi="Cambria Math"/>
                <w:b/>
              </w:rPr>
            </m:ctrlPr>
          </m:e>
          <m:sup>
            <m:d>
              <m:dPr>
                <m:begChr m:val="["/>
                <m:endChr m:val="]"/>
                <m:ctrlPr>
                  <w:rPr>
                    <w:rFonts w:ascii="Cambria Math" w:hAnsi="Cambria Math"/>
                    <w:i/>
                  </w:rPr>
                </m:ctrlPr>
              </m:dPr>
              <m:e>
                <m:r>
                  <w:rPr>
                    <w:rFonts w:ascii="Cambria Math" w:hAnsi="Cambria Math"/>
                  </w:rPr>
                  <m:t>l</m:t>
                </m:r>
              </m:e>
            </m:d>
          </m:sup>
        </m:sSup>
      </m:oMath>
      <w:r>
        <w:rPr>
          <w:lang w:eastAsia="ja-JP"/>
        </w:rPr>
        <w:t xml:space="preserve">. For each layer, we distinguish between the </w:t>
      </w:r>
      <w:r w:rsidRPr="00E10C57">
        <w:rPr>
          <w:i/>
          <w:lang w:eastAsia="ja-JP"/>
        </w:rPr>
        <w:t>input</w:t>
      </w:r>
      <w:r>
        <w:rPr>
          <w:lang w:eastAsia="ja-JP"/>
        </w:rPr>
        <w:t xml:space="preserve"> activations, </w:t>
      </w:r>
      <m:oMath>
        <m:sSup>
          <m:sSupPr>
            <m:ctrlPr>
              <w:rPr>
                <w:rFonts w:ascii="Cambria Math" w:hAnsi="Cambria Math"/>
                <w:i/>
              </w:rPr>
            </m:ctrlPr>
          </m:sSupPr>
          <m:e>
            <m:r>
              <m:rPr>
                <m:sty m:val="b"/>
              </m:rPr>
              <w:rPr>
                <w:rFonts w:ascii="Cambria Math" w:hAnsi="Cambria Math"/>
              </w:rPr>
              <m:t>a</m:t>
            </m:r>
          </m:e>
          <m:sup>
            <m:d>
              <m:dPr>
                <m:begChr m:val="["/>
                <m:endChr m:val="]"/>
                <m:ctrlPr>
                  <w:rPr>
                    <w:rFonts w:ascii="Cambria Math" w:hAnsi="Cambria Math"/>
                    <w:i/>
                  </w:rPr>
                </m:ctrlPr>
              </m:dPr>
              <m:e>
                <m:r>
                  <w:rPr>
                    <w:rFonts w:ascii="Cambria Math" w:hAnsi="Cambria Math"/>
                  </w:rPr>
                  <m:t>l-1</m:t>
                </m:r>
              </m:e>
            </m:d>
          </m:sup>
        </m:sSup>
      </m:oMath>
      <w:r>
        <w:t>,</w:t>
      </w:r>
      <w:r>
        <w:rPr>
          <w:lang w:eastAsia="ja-JP"/>
        </w:rPr>
        <w:t xml:space="preserve"> and </w:t>
      </w:r>
      <w:r w:rsidRPr="00E10C57">
        <w:rPr>
          <w:i/>
          <w:lang w:eastAsia="ja-JP"/>
        </w:rPr>
        <w:t>output</w:t>
      </w:r>
      <w:r>
        <w:rPr>
          <w:lang w:eastAsia="ja-JP"/>
        </w:rPr>
        <w:t xml:space="preserve"> activations, </w:t>
      </w:r>
      <m:oMath>
        <m:sSup>
          <m:sSupPr>
            <m:ctrlPr>
              <w:rPr>
                <w:rFonts w:ascii="Cambria Math" w:hAnsi="Cambria Math"/>
                <w:i/>
              </w:rPr>
            </m:ctrlPr>
          </m:sSupPr>
          <m:e>
            <m:r>
              <m:rPr>
                <m:sty m:val="b"/>
              </m:rPr>
              <w:rPr>
                <w:rFonts w:ascii="Cambria Math" w:hAnsi="Cambria Math"/>
              </w:rPr>
              <m:t>a</m:t>
            </m:r>
          </m:e>
          <m:sup>
            <m:d>
              <m:dPr>
                <m:begChr m:val="["/>
                <m:endChr m:val="]"/>
                <m:ctrlPr>
                  <w:rPr>
                    <w:rFonts w:ascii="Cambria Math" w:hAnsi="Cambria Math"/>
                    <w:i/>
                  </w:rPr>
                </m:ctrlPr>
              </m:dPr>
              <m:e>
                <m:r>
                  <w:rPr>
                    <w:rFonts w:ascii="Cambria Math" w:hAnsi="Cambria Math"/>
                  </w:rPr>
                  <m:t>l</m:t>
                </m:r>
              </m:e>
            </m:d>
          </m:sup>
        </m:sSup>
      </m:oMath>
      <w:r>
        <w:rPr>
          <w:lang w:eastAsia="ja-JP"/>
        </w:rPr>
        <w:t xml:space="preserve">. </w:t>
      </w:r>
      <w:r w:rsidR="00985BF4">
        <w:rPr>
          <w:lang w:eastAsia="ja-JP"/>
        </w:rPr>
        <w:t>The dimension</w:t>
      </w:r>
      <w:r>
        <w:rPr>
          <w:lang w:eastAsia="ja-JP"/>
        </w:rPr>
        <w:t xml:space="preserve"> of </w:t>
      </w:r>
      <m:oMath>
        <m:sSup>
          <m:sSupPr>
            <m:ctrlPr>
              <w:rPr>
                <w:rFonts w:ascii="Cambria Math" w:hAnsi="Cambria Math"/>
                <w:i/>
              </w:rPr>
            </m:ctrlPr>
          </m:sSupPr>
          <m:e>
            <m:r>
              <m:rPr>
                <m:sty m:val="b"/>
              </m:rPr>
              <w:rPr>
                <w:rFonts w:ascii="Cambria Math" w:hAnsi="Cambria Math"/>
              </w:rPr>
              <m:t>a</m:t>
            </m:r>
          </m:e>
          <m:sup>
            <m:d>
              <m:dPr>
                <m:begChr m:val="["/>
                <m:endChr m:val="]"/>
                <m:ctrlPr>
                  <w:rPr>
                    <w:rFonts w:ascii="Cambria Math" w:hAnsi="Cambria Math"/>
                    <w:i/>
                  </w:rPr>
                </m:ctrlPr>
              </m:dPr>
              <m:e>
                <m:r>
                  <w:rPr>
                    <w:rFonts w:ascii="Cambria Math" w:hAnsi="Cambria Math"/>
                  </w:rPr>
                  <m:t>l-1</m:t>
                </m:r>
              </m:e>
            </m:d>
          </m:sup>
        </m:sSup>
      </m:oMath>
      <w:r>
        <w:t xml:space="preserve"> </w:t>
      </w:r>
      <w:r w:rsidR="00985BF4">
        <w:t>is</w:t>
      </w:r>
      <w:r>
        <w:t xml:space="preserve"> </w:t>
      </w:r>
      <m:oMath>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oMath>
      <w:r>
        <w:t xml:space="preserve"> where </w:t>
      </w:r>
      <m:oMath>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oMath>
      <w:r>
        <w:t xml:space="preserve"> is the number of </w:t>
      </w:r>
      <w:r w:rsidR="00B823D4">
        <w:t>neurons or hidden units</w:t>
      </w:r>
      <w:r>
        <w:t xml:space="preserve"> in the previous layer.</w:t>
      </w:r>
      <w:r w:rsidR="00B823D4">
        <w:t xml:space="preserve"> The dimension</w:t>
      </w:r>
      <w:r>
        <w:t xml:space="preserve"> of </w:t>
      </w:r>
      <m:oMath>
        <m:sSup>
          <m:sSupPr>
            <m:ctrlPr>
              <w:rPr>
                <w:rFonts w:ascii="Cambria Math" w:hAnsi="Cambria Math"/>
                <w:i/>
              </w:rPr>
            </m:ctrlPr>
          </m:sSupPr>
          <m:e>
            <m:r>
              <m:rPr>
                <m:sty m:val="b"/>
              </m:rPr>
              <w:rPr>
                <w:rFonts w:ascii="Cambria Math" w:hAnsi="Cambria Math"/>
              </w:rPr>
              <m:t>a</m:t>
            </m:r>
          </m:e>
          <m:sup>
            <m:d>
              <m:dPr>
                <m:begChr m:val="["/>
                <m:endChr m:val="]"/>
                <m:ctrlPr>
                  <w:rPr>
                    <w:rFonts w:ascii="Cambria Math" w:hAnsi="Cambria Math"/>
                    <w:i/>
                  </w:rPr>
                </m:ctrlPr>
              </m:dPr>
              <m:e>
                <m:r>
                  <w:rPr>
                    <w:rFonts w:ascii="Cambria Math" w:hAnsi="Cambria Math"/>
                  </w:rPr>
                  <m:t>l</m:t>
                </m:r>
              </m:e>
            </m:d>
          </m:sup>
        </m:sSup>
      </m:oMath>
      <w:r>
        <w:t xml:space="preserve"> </w:t>
      </w:r>
      <w:r w:rsidR="00985BF4">
        <w:t>is</w:t>
      </w:r>
      <w:r>
        <w:t xml:space="preserve"> </w:t>
      </w:r>
      <m:oMath>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oMath>
      <w:r w:rsidR="00B823D4">
        <w:t xml:space="preserve"> where </w:t>
      </w:r>
      <m:oMath>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oMath>
      <w:r w:rsidR="00B823D4">
        <w:t xml:space="preserve"> is the number of units in the current layer.</w:t>
      </w:r>
    </w:p>
    <w:p w14:paraId="21BF30DC" w14:textId="32B97346" w:rsidR="00692803" w:rsidRDefault="00F37385" w:rsidP="00702063">
      <w:r>
        <w:rPr>
          <w:lang w:eastAsia="ja-JP"/>
        </w:rPr>
        <w:t>There is no concept</w:t>
      </w:r>
      <w:r w:rsidR="00692803">
        <w:rPr>
          <w:lang w:eastAsia="ja-JP"/>
        </w:rPr>
        <w:t xml:space="preserve"> of padding </w:t>
      </w:r>
      <w:r>
        <w:rPr>
          <w:lang w:eastAsia="ja-JP"/>
        </w:rPr>
        <w:t>n</w:t>
      </w:r>
      <w:r w:rsidR="00692803">
        <w:rPr>
          <w:lang w:eastAsia="ja-JP"/>
        </w:rPr>
        <w:t xml:space="preserve">or </w:t>
      </w:r>
      <w:r>
        <w:rPr>
          <w:lang w:eastAsia="ja-JP"/>
        </w:rPr>
        <w:t xml:space="preserve">of </w:t>
      </w:r>
      <w:r w:rsidR="00692803">
        <w:rPr>
          <w:lang w:eastAsia="ja-JP"/>
        </w:rPr>
        <w:t xml:space="preserve">stride. The </w:t>
      </w:r>
      <w:r w:rsidR="00692803" w:rsidRPr="008E6480">
        <w:rPr>
          <w:i/>
          <w:lang w:eastAsia="ja-JP"/>
        </w:rPr>
        <w:t>bias</w:t>
      </w:r>
      <w:r w:rsidR="00692803">
        <w:rPr>
          <w:lang w:eastAsia="ja-JP"/>
        </w:rPr>
        <w:t xml:space="preserve"> vector in layer </w:t>
      </w:r>
      <m:oMath>
        <m:r>
          <w:rPr>
            <w:rFonts w:ascii="Cambria Math" w:hAnsi="Cambria Math"/>
          </w:rPr>
          <m:t>l</m:t>
        </m:r>
      </m:oMath>
      <w:r w:rsidR="00692803">
        <w:t xml:space="preserve"> is indicated by </w:t>
      </w:r>
      <m:oMath>
        <m:sSup>
          <m:sSupPr>
            <m:ctrlPr>
              <w:rPr>
                <w:rFonts w:ascii="Cambria Math" w:hAnsi="Cambria Math"/>
                <w:i/>
              </w:rPr>
            </m:ctrlPr>
          </m:sSupPr>
          <m:e>
            <m:r>
              <m:rPr>
                <m:sty m:val="b"/>
              </m:rPr>
              <w:rPr>
                <w:rFonts w:ascii="Cambria Math" w:hAnsi="Cambria Math"/>
              </w:rPr>
              <m:t>b</m:t>
            </m:r>
          </m:e>
          <m:sup>
            <m:d>
              <m:dPr>
                <m:begChr m:val="["/>
                <m:endChr m:val="]"/>
                <m:ctrlPr>
                  <w:rPr>
                    <w:rFonts w:ascii="Cambria Math" w:hAnsi="Cambria Math"/>
                    <w:i/>
                  </w:rPr>
                </m:ctrlPr>
              </m:dPr>
              <m:e>
                <m:r>
                  <w:rPr>
                    <w:rFonts w:ascii="Cambria Math" w:hAnsi="Cambria Math"/>
                  </w:rPr>
                  <m:t>l</m:t>
                </m:r>
              </m:e>
            </m:d>
          </m:sup>
        </m:sSup>
      </m:oMath>
      <w:r>
        <w:t xml:space="preserve">. Equation </w:t>
      </w:r>
      <w:r w:rsidR="007F2F31">
        <w:t>14</w:t>
      </w:r>
      <w:r w:rsidR="00692803">
        <w:t xml:space="preserve"> describes the </w:t>
      </w:r>
      <w:r w:rsidR="00692803" w:rsidRPr="002E3715">
        <w:rPr>
          <w:i/>
        </w:rPr>
        <w:t>linear</w:t>
      </w:r>
      <w:r w:rsidR="00692803">
        <w:t xml:space="preserve"> part of the filter. The </w:t>
      </w:r>
      <w:r w:rsidR="00692803" w:rsidRPr="002E3715">
        <w:rPr>
          <w:i/>
        </w:rPr>
        <w:t>activation</w:t>
      </w:r>
      <w:r>
        <w:t xml:space="preserve"> part is captured by Equation </w:t>
      </w:r>
      <w:r w:rsidR="007F2F31">
        <w:t>15</w:t>
      </w:r>
      <w:r w:rsidR="00692803">
        <w:t xml:space="preserve">. The </w:t>
      </w:r>
      <w:r w:rsidR="00692803" w:rsidRPr="002E3715">
        <w:rPr>
          <w:i/>
        </w:rPr>
        <w:t>activation function</w:t>
      </w:r>
      <w:r w:rsidR="00692803">
        <w:t xml:space="preserve">, </w:t>
      </w:r>
      <m:oMath>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l</m:t>
                </m:r>
              </m:e>
            </m:d>
          </m:sup>
        </m:sSup>
      </m:oMath>
      <w:r w:rsidR="00692803">
        <w:t>, is ofte</w:t>
      </w:r>
      <w:r>
        <w:t>n a ReLU</w:t>
      </w:r>
      <w:r w:rsidR="00692803">
        <w:t>.</w:t>
      </w:r>
    </w:p>
    <w:p w14:paraId="0A13E8A8" w14:textId="5C3EC682" w:rsidR="00571BB0" w:rsidRPr="00E67896" w:rsidRDefault="00571BB0" w:rsidP="00702063">
      <w:r>
        <w:t>As befo</w:t>
      </w:r>
      <w:r w:rsidR="007F2F31">
        <w:t xml:space="preserve">re, we can combine </w:t>
      </w:r>
      <w:r w:rsidR="00C46A64">
        <w:t>Equations 14</w:t>
      </w:r>
      <w:r w:rsidR="007F2F31">
        <w:t xml:space="preserve"> an</w:t>
      </w:r>
      <w:r w:rsidR="00C46A64">
        <w:t xml:space="preserve">d </w:t>
      </w:r>
      <w:r w:rsidR="007F2F31">
        <w:t>15</w:t>
      </w:r>
      <w:r>
        <w:t xml:space="preserve"> into a single equation</w:t>
      </w:r>
      <w:r w:rsidR="00D50484">
        <w:t xml:space="preserve"> (see Equation 16).</w:t>
      </w:r>
    </w:p>
    <w:p w14:paraId="38D12E94" w14:textId="77777777" w:rsidR="00571BB0" w:rsidRDefault="00571BB0" w:rsidP="00702063"/>
    <w:p w14:paraId="4BF4AA6C" w14:textId="66298418" w:rsidR="00571BB0" w:rsidRPr="003D285A" w:rsidRDefault="004A0E92" w:rsidP="00702063">
      <m:oMathPara>
        <m:oMathParaPr>
          <m:jc m:val="left"/>
        </m:oMathParaPr>
        <m:oMath>
          <m:eqArr>
            <m:eqArrPr>
              <m:maxDist m:val="1"/>
              <m:ctrlPr>
                <w:rPr>
                  <w:rFonts w:ascii="Cambria Math" w:hAnsi="Cambria Math"/>
                  <w:i/>
                </w:rPr>
              </m:ctrlPr>
            </m:eqArrPr>
            <m:e>
              <m:sSup>
                <m:sSupPr>
                  <m:ctrlPr>
                    <w:rPr>
                      <w:rFonts w:ascii="Cambria Math" w:hAnsi="Cambria Math"/>
                    </w:rPr>
                  </m:ctrlPr>
                </m:sSupPr>
                <m:e>
                  <m:r>
                    <m:rPr>
                      <m:sty m:val="b"/>
                    </m:rPr>
                    <w:rPr>
                      <w:rFonts w:ascii="Cambria Math" w:hAnsi="Cambria Math"/>
                    </w:rPr>
                    <m:t>a</m:t>
                  </m:r>
                </m:e>
                <m:sup>
                  <m:d>
                    <m:dPr>
                      <m:begChr m:val="["/>
                      <m:endChr m:val="]"/>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g</m:t>
                  </m:r>
                </m:e>
                <m:sup>
                  <m:d>
                    <m:dPr>
                      <m:begChr m:val="["/>
                      <m:endChr m:val="]"/>
                      <m:ctrlPr>
                        <w:rPr>
                          <w:rFonts w:ascii="Cambria Math" w:hAnsi="Cambria Math"/>
                        </w:rPr>
                      </m:ctrlPr>
                    </m:dPr>
                    <m:e>
                      <m:r>
                        <w:rPr>
                          <w:rFonts w:ascii="Cambria Math" w:hAnsi="Cambria Math"/>
                        </w:rPr>
                        <m:t>l</m:t>
                      </m:r>
                    </m:e>
                  </m:d>
                </m:sup>
              </m:sSup>
              <m:d>
                <m:dPr>
                  <m:ctrlPr>
                    <w:rPr>
                      <w:rFonts w:ascii="Cambria Math" w:hAnsi="Cambria Math"/>
                    </w:rPr>
                  </m:ctrlPr>
                </m:dPr>
                <m:e>
                  <m:sSup>
                    <m:sSupPr>
                      <m:ctrlPr>
                        <w:rPr>
                          <w:rFonts w:ascii="Cambria Math" w:hAnsi="Cambria Math"/>
                        </w:rPr>
                      </m:ctrlPr>
                    </m:sSupPr>
                    <m:e>
                      <m:r>
                        <m:rPr>
                          <m:sty m:val="b"/>
                        </m:rPr>
                        <w:rPr>
                          <w:rFonts w:ascii="Cambria Math" w:hAnsi="Cambria Math"/>
                        </w:rPr>
                        <m:t>W</m:t>
                      </m:r>
                    </m:e>
                    <m:sup>
                      <m:d>
                        <m:dPr>
                          <m:begChr m:val="["/>
                          <m:endChr m:val="]"/>
                          <m:ctrlPr>
                            <w:rPr>
                              <w:rFonts w:ascii="Cambria Math" w:hAnsi="Cambria Math"/>
                            </w:rPr>
                          </m:ctrlPr>
                        </m:dPr>
                        <m:e>
                          <m:r>
                            <w:rPr>
                              <w:rFonts w:ascii="Cambria Math" w:hAnsi="Cambria Math"/>
                            </w:rPr>
                            <m:t>l</m:t>
                          </m:r>
                        </m:e>
                      </m:d>
                    </m:sup>
                  </m:sSup>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a</m:t>
                      </m:r>
                    </m:e>
                    <m:sup>
                      <m:d>
                        <m:dPr>
                          <m:begChr m:val="["/>
                          <m:endChr m:val="]"/>
                          <m:ctrlPr>
                            <w:rPr>
                              <w:rFonts w:ascii="Cambria Math" w:hAnsi="Cambria Math"/>
                            </w:rPr>
                          </m:ctrlPr>
                        </m:dPr>
                        <m:e>
                          <m:r>
                            <w:rPr>
                              <w:rFonts w:ascii="Cambria Math" w:hAnsi="Cambria Math"/>
                            </w:rPr>
                            <m:t>l</m:t>
                          </m:r>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m:rPr>
                          <m:sty m:val="b"/>
                        </m:rPr>
                        <w:rPr>
                          <w:rFonts w:ascii="Cambria Math" w:hAnsi="Cambria Math"/>
                        </w:rPr>
                        <m:t>b</m:t>
                      </m:r>
                    </m:e>
                    <m:sup>
                      <m:d>
                        <m:dPr>
                          <m:begChr m:val="["/>
                          <m:endChr m:val="]"/>
                          <m:ctrlPr>
                            <w:rPr>
                              <w:rFonts w:ascii="Cambria Math" w:hAnsi="Cambria Math"/>
                            </w:rPr>
                          </m:ctrlPr>
                        </m:dPr>
                        <m:e>
                          <m:r>
                            <w:rPr>
                              <w:rFonts w:ascii="Cambria Math" w:hAnsi="Cambria Math"/>
                            </w:rPr>
                            <m:t>l</m:t>
                          </m:r>
                        </m:e>
                      </m:d>
                    </m:sup>
                  </m:sSup>
                </m:e>
              </m:d>
              <m:r>
                <w:rPr>
                  <w:rFonts w:ascii="Cambria Math" w:hAnsi="Cambria Math"/>
                </w:rPr>
                <m:t>#</m:t>
              </m:r>
              <m:d>
                <m:dPr>
                  <m:ctrlPr>
                    <w:rPr>
                      <w:rFonts w:ascii="Cambria Math" w:hAnsi="Cambria Math"/>
                      <w:i/>
                    </w:rPr>
                  </m:ctrlPr>
                </m:dPr>
                <m:e>
                  <m:r>
                    <w:rPr>
                      <w:rFonts w:ascii="Cambria Math" w:hAnsi="Cambria Math"/>
                    </w:rPr>
                    <m:t>16</m:t>
                  </m:r>
                </m:e>
              </m:d>
            </m:e>
          </m:eqArr>
        </m:oMath>
      </m:oMathPara>
    </w:p>
    <w:p w14:paraId="5E4283FC" w14:textId="77777777" w:rsidR="00571BB0" w:rsidRDefault="00571BB0" w:rsidP="00702063">
      <w:pPr>
        <w:rPr>
          <w:lang w:eastAsia="ja-JP"/>
        </w:rPr>
      </w:pPr>
    </w:p>
    <w:p w14:paraId="38CE488B" w14:textId="65CE1AA3" w:rsidR="00571BB0" w:rsidRDefault="00A11F43" w:rsidP="00702063">
      <w:r>
        <w:t xml:space="preserve">If we make use of mini-batch training, the dimensions of </w:t>
      </w:r>
      <m:oMath>
        <m:sSup>
          <m:sSupPr>
            <m:ctrlPr>
              <w:rPr>
                <w:rFonts w:ascii="Cambria Math" w:hAnsi="Cambria Math"/>
                <w:i/>
              </w:rPr>
            </m:ctrlPr>
          </m:sSupPr>
          <m:e>
            <m:r>
              <m:rPr>
                <m:sty m:val="b"/>
              </m:rPr>
              <w:rPr>
                <w:rFonts w:ascii="Cambria Math" w:hAnsi="Cambria Math"/>
              </w:rPr>
              <m:t>a</m:t>
            </m:r>
          </m:e>
          <m:sup>
            <m:d>
              <m:dPr>
                <m:begChr m:val="["/>
                <m:endChr m:val="]"/>
                <m:ctrlPr>
                  <w:rPr>
                    <w:rFonts w:ascii="Cambria Math" w:hAnsi="Cambria Math"/>
                    <w:i/>
                  </w:rPr>
                </m:ctrlPr>
              </m:dPr>
              <m:e>
                <m:r>
                  <w:rPr>
                    <w:rFonts w:ascii="Cambria Math" w:hAnsi="Cambria Math"/>
                  </w:rPr>
                  <m:t>l</m:t>
                </m:r>
              </m:e>
            </m:d>
          </m:sup>
        </m:sSup>
      </m:oMath>
      <w:r>
        <w:t xml:space="preserve"> will expand to </w:t>
      </w:r>
      <m:oMath>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 xml:space="preserve"> × m</m:t>
        </m:r>
      </m:oMath>
      <w:r>
        <w:t xml:space="preserve"> where </w:t>
      </w:r>
      <m:oMath>
        <m:r>
          <w:rPr>
            <w:rFonts w:ascii="Cambria Math" w:hAnsi="Cambria Math"/>
          </w:rPr>
          <m:t>m</m:t>
        </m:r>
      </m:oMath>
      <w:r>
        <w:t xml:space="preserve"> is the mini-batch size. In this case </w:t>
      </w:r>
      <m:oMath>
        <m:sSup>
          <m:sSupPr>
            <m:ctrlPr>
              <w:rPr>
                <w:rFonts w:ascii="Cambria Math" w:hAnsi="Cambria Math"/>
                <w:i/>
              </w:rPr>
            </m:ctrlPr>
          </m:sSupPr>
          <m:e>
            <m:r>
              <m:rPr>
                <m:sty m:val="b"/>
              </m:rPr>
              <w:rPr>
                <w:rFonts w:ascii="Cambria Math" w:hAnsi="Cambria Math"/>
              </w:rPr>
              <m:t>a</m:t>
            </m:r>
          </m:e>
          <m:sup>
            <m:d>
              <m:dPr>
                <m:begChr m:val="["/>
                <m:endChr m:val="]"/>
                <m:ctrlPr>
                  <w:rPr>
                    <w:rFonts w:ascii="Cambria Math" w:hAnsi="Cambria Math"/>
                    <w:i/>
                  </w:rPr>
                </m:ctrlPr>
              </m:dPr>
              <m:e>
                <m:r>
                  <w:rPr>
                    <w:rFonts w:ascii="Cambria Math" w:hAnsi="Cambria Math"/>
                  </w:rPr>
                  <m:t>l</m:t>
                </m:r>
              </m:e>
            </m:d>
          </m:sup>
        </m:sSup>
      </m:oMath>
      <w:r>
        <w:t xml:space="preserve"> becomes a </w:t>
      </w:r>
      <w:r w:rsidR="00A77324">
        <w:t xml:space="preserve">matrix </w:t>
      </w:r>
      <m:oMath>
        <m:sSup>
          <m:sSupPr>
            <m:ctrlPr>
              <w:rPr>
                <w:rFonts w:ascii="Cambria Math" w:hAnsi="Cambria Math"/>
                <w:i/>
              </w:rPr>
            </m:ctrlPr>
          </m:sSupPr>
          <m:e>
            <m:r>
              <m:rPr>
                <m:sty m:val="b"/>
              </m:rPr>
              <w:rPr>
                <w:rFonts w:ascii="Cambria Math" w:hAnsi="Cambria Math"/>
              </w:rPr>
              <m:t>A</m:t>
            </m:r>
          </m:e>
          <m:sup>
            <m:d>
              <m:dPr>
                <m:begChr m:val="["/>
                <m:endChr m:val="]"/>
                <m:ctrlPr>
                  <w:rPr>
                    <w:rFonts w:ascii="Cambria Math" w:hAnsi="Cambria Math"/>
                    <w:i/>
                  </w:rPr>
                </m:ctrlPr>
              </m:dPr>
              <m:e>
                <m:r>
                  <w:rPr>
                    <w:rFonts w:ascii="Cambria Math" w:hAnsi="Cambria Math"/>
                  </w:rPr>
                  <m:t>l</m:t>
                </m:r>
              </m:e>
            </m:d>
          </m:sup>
        </m:sSup>
      </m:oMath>
      <w:r w:rsidR="00AB654B">
        <w:t xml:space="preserve"> so that we have</w:t>
      </w:r>
    </w:p>
    <w:p w14:paraId="26D21DCD" w14:textId="77777777" w:rsidR="00AB654B" w:rsidRDefault="00AB654B" w:rsidP="00702063"/>
    <w:p w14:paraId="00EE38C5" w14:textId="380199B9" w:rsidR="00AB654B" w:rsidRPr="003D285A" w:rsidRDefault="004A0E92" w:rsidP="00702063">
      <m:oMathPara>
        <m:oMathParaPr>
          <m:jc m:val="left"/>
        </m:oMathParaPr>
        <m:oMath>
          <m:eqArr>
            <m:eqArrPr>
              <m:maxDist m:val="1"/>
              <m:ctrlPr>
                <w:rPr>
                  <w:rFonts w:ascii="Cambria Math" w:hAnsi="Cambria Math"/>
                  <w:i/>
                </w:rPr>
              </m:ctrlPr>
            </m:eqArrPr>
            <m:e>
              <m:sSup>
                <m:sSupPr>
                  <m:ctrlPr>
                    <w:rPr>
                      <w:rFonts w:ascii="Cambria Math" w:hAnsi="Cambria Math"/>
                    </w:rPr>
                  </m:ctrlPr>
                </m:sSupPr>
                <m:e>
                  <m:r>
                    <m:rPr>
                      <m:sty m:val="b"/>
                    </m:rPr>
                    <w:rPr>
                      <w:rFonts w:ascii="Cambria Math" w:hAnsi="Cambria Math"/>
                    </w:rPr>
                    <m:t>A</m:t>
                  </m:r>
                </m:e>
                <m:sup>
                  <m:d>
                    <m:dPr>
                      <m:begChr m:val="["/>
                      <m:endChr m:val="]"/>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g</m:t>
                  </m:r>
                </m:e>
                <m:sup>
                  <m:d>
                    <m:dPr>
                      <m:begChr m:val="["/>
                      <m:endChr m:val="]"/>
                      <m:ctrlPr>
                        <w:rPr>
                          <w:rFonts w:ascii="Cambria Math" w:hAnsi="Cambria Math"/>
                        </w:rPr>
                      </m:ctrlPr>
                    </m:dPr>
                    <m:e>
                      <m:r>
                        <w:rPr>
                          <w:rFonts w:ascii="Cambria Math" w:hAnsi="Cambria Math"/>
                        </w:rPr>
                        <m:t>l</m:t>
                      </m:r>
                    </m:e>
                  </m:d>
                </m:sup>
              </m:sSup>
              <m:d>
                <m:dPr>
                  <m:ctrlPr>
                    <w:rPr>
                      <w:rFonts w:ascii="Cambria Math" w:hAnsi="Cambria Math"/>
                    </w:rPr>
                  </m:ctrlPr>
                </m:dPr>
                <m:e>
                  <m:sSup>
                    <m:sSupPr>
                      <m:ctrlPr>
                        <w:rPr>
                          <w:rFonts w:ascii="Cambria Math" w:hAnsi="Cambria Math"/>
                        </w:rPr>
                      </m:ctrlPr>
                    </m:sSupPr>
                    <m:e>
                      <m:r>
                        <m:rPr>
                          <m:sty m:val="b"/>
                        </m:rPr>
                        <w:rPr>
                          <w:rFonts w:ascii="Cambria Math" w:hAnsi="Cambria Math"/>
                        </w:rPr>
                        <m:t>W</m:t>
                      </m:r>
                    </m:e>
                    <m:sup>
                      <m:d>
                        <m:dPr>
                          <m:begChr m:val="["/>
                          <m:endChr m:val="]"/>
                          <m:ctrlPr>
                            <w:rPr>
                              <w:rFonts w:ascii="Cambria Math" w:hAnsi="Cambria Math"/>
                            </w:rPr>
                          </m:ctrlPr>
                        </m:dPr>
                        <m:e>
                          <m:r>
                            <w:rPr>
                              <w:rFonts w:ascii="Cambria Math" w:hAnsi="Cambria Math"/>
                            </w:rPr>
                            <m:t>l</m:t>
                          </m:r>
                        </m:e>
                      </m:d>
                    </m:sup>
                  </m:sSup>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A</m:t>
                      </m:r>
                    </m:e>
                    <m:sup>
                      <m:d>
                        <m:dPr>
                          <m:begChr m:val="["/>
                          <m:endChr m:val="]"/>
                          <m:ctrlPr>
                            <w:rPr>
                              <w:rFonts w:ascii="Cambria Math" w:hAnsi="Cambria Math"/>
                            </w:rPr>
                          </m:ctrlPr>
                        </m:dPr>
                        <m:e>
                          <m:r>
                            <w:rPr>
                              <w:rFonts w:ascii="Cambria Math" w:hAnsi="Cambria Math"/>
                            </w:rPr>
                            <m:t>l</m:t>
                          </m:r>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m:rPr>
                          <m:sty m:val="b"/>
                        </m:rPr>
                        <w:rPr>
                          <w:rFonts w:ascii="Cambria Math" w:hAnsi="Cambria Math"/>
                        </w:rPr>
                        <m:t>b</m:t>
                      </m:r>
                    </m:e>
                    <m:sup>
                      <m:d>
                        <m:dPr>
                          <m:begChr m:val="["/>
                          <m:endChr m:val="]"/>
                          <m:ctrlPr>
                            <w:rPr>
                              <w:rFonts w:ascii="Cambria Math" w:hAnsi="Cambria Math"/>
                            </w:rPr>
                          </m:ctrlPr>
                        </m:dPr>
                        <m:e>
                          <m:r>
                            <w:rPr>
                              <w:rFonts w:ascii="Cambria Math" w:hAnsi="Cambria Math"/>
                            </w:rPr>
                            <m:t>l</m:t>
                          </m:r>
                        </m:e>
                      </m:d>
                    </m:sup>
                  </m:sSup>
                </m:e>
              </m:d>
              <m:r>
                <w:rPr>
                  <w:rFonts w:ascii="Cambria Math" w:hAnsi="Cambria Math"/>
                </w:rPr>
                <m:t>#</m:t>
              </m:r>
              <m:d>
                <m:dPr>
                  <m:ctrlPr>
                    <w:rPr>
                      <w:rFonts w:ascii="Cambria Math" w:hAnsi="Cambria Math"/>
                      <w:i/>
                    </w:rPr>
                  </m:ctrlPr>
                </m:dPr>
                <m:e>
                  <m:r>
                    <w:rPr>
                      <w:rFonts w:ascii="Cambria Math" w:hAnsi="Cambria Math"/>
                    </w:rPr>
                    <m:t>17</m:t>
                  </m:r>
                </m:e>
              </m:d>
            </m:e>
          </m:eqArr>
        </m:oMath>
      </m:oMathPara>
    </w:p>
    <w:p w14:paraId="6924E1CB" w14:textId="77777777" w:rsidR="00424FF0" w:rsidRDefault="00424FF0" w:rsidP="00702063">
      <w:pPr>
        <w:rPr>
          <w:lang w:eastAsia="ja-JP"/>
        </w:rPr>
      </w:pPr>
    </w:p>
    <w:p w14:paraId="21B5BEED" w14:textId="4D2485A8" w:rsidR="00AD14CB" w:rsidRDefault="00AD14CB" w:rsidP="00702063">
      <w:pPr>
        <w:pStyle w:val="Heading4"/>
      </w:pPr>
      <w:r>
        <w:t>Res</w:t>
      </w:r>
      <w:r w:rsidR="008F2642">
        <w:t xml:space="preserve">idual </w:t>
      </w:r>
      <w:r>
        <w:t>Net</w:t>
      </w:r>
      <w:r w:rsidR="008F2642">
        <w:t>work</w:t>
      </w:r>
      <w:r>
        <w:t>s</w:t>
      </w:r>
    </w:p>
    <w:p w14:paraId="63282934" w14:textId="3512FD52" w:rsidR="00EF108B" w:rsidRPr="00EF108B" w:rsidRDefault="00481BDF" w:rsidP="00702063">
      <w:pPr>
        <w:rPr>
          <w:lang w:eastAsia="ja-JP"/>
        </w:rPr>
      </w:pPr>
      <w:r>
        <w:rPr>
          <w:lang w:eastAsia="ja-JP"/>
        </w:rPr>
        <w:t>He et al. (2016) provides an impressive and state-of-the-art architecture</w:t>
      </w:r>
      <w:r w:rsidR="00841B3A">
        <w:rPr>
          <w:lang w:eastAsia="ja-JP"/>
        </w:rPr>
        <w:t xml:space="preserve"> </w:t>
      </w:r>
      <w:r w:rsidR="00E50459">
        <w:rPr>
          <w:lang w:eastAsia="ja-JP"/>
        </w:rPr>
        <w:t>to improve the performance of CNNs even more.</w:t>
      </w:r>
      <w:r w:rsidR="008F2642">
        <w:rPr>
          <w:lang w:eastAsia="ja-JP"/>
        </w:rPr>
        <w:t xml:space="preserve"> Th</w:t>
      </w:r>
      <w:r w:rsidR="00940076">
        <w:rPr>
          <w:lang w:eastAsia="ja-JP"/>
        </w:rPr>
        <w:t>is architecture is</w:t>
      </w:r>
      <w:r w:rsidR="008F2642">
        <w:rPr>
          <w:lang w:eastAsia="ja-JP"/>
        </w:rPr>
        <w:t xml:space="preserve"> called</w:t>
      </w:r>
      <w:r w:rsidR="00940076">
        <w:rPr>
          <w:lang w:eastAsia="ja-JP"/>
        </w:rPr>
        <w:t xml:space="preserve"> a</w:t>
      </w:r>
      <w:r w:rsidR="008F2642">
        <w:rPr>
          <w:lang w:eastAsia="ja-JP"/>
        </w:rPr>
        <w:t xml:space="preserve"> </w:t>
      </w:r>
      <w:r w:rsidR="008F2642" w:rsidRPr="008C142E">
        <w:rPr>
          <w:i/>
          <w:lang w:eastAsia="ja-JP"/>
        </w:rPr>
        <w:t>residual network</w:t>
      </w:r>
      <w:r w:rsidR="001768E5">
        <w:rPr>
          <w:lang w:eastAsia="ja-JP"/>
        </w:rPr>
        <w:t>, or</w:t>
      </w:r>
      <w:r w:rsidR="00940076">
        <w:rPr>
          <w:lang w:eastAsia="ja-JP"/>
        </w:rPr>
        <w:t xml:space="preserve"> a</w:t>
      </w:r>
      <w:r w:rsidR="008F2642">
        <w:rPr>
          <w:lang w:eastAsia="ja-JP"/>
        </w:rPr>
        <w:t xml:space="preserve"> </w:t>
      </w:r>
      <w:r w:rsidR="008F2642" w:rsidRPr="008C142E">
        <w:rPr>
          <w:i/>
          <w:lang w:eastAsia="ja-JP"/>
        </w:rPr>
        <w:t>ResNet</w:t>
      </w:r>
      <w:r w:rsidR="008F2642">
        <w:rPr>
          <w:lang w:eastAsia="ja-JP"/>
        </w:rPr>
        <w:t>.</w:t>
      </w:r>
      <w:r w:rsidR="000E0082">
        <w:rPr>
          <w:lang w:eastAsia="ja-JP"/>
        </w:rPr>
        <w:t xml:space="preserve"> </w:t>
      </w:r>
      <w:hyperlink r:id="rId48" w:history="1">
        <w:r w:rsidR="00A10946" w:rsidRPr="00A10946">
          <w:rPr>
            <w:rStyle w:val="Hyperlink"/>
            <w:lang w:eastAsia="ja-JP"/>
          </w:rPr>
          <w:t>Sik-Ho Tsang</w:t>
        </w:r>
      </w:hyperlink>
      <w:r w:rsidR="00A10946">
        <w:rPr>
          <w:lang w:eastAsia="ja-JP"/>
        </w:rPr>
        <w:t xml:space="preserve"> (2018) has a blog that presents some of the details in a m</w:t>
      </w:r>
      <w:r w:rsidR="00B87080">
        <w:rPr>
          <w:lang w:eastAsia="ja-JP"/>
        </w:rPr>
        <w:t>ore digestible form.</w:t>
      </w:r>
    </w:p>
    <w:p w14:paraId="6BE23CBF" w14:textId="51F55556" w:rsidR="00AF5846" w:rsidRDefault="00AF5846" w:rsidP="00702063">
      <w:pPr>
        <w:rPr>
          <w:lang w:eastAsia="ja-JP"/>
        </w:rPr>
      </w:pPr>
      <w:r>
        <w:rPr>
          <w:lang w:eastAsia="ja-JP"/>
        </w:rPr>
        <w:t>A ResNet layer</w:t>
      </w:r>
      <w:r w:rsidR="00CF01CD">
        <w:rPr>
          <w:lang w:eastAsia="ja-JP"/>
        </w:rPr>
        <w:t xml:space="preserve"> or block is</w:t>
      </w:r>
      <w:r>
        <w:rPr>
          <w:lang w:eastAsia="ja-JP"/>
        </w:rPr>
        <w:t xml:space="preserve"> </w:t>
      </w:r>
      <w:r w:rsidR="00E06281">
        <w:rPr>
          <w:lang w:eastAsia="ja-JP"/>
        </w:rPr>
        <w:t>developed as follows. As before, for a convolution layer, we have</w:t>
      </w:r>
      <w:r>
        <w:rPr>
          <w:lang w:eastAsia="ja-JP"/>
        </w:rPr>
        <w:t>:</w:t>
      </w:r>
    </w:p>
    <w:p w14:paraId="61415602" w14:textId="77777777" w:rsidR="00AF5846" w:rsidRDefault="00AF5846" w:rsidP="00702063">
      <w:pPr>
        <w:rPr>
          <w:lang w:eastAsia="ja-JP"/>
        </w:rPr>
      </w:pPr>
    </w:p>
    <w:p w14:paraId="281540CB" w14:textId="12EEC67E" w:rsidR="00AF5846" w:rsidRPr="00970684" w:rsidRDefault="004A0E92" w:rsidP="00702063">
      <m:oMathPara>
        <m:oMathParaPr>
          <m:jc m:val="center"/>
        </m:oMathParaPr>
        <m:oMath>
          <m:sSup>
            <m:sSupPr>
              <m:ctrlPr>
                <w:rPr>
                  <w:rFonts w:ascii="Cambria Math" w:hAnsi="Cambria Math"/>
                </w:rPr>
              </m:ctrlPr>
            </m:sSupPr>
            <m:e>
              <m:r>
                <m:rPr>
                  <m:sty m:val="b"/>
                </m:rPr>
                <w:rPr>
                  <w:rFonts w:ascii="Cambria Math" w:hAnsi="Cambria Math"/>
                </w:rPr>
                <m:t>Z</m:t>
              </m:r>
            </m:e>
            <m:sup>
              <m:d>
                <m:dPr>
                  <m:begChr m:val="["/>
                  <m:endChr m:val="]"/>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m:rPr>
                  <m:sty m:val="b"/>
                </m:rPr>
                <w:rPr>
                  <w:rFonts w:ascii="Cambria Math" w:hAnsi="Cambria Math"/>
                </w:rPr>
                <m:t>W</m:t>
              </m:r>
            </m:e>
            <m:sup>
              <m:d>
                <m:dPr>
                  <m:begChr m:val="["/>
                  <m:endChr m:val="]"/>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m:rPr>
                  <m:sty m:val="b"/>
                </m:rPr>
                <w:rPr>
                  <w:rFonts w:ascii="Cambria Math" w:hAnsi="Cambria Math"/>
                </w:rPr>
                <m:t>A</m:t>
              </m:r>
            </m:e>
            <m:sup>
              <m:d>
                <m:dPr>
                  <m:begChr m:val="["/>
                  <m:endChr m:val="]"/>
                  <m:ctrlPr>
                    <w:rPr>
                      <w:rFonts w:ascii="Cambria Math" w:hAnsi="Cambria Math"/>
                    </w:rPr>
                  </m:ctrlPr>
                </m:dPr>
                <m:e>
                  <m:r>
                    <w:rPr>
                      <w:rFonts w:ascii="Cambria Math" w:hAnsi="Cambria Math"/>
                    </w:rPr>
                    <m:t>l</m:t>
                  </m:r>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m:rPr>
                  <m:sty m:val="b"/>
                </m:rPr>
                <w:rPr>
                  <w:rFonts w:ascii="Cambria Math" w:hAnsi="Cambria Math"/>
                </w:rPr>
                <m:t>b</m:t>
              </m:r>
            </m:e>
            <m:sup>
              <m:d>
                <m:dPr>
                  <m:begChr m:val="["/>
                  <m:endChr m:val="]"/>
                  <m:ctrlPr>
                    <w:rPr>
                      <w:rFonts w:ascii="Cambria Math" w:hAnsi="Cambria Math"/>
                    </w:rPr>
                  </m:ctrlPr>
                </m:dPr>
                <m:e>
                  <m:r>
                    <w:rPr>
                      <w:rFonts w:ascii="Cambria Math" w:hAnsi="Cambria Math"/>
                    </w:rPr>
                    <m:t>l</m:t>
                  </m:r>
                </m:e>
              </m:d>
            </m:sup>
          </m:sSup>
          <m:r>
            <m:rPr>
              <m:sty m:val="p"/>
            </m:rPr>
            <w:br/>
          </m:r>
        </m:oMath>
        <m:oMath>
          <m:sSup>
            <m:sSupPr>
              <m:ctrlPr>
                <w:rPr>
                  <w:rFonts w:ascii="Cambria Math" w:hAnsi="Cambria Math"/>
                </w:rPr>
              </m:ctrlPr>
            </m:sSupPr>
            <m:e>
              <m:r>
                <m:rPr>
                  <m:sty m:val="b"/>
                </m:rPr>
                <w:rPr>
                  <w:rFonts w:ascii="Cambria Math" w:hAnsi="Cambria Math"/>
                </w:rPr>
                <m:t>A</m:t>
              </m:r>
            </m:e>
            <m:sup>
              <m:d>
                <m:dPr>
                  <m:begChr m:val="["/>
                  <m:endChr m:val="]"/>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g</m:t>
              </m:r>
            </m:e>
            <m:sup>
              <m:d>
                <m:dPr>
                  <m:begChr m:val="["/>
                  <m:endChr m:val="]"/>
                  <m:ctrlPr>
                    <w:rPr>
                      <w:rFonts w:ascii="Cambria Math" w:hAnsi="Cambria Math"/>
                    </w:rPr>
                  </m:ctrlPr>
                </m:dPr>
                <m:e>
                  <m:r>
                    <w:rPr>
                      <w:rFonts w:ascii="Cambria Math" w:hAnsi="Cambria Math"/>
                    </w:rPr>
                    <m:t>l</m:t>
                  </m:r>
                </m:e>
              </m:d>
            </m:sup>
          </m:sSup>
          <m:d>
            <m:dPr>
              <m:ctrlPr>
                <w:rPr>
                  <w:rFonts w:ascii="Cambria Math" w:hAnsi="Cambria Math"/>
                </w:rPr>
              </m:ctrlPr>
            </m:dPr>
            <m:e>
              <m:sSup>
                <m:sSupPr>
                  <m:ctrlPr>
                    <w:rPr>
                      <w:rFonts w:ascii="Cambria Math" w:hAnsi="Cambria Math"/>
                    </w:rPr>
                  </m:ctrlPr>
                </m:sSupPr>
                <m:e>
                  <m:r>
                    <m:rPr>
                      <m:sty m:val="b"/>
                    </m:rPr>
                    <w:rPr>
                      <w:rFonts w:ascii="Cambria Math" w:hAnsi="Cambria Math"/>
                    </w:rPr>
                    <m:t>Z</m:t>
                  </m:r>
                </m:e>
                <m:sup>
                  <m:d>
                    <m:dPr>
                      <m:begChr m:val="["/>
                      <m:endChr m:val="]"/>
                      <m:ctrlPr>
                        <w:rPr>
                          <w:rFonts w:ascii="Cambria Math" w:hAnsi="Cambria Math"/>
                        </w:rPr>
                      </m:ctrlPr>
                    </m:dPr>
                    <m:e>
                      <m:r>
                        <w:rPr>
                          <w:rFonts w:ascii="Cambria Math" w:hAnsi="Cambria Math"/>
                        </w:rPr>
                        <m:t>l</m:t>
                      </m:r>
                    </m:e>
                  </m:d>
                </m:sup>
              </m:sSup>
            </m:e>
          </m:d>
          <m:r>
            <w:rPr>
              <w:rFonts w:ascii="Cambria Math" w:hAnsi="Cambria Math"/>
            </w:rPr>
            <m:t xml:space="preserve">                   </m:t>
          </m:r>
        </m:oMath>
      </m:oMathPara>
    </w:p>
    <w:p w14:paraId="0DEF82A8" w14:textId="77777777" w:rsidR="00AF5846" w:rsidRDefault="00AF5846" w:rsidP="00702063">
      <w:pPr>
        <w:rPr>
          <w:lang w:eastAsia="ja-JP"/>
        </w:rPr>
      </w:pPr>
    </w:p>
    <w:p w14:paraId="121876DD" w14:textId="6F3DCF70" w:rsidR="00E06281" w:rsidRDefault="00E06281" w:rsidP="00702063">
      <w:pPr>
        <w:rPr>
          <w:lang w:eastAsia="ja-JP"/>
        </w:rPr>
      </w:pPr>
      <w:r>
        <w:rPr>
          <w:lang w:eastAsia="ja-JP"/>
        </w:rPr>
        <w:t xml:space="preserve">Let’s add 1 to the index values for </w:t>
      </w:r>
      <w:r w:rsidR="00E6025C">
        <w:rPr>
          <w:lang w:eastAsia="ja-JP"/>
        </w:rPr>
        <w:t>the</w:t>
      </w:r>
      <w:r>
        <w:rPr>
          <w:lang w:eastAsia="ja-JP"/>
        </w:rPr>
        <w:t xml:space="preserve"> purpose</w:t>
      </w:r>
      <w:r w:rsidR="00E6025C">
        <w:rPr>
          <w:lang w:eastAsia="ja-JP"/>
        </w:rPr>
        <w:t xml:space="preserve"> of deriving</w:t>
      </w:r>
      <w:r>
        <w:rPr>
          <w:lang w:eastAsia="ja-JP"/>
        </w:rPr>
        <w:t>:</w:t>
      </w:r>
    </w:p>
    <w:p w14:paraId="79737977" w14:textId="77777777" w:rsidR="00E06281" w:rsidRDefault="00E06281" w:rsidP="00702063">
      <w:pPr>
        <w:rPr>
          <w:lang w:eastAsia="ja-JP"/>
        </w:rPr>
      </w:pPr>
    </w:p>
    <w:p w14:paraId="3EA68432" w14:textId="5297ED9E" w:rsidR="00E06281" w:rsidRPr="00014A07" w:rsidRDefault="004A0E92" w:rsidP="00702063">
      <m:oMathPara>
        <m:oMathParaPr>
          <m:jc m:val="left"/>
        </m:oMathParaPr>
        <m:oMath>
          <m:eqArr>
            <m:eqArrPr>
              <m:maxDist m:val="1"/>
              <m:ctrlPr>
                <w:rPr>
                  <w:rFonts w:ascii="Cambria Math" w:hAnsi="Cambria Math"/>
                  <w:i/>
                </w:rPr>
              </m:ctrlPr>
            </m:eqArrPr>
            <m:e>
              <m:sSup>
                <m:sSupPr>
                  <m:ctrlPr>
                    <w:rPr>
                      <w:rFonts w:ascii="Cambria Math" w:hAnsi="Cambria Math"/>
                    </w:rPr>
                  </m:ctrlPr>
                </m:sSupPr>
                <m:e>
                  <m:r>
                    <m:rPr>
                      <m:sty m:val="b"/>
                    </m:rPr>
                    <w:rPr>
                      <w:rFonts w:ascii="Cambria Math" w:hAnsi="Cambria Math"/>
                    </w:rPr>
                    <m:t>Z</m:t>
                  </m:r>
                </m:e>
                <m:sup>
                  <m:d>
                    <m:dPr>
                      <m:begChr m:val="["/>
                      <m:endChr m:val="]"/>
                      <m:ctrlPr>
                        <w:rPr>
                          <w:rFonts w:ascii="Cambria Math" w:hAnsi="Cambria Math"/>
                        </w:rPr>
                      </m:ctrlPr>
                    </m:dPr>
                    <m:e>
                      <m:r>
                        <w:rPr>
                          <w:rFonts w:ascii="Cambria Math" w:hAnsi="Cambria Math"/>
                        </w:rPr>
                        <m:t>l</m:t>
                      </m:r>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m:rPr>
                      <m:sty m:val="b"/>
                    </m:rPr>
                    <w:rPr>
                      <w:rFonts w:ascii="Cambria Math" w:hAnsi="Cambria Math"/>
                    </w:rPr>
                    <m:t>W</m:t>
                  </m:r>
                </m:e>
                <m:sup>
                  <m:d>
                    <m:dPr>
                      <m:begChr m:val="["/>
                      <m:endChr m:val="]"/>
                      <m:ctrlPr>
                        <w:rPr>
                          <w:rFonts w:ascii="Cambria Math" w:hAnsi="Cambria Math"/>
                        </w:rPr>
                      </m:ctrlPr>
                    </m:dPr>
                    <m:e>
                      <m:r>
                        <w:rPr>
                          <w:rFonts w:ascii="Cambria Math" w:hAnsi="Cambria Math"/>
                        </w:rPr>
                        <m:t>l</m:t>
                      </m:r>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m:rPr>
                      <m:sty m:val="b"/>
                    </m:rPr>
                    <w:rPr>
                      <w:rFonts w:ascii="Cambria Math" w:hAnsi="Cambria Math"/>
                    </w:rPr>
                    <m:t>A</m:t>
                  </m:r>
                </m:e>
                <m:sup>
                  <m:d>
                    <m:dPr>
                      <m:begChr m:val="["/>
                      <m:endChr m:val="]"/>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m:rPr>
                      <m:sty m:val="b"/>
                    </m:rPr>
                    <w:rPr>
                      <w:rFonts w:ascii="Cambria Math" w:hAnsi="Cambria Math"/>
                    </w:rPr>
                    <m:t>b</m:t>
                  </m:r>
                </m:e>
                <m:sup>
                  <m:d>
                    <m:dPr>
                      <m:begChr m:val="["/>
                      <m:endChr m:val="]"/>
                      <m:ctrlPr>
                        <w:rPr>
                          <w:rFonts w:ascii="Cambria Math" w:hAnsi="Cambria Math"/>
                        </w:rPr>
                      </m:ctrlPr>
                    </m:dPr>
                    <m:e>
                      <m:r>
                        <w:rPr>
                          <w:rFonts w:ascii="Cambria Math" w:hAnsi="Cambria Math"/>
                        </w:rPr>
                        <m:t>l</m:t>
                      </m:r>
                      <m:r>
                        <m:rPr>
                          <m:sty m:val="p"/>
                        </m:rPr>
                        <w:rPr>
                          <w:rFonts w:ascii="Cambria Math" w:hAnsi="Cambria Math"/>
                        </w:rPr>
                        <m:t>+1</m:t>
                      </m:r>
                    </m:e>
                  </m:d>
                </m:sup>
              </m:sSup>
              <m:r>
                <w:rPr>
                  <w:rFonts w:ascii="Cambria Math" w:hAnsi="Cambria Math"/>
                </w:rPr>
                <m:t>#</m:t>
              </m:r>
              <m:d>
                <m:dPr>
                  <m:ctrlPr>
                    <w:rPr>
                      <w:rFonts w:ascii="Cambria Math" w:hAnsi="Cambria Math"/>
                      <w:i/>
                    </w:rPr>
                  </m:ctrlPr>
                </m:dPr>
                <m:e>
                  <m:r>
                    <w:rPr>
                      <w:rFonts w:ascii="Cambria Math" w:hAnsi="Cambria Math"/>
                    </w:rPr>
                    <m:t>18</m:t>
                  </m:r>
                </m:e>
              </m:d>
            </m:e>
          </m:eqArr>
        </m:oMath>
      </m:oMathPara>
    </w:p>
    <w:p w14:paraId="152A578C" w14:textId="3E9A3CA8" w:rsidR="00E06281" w:rsidRPr="00014A07" w:rsidRDefault="004A0E92" w:rsidP="00702063">
      <m:oMathPara>
        <m:oMathParaPr>
          <m:jc m:val="left"/>
        </m:oMathParaPr>
        <m:oMath>
          <m:eqArr>
            <m:eqArrPr>
              <m:maxDist m:val="1"/>
              <m:ctrlPr>
                <w:rPr>
                  <w:rFonts w:ascii="Cambria Math" w:hAnsi="Cambria Math"/>
                  <w:i/>
                </w:rPr>
              </m:ctrlPr>
            </m:eqArrPr>
            <m:e>
              <m:sSup>
                <m:sSupPr>
                  <m:ctrlPr>
                    <w:rPr>
                      <w:rFonts w:ascii="Cambria Math" w:hAnsi="Cambria Math"/>
                    </w:rPr>
                  </m:ctrlPr>
                </m:sSupPr>
                <m:e>
                  <m:r>
                    <m:rPr>
                      <m:sty m:val="b"/>
                    </m:rPr>
                    <w:rPr>
                      <w:rFonts w:ascii="Cambria Math" w:hAnsi="Cambria Math"/>
                    </w:rPr>
                    <m:t>A</m:t>
                  </m:r>
                </m:e>
                <m:sup>
                  <m:d>
                    <m:dPr>
                      <m:begChr m:val="["/>
                      <m:endChr m:val="]"/>
                      <m:ctrlPr>
                        <w:rPr>
                          <w:rFonts w:ascii="Cambria Math" w:hAnsi="Cambria Math"/>
                        </w:rPr>
                      </m:ctrlPr>
                    </m:dPr>
                    <m:e>
                      <m:r>
                        <w:rPr>
                          <w:rFonts w:ascii="Cambria Math" w:hAnsi="Cambria Math"/>
                        </w:rPr>
                        <m:t>l</m:t>
                      </m:r>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g</m:t>
                  </m:r>
                </m:e>
                <m:sup>
                  <m:d>
                    <m:dPr>
                      <m:begChr m:val="["/>
                      <m:endChr m:val="]"/>
                      <m:ctrlPr>
                        <w:rPr>
                          <w:rFonts w:ascii="Cambria Math" w:hAnsi="Cambria Math"/>
                        </w:rPr>
                      </m:ctrlPr>
                    </m:dPr>
                    <m:e>
                      <m:r>
                        <w:rPr>
                          <w:rFonts w:ascii="Cambria Math" w:hAnsi="Cambria Math"/>
                        </w:rPr>
                        <m:t>l</m:t>
                      </m:r>
                      <m:r>
                        <m:rPr>
                          <m:sty m:val="p"/>
                        </m:rPr>
                        <w:rPr>
                          <w:rFonts w:ascii="Cambria Math" w:hAnsi="Cambria Math"/>
                        </w:rPr>
                        <m:t>+1</m:t>
                      </m:r>
                    </m:e>
                  </m:d>
                </m:sup>
              </m:sSup>
              <m:d>
                <m:dPr>
                  <m:ctrlPr>
                    <w:rPr>
                      <w:rFonts w:ascii="Cambria Math" w:hAnsi="Cambria Math"/>
                    </w:rPr>
                  </m:ctrlPr>
                </m:dPr>
                <m:e>
                  <m:sSup>
                    <m:sSupPr>
                      <m:ctrlPr>
                        <w:rPr>
                          <w:rFonts w:ascii="Cambria Math" w:hAnsi="Cambria Math"/>
                        </w:rPr>
                      </m:ctrlPr>
                    </m:sSupPr>
                    <m:e>
                      <m:r>
                        <m:rPr>
                          <m:sty m:val="b"/>
                        </m:rPr>
                        <w:rPr>
                          <w:rFonts w:ascii="Cambria Math" w:hAnsi="Cambria Math"/>
                        </w:rPr>
                        <m:t>Z</m:t>
                      </m:r>
                    </m:e>
                    <m:sup>
                      <m:d>
                        <m:dPr>
                          <m:begChr m:val="["/>
                          <m:endChr m:val="]"/>
                          <m:ctrlPr>
                            <w:rPr>
                              <w:rFonts w:ascii="Cambria Math" w:hAnsi="Cambria Math"/>
                            </w:rPr>
                          </m:ctrlPr>
                        </m:dPr>
                        <m:e>
                          <m:r>
                            <w:rPr>
                              <w:rFonts w:ascii="Cambria Math" w:hAnsi="Cambria Math"/>
                            </w:rPr>
                            <m:t>l</m:t>
                          </m:r>
                          <m:r>
                            <m:rPr>
                              <m:sty m:val="p"/>
                            </m:rPr>
                            <w:rPr>
                              <w:rFonts w:ascii="Cambria Math" w:hAnsi="Cambria Math"/>
                            </w:rPr>
                            <m:t>+1</m:t>
                          </m:r>
                        </m:e>
                      </m:d>
                    </m:sup>
                  </m:sSup>
                </m:e>
              </m:d>
              <m:r>
                <w:rPr>
                  <w:rFonts w:ascii="Cambria Math" w:hAnsi="Cambria Math"/>
                </w:rPr>
                <m:t xml:space="preserve">               #</m:t>
              </m:r>
              <m:d>
                <m:dPr>
                  <m:ctrlPr>
                    <w:rPr>
                      <w:rFonts w:ascii="Cambria Math" w:hAnsi="Cambria Math"/>
                      <w:i/>
                    </w:rPr>
                  </m:ctrlPr>
                </m:dPr>
                <m:e>
                  <m:r>
                    <w:rPr>
                      <w:rFonts w:ascii="Cambria Math" w:hAnsi="Cambria Math"/>
                    </w:rPr>
                    <m:t>19</m:t>
                  </m:r>
                </m:e>
              </m:d>
            </m:e>
          </m:eqArr>
        </m:oMath>
      </m:oMathPara>
    </w:p>
    <w:p w14:paraId="42E83F02" w14:textId="77777777" w:rsidR="00014A07" w:rsidRPr="00014A07" w:rsidRDefault="00014A07" w:rsidP="00702063"/>
    <w:p w14:paraId="12129039" w14:textId="0EA6A068" w:rsidR="00B04E3A" w:rsidRDefault="00B04E3A" w:rsidP="00702063">
      <w:pPr>
        <w:rPr>
          <w:lang w:eastAsia="ja-JP"/>
        </w:rPr>
      </w:pPr>
      <w:r>
        <w:rPr>
          <w:lang w:eastAsia="ja-JP"/>
        </w:rPr>
        <w:t xml:space="preserve">The next layer will </w:t>
      </w:r>
      <w:r w:rsidR="00E6025C">
        <w:rPr>
          <w:lang w:eastAsia="ja-JP"/>
        </w:rPr>
        <w:t xml:space="preserve">then </w:t>
      </w:r>
      <w:r>
        <w:rPr>
          <w:lang w:eastAsia="ja-JP"/>
        </w:rPr>
        <w:t>be:</w:t>
      </w:r>
    </w:p>
    <w:p w14:paraId="6D3392AD" w14:textId="77777777" w:rsidR="00B04E3A" w:rsidRDefault="00B04E3A" w:rsidP="00702063">
      <w:pPr>
        <w:rPr>
          <w:lang w:eastAsia="ja-JP"/>
        </w:rPr>
      </w:pPr>
    </w:p>
    <w:p w14:paraId="637E8CEF" w14:textId="70A2DDD6" w:rsidR="00B04E3A" w:rsidRPr="00B67731" w:rsidRDefault="004A0E92" w:rsidP="00702063">
      <m:oMathPara>
        <m:oMathParaPr>
          <m:jc m:val="left"/>
        </m:oMathParaPr>
        <m:oMath>
          <m:eqArr>
            <m:eqArrPr>
              <m:maxDist m:val="1"/>
              <m:ctrlPr>
                <w:rPr>
                  <w:rFonts w:ascii="Cambria Math" w:hAnsi="Cambria Math"/>
                  <w:i/>
                </w:rPr>
              </m:ctrlPr>
            </m:eqArrPr>
            <m:e>
              <m:sSup>
                <m:sSupPr>
                  <m:ctrlPr>
                    <w:rPr>
                      <w:rFonts w:ascii="Cambria Math" w:hAnsi="Cambria Math"/>
                    </w:rPr>
                  </m:ctrlPr>
                </m:sSupPr>
                <m:e>
                  <m:r>
                    <m:rPr>
                      <m:sty m:val="b"/>
                    </m:rPr>
                    <w:rPr>
                      <w:rFonts w:ascii="Cambria Math" w:hAnsi="Cambria Math"/>
                    </w:rPr>
                    <m:t>Z</m:t>
                  </m:r>
                </m:e>
                <m:sup>
                  <m:d>
                    <m:dPr>
                      <m:begChr m:val="["/>
                      <m:endChr m:val="]"/>
                      <m:ctrlPr>
                        <w:rPr>
                          <w:rFonts w:ascii="Cambria Math" w:hAnsi="Cambria Math"/>
                        </w:rPr>
                      </m:ctrlPr>
                    </m:dPr>
                    <m:e>
                      <m:r>
                        <w:rPr>
                          <w:rFonts w:ascii="Cambria Math" w:hAnsi="Cambria Math"/>
                        </w:rPr>
                        <m:t>l</m:t>
                      </m:r>
                      <m:r>
                        <m:rPr>
                          <m:sty m:val="p"/>
                        </m:rPr>
                        <w:rPr>
                          <w:rFonts w:ascii="Cambria Math" w:hAnsi="Cambria Math"/>
                        </w:rPr>
                        <m:t>+2</m:t>
                      </m:r>
                    </m:e>
                  </m:d>
                </m:sup>
              </m:sSup>
              <m:r>
                <m:rPr>
                  <m:sty m:val="p"/>
                </m:rPr>
                <w:rPr>
                  <w:rFonts w:ascii="Cambria Math" w:hAnsi="Cambria Math"/>
                </w:rPr>
                <m:t>=</m:t>
              </m:r>
              <m:sSup>
                <m:sSupPr>
                  <m:ctrlPr>
                    <w:rPr>
                      <w:rFonts w:ascii="Cambria Math" w:hAnsi="Cambria Math"/>
                    </w:rPr>
                  </m:ctrlPr>
                </m:sSupPr>
                <m:e>
                  <m:r>
                    <m:rPr>
                      <m:sty m:val="b"/>
                    </m:rPr>
                    <w:rPr>
                      <w:rFonts w:ascii="Cambria Math" w:hAnsi="Cambria Math"/>
                    </w:rPr>
                    <m:t>W</m:t>
                  </m:r>
                </m:e>
                <m:sup>
                  <m:d>
                    <m:dPr>
                      <m:begChr m:val="["/>
                      <m:endChr m:val="]"/>
                      <m:ctrlPr>
                        <w:rPr>
                          <w:rFonts w:ascii="Cambria Math" w:hAnsi="Cambria Math"/>
                        </w:rPr>
                      </m:ctrlPr>
                    </m:dPr>
                    <m:e>
                      <m:r>
                        <w:rPr>
                          <w:rFonts w:ascii="Cambria Math" w:hAnsi="Cambria Math"/>
                        </w:rPr>
                        <m:t>l</m:t>
                      </m:r>
                      <m:r>
                        <m:rPr>
                          <m:sty m:val="p"/>
                        </m:rPr>
                        <w:rPr>
                          <w:rFonts w:ascii="Cambria Math" w:hAnsi="Cambria Math"/>
                        </w:rPr>
                        <m:t>+2</m:t>
                      </m:r>
                    </m:e>
                  </m:d>
                </m:sup>
              </m:sSup>
              <m:r>
                <m:rPr>
                  <m:sty m:val="p"/>
                </m:rPr>
                <w:rPr>
                  <w:rFonts w:ascii="Cambria Math" w:hAnsi="Cambria Math"/>
                </w:rPr>
                <m:t>*</m:t>
              </m:r>
              <m:sSup>
                <m:sSupPr>
                  <m:ctrlPr>
                    <w:rPr>
                      <w:rFonts w:ascii="Cambria Math" w:hAnsi="Cambria Math"/>
                    </w:rPr>
                  </m:ctrlPr>
                </m:sSupPr>
                <m:e>
                  <m:r>
                    <m:rPr>
                      <m:sty m:val="b"/>
                    </m:rPr>
                    <w:rPr>
                      <w:rFonts w:ascii="Cambria Math" w:hAnsi="Cambria Math"/>
                    </w:rPr>
                    <m:t>A</m:t>
                  </m:r>
                </m:e>
                <m:sup>
                  <m:d>
                    <m:dPr>
                      <m:begChr m:val="["/>
                      <m:endChr m:val="]"/>
                      <m:ctrlPr>
                        <w:rPr>
                          <w:rFonts w:ascii="Cambria Math" w:hAnsi="Cambria Math"/>
                        </w:rPr>
                      </m:ctrlPr>
                    </m:dPr>
                    <m:e>
                      <m:r>
                        <w:rPr>
                          <w:rFonts w:ascii="Cambria Math" w:hAnsi="Cambria Math"/>
                        </w:rPr>
                        <m:t>l</m:t>
                      </m:r>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m:rPr>
                      <m:sty m:val="b"/>
                    </m:rPr>
                    <w:rPr>
                      <w:rFonts w:ascii="Cambria Math" w:hAnsi="Cambria Math"/>
                    </w:rPr>
                    <m:t>b</m:t>
                  </m:r>
                </m:e>
                <m:sup>
                  <m:d>
                    <m:dPr>
                      <m:begChr m:val="["/>
                      <m:endChr m:val="]"/>
                      <m:ctrlPr>
                        <w:rPr>
                          <w:rFonts w:ascii="Cambria Math" w:hAnsi="Cambria Math"/>
                        </w:rPr>
                      </m:ctrlPr>
                    </m:dPr>
                    <m:e>
                      <m:r>
                        <w:rPr>
                          <w:rFonts w:ascii="Cambria Math" w:hAnsi="Cambria Math"/>
                        </w:rPr>
                        <m:t>l</m:t>
                      </m:r>
                      <m:r>
                        <m:rPr>
                          <m:sty m:val="p"/>
                        </m:rPr>
                        <w:rPr>
                          <w:rFonts w:ascii="Cambria Math" w:hAnsi="Cambria Math"/>
                        </w:rPr>
                        <m:t>+2</m:t>
                      </m:r>
                    </m:e>
                  </m:d>
                </m:sup>
              </m:sSup>
              <m:r>
                <w:rPr>
                  <w:rFonts w:ascii="Cambria Math" w:hAnsi="Cambria Math"/>
                </w:rPr>
                <m:t>#</m:t>
              </m:r>
              <m:d>
                <m:dPr>
                  <m:ctrlPr>
                    <w:rPr>
                      <w:rFonts w:ascii="Cambria Math" w:hAnsi="Cambria Math"/>
                      <w:i/>
                    </w:rPr>
                  </m:ctrlPr>
                </m:dPr>
                <m:e>
                  <m:r>
                    <w:rPr>
                      <w:rFonts w:ascii="Cambria Math" w:hAnsi="Cambria Math"/>
                    </w:rPr>
                    <m:t>20</m:t>
                  </m:r>
                </m:e>
              </m:d>
            </m:e>
          </m:eqArr>
        </m:oMath>
      </m:oMathPara>
    </w:p>
    <w:p w14:paraId="08F18D09" w14:textId="24D817C3" w:rsidR="00B04E3A" w:rsidRPr="00B67731" w:rsidRDefault="004A0E92" w:rsidP="00702063">
      <m:oMathPara>
        <m:oMathParaPr>
          <m:jc m:val="left"/>
        </m:oMathParaPr>
        <m:oMath>
          <m:eqArr>
            <m:eqArrPr>
              <m:maxDist m:val="1"/>
              <m:ctrlPr>
                <w:rPr>
                  <w:rFonts w:ascii="Cambria Math" w:hAnsi="Cambria Math"/>
                  <w:i/>
                </w:rPr>
              </m:ctrlPr>
            </m:eqArrPr>
            <m:e>
              <m:sSup>
                <m:sSupPr>
                  <m:ctrlPr>
                    <w:rPr>
                      <w:rFonts w:ascii="Cambria Math" w:hAnsi="Cambria Math"/>
                    </w:rPr>
                  </m:ctrlPr>
                </m:sSupPr>
                <m:e>
                  <m:r>
                    <m:rPr>
                      <m:sty m:val="b"/>
                    </m:rPr>
                    <w:rPr>
                      <w:rFonts w:ascii="Cambria Math" w:hAnsi="Cambria Math"/>
                    </w:rPr>
                    <m:t>A</m:t>
                  </m:r>
                </m:e>
                <m:sup>
                  <m:d>
                    <m:dPr>
                      <m:begChr m:val="["/>
                      <m:endChr m:val="]"/>
                      <m:ctrlPr>
                        <w:rPr>
                          <w:rFonts w:ascii="Cambria Math" w:hAnsi="Cambria Math"/>
                        </w:rPr>
                      </m:ctrlPr>
                    </m:dPr>
                    <m:e>
                      <m:r>
                        <w:rPr>
                          <w:rFonts w:ascii="Cambria Math" w:hAnsi="Cambria Math"/>
                        </w:rPr>
                        <m:t>l</m:t>
                      </m:r>
                      <m:r>
                        <m:rPr>
                          <m:sty m:val="p"/>
                        </m:rP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g</m:t>
                  </m:r>
                </m:e>
                <m:sup>
                  <m:d>
                    <m:dPr>
                      <m:begChr m:val="["/>
                      <m:endChr m:val="]"/>
                      <m:ctrlPr>
                        <w:rPr>
                          <w:rFonts w:ascii="Cambria Math" w:hAnsi="Cambria Math"/>
                        </w:rPr>
                      </m:ctrlPr>
                    </m:dPr>
                    <m:e>
                      <m:r>
                        <w:rPr>
                          <w:rFonts w:ascii="Cambria Math" w:hAnsi="Cambria Math"/>
                        </w:rPr>
                        <m:t>l</m:t>
                      </m:r>
                      <m:r>
                        <m:rPr>
                          <m:sty m:val="p"/>
                        </m:rPr>
                        <w:rPr>
                          <w:rFonts w:ascii="Cambria Math" w:hAnsi="Cambria Math"/>
                        </w:rPr>
                        <m:t>+2</m:t>
                      </m:r>
                    </m:e>
                  </m:d>
                </m:sup>
              </m:sSup>
              <m:d>
                <m:dPr>
                  <m:ctrlPr>
                    <w:rPr>
                      <w:rFonts w:ascii="Cambria Math" w:hAnsi="Cambria Math"/>
                    </w:rPr>
                  </m:ctrlPr>
                </m:dPr>
                <m:e>
                  <m:sSup>
                    <m:sSupPr>
                      <m:ctrlPr>
                        <w:rPr>
                          <w:rFonts w:ascii="Cambria Math" w:hAnsi="Cambria Math"/>
                        </w:rPr>
                      </m:ctrlPr>
                    </m:sSupPr>
                    <m:e>
                      <m:r>
                        <m:rPr>
                          <m:sty m:val="b"/>
                        </m:rPr>
                        <w:rPr>
                          <w:rFonts w:ascii="Cambria Math" w:hAnsi="Cambria Math"/>
                        </w:rPr>
                        <m:t>Z</m:t>
                      </m:r>
                    </m:e>
                    <m:sup>
                      <m:d>
                        <m:dPr>
                          <m:begChr m:val="["/>
                          <m:endChr m:val="]"/>
                          <m:ctrlPr>
                            <w:rPr>
                              <w:rFonts w:ascii="Cambria Math" w:hAnsi="Cambria Math"/>
                            </w:rPr>
                          </m:ctrlPr>
                        </m:dPr>
                        <m:e>
                          <m:r>
                            <w:rPr>
                              <w:rFonts w:ascii="Cambria Math" w:hAnsi="Cambria Math"/>
                            </w:rPr>
                            <m:t>l</m:t>
                          </m:r>
                          <m:r>
                            <m:rPr>
                              <m:sty m:val="p"/>
                            </m:rPr>
                            <w:rPr>
                              <w:rFonts w:ascii="Cambria Math" w:hAnsi="Cambria Math"/>
                            </w:rPr>
                            <m:t>+2</m:t>
                          </m:r>
                        </m:e>
                      </m:d>
                    </m:sup>
                  </m:sSup>
                </m:e>
              </m:d>
              <m:r>
                <w:rPr>
                  <w:rFonts w:ascii="Cambria Math" w:hAnsi="Cambria Math"/>
                </w:rPr>
                <m:t xml:space="preserve">                   #</m:t>
              </m:r>
              <m:d>
                <m:dPr>
                  <m:ctrlPr>
                    <w:rPr>
                      <w:rFonts w:ascii="Cambria Math" w:hAnsi="Cambria Math"/>
                      <w:i/>
                    </w:rPr>
                  </m:ctrlPr>
                </m:dPr>
                <m:e>
                  <m:r>
                    <w:rPr>
                      <w:rFonts w:ascii="Cambria Math" w:hAnsi="Cambria Math"/>
                    </w:rPr>
                    <m:t>21</m:t>
                  </m:r>
                </m:e>
              </m:d>
            </m:e>
          </m:eqArr>
        </m:oMath>
      </m:oMathPara>
    </w:p>
    <w:p w14:paraId="7998E69B" w14:textId="77777777" w:rsidR="00B04E3A" w:rsidRDefault="00B04E3A" w:rsidP="00702063"/>
    <w:p w14:paraId="79D3CD9A" w14:textId="29646344" w:rsidR="00B04E3A" w:rsidRDefault="00DB2FD8" w:rsidP="00702063">
      <w:r>
        <w:t xml:space="preserve">Now comes the crucial step. We feed the activations </w:t>
      </w:r>
      <m:oMath>
        <m:sSup>
          <m:sSupPr>
            <m:ctrlPr>
              <w:rPr>
                <w:rFonts w:ascii="Cambria Math" w:hAnsi="Cambria Math"/>
                <w:i/>
              </w:rPr>
            </m:ctrlPr>
          </m:sSupPr>
          <m:e>
            <m:r>
              <m:rPr>
                <m:sty m:val="b"/>
              </m:rPr>
              <w:rPr>
                <w:rFonts w:ascii="Cambria Math" w:hAnsi="Cambria Math"/>
              </w:rPr>
              <m:t>A</m:t>
            </m:r>
          </m:e>
          <m:sup>
            <m:d>
              <m:dPr>
                <m:begChr m:val="["/>
                <m:endChr m:val="]"/>
                <m:ctrlPr>
                  <w:rPr>
                    <w:rFonts w:ascii="Cambria Math" w:hAnsi="Cambria Math"/>
                    <w:i/>
                  </w:rPr>
                </m:ctrlPr>
              </m:dPr>
              <m:e>
                <m:r>
                  <w:rPr>
                    <w:rFonts w:ascii="Cambria Math" w:hAnsi="Cambria Math"/>
                  </w:rPr>
                  <m:t>l</m:t>
                </m:r>
              </m:e>
            </m:d>
          </m:sup>
        </m:sSup>
      </m:oMath>
      <w:r>
        <w:t xml:space="preserve"> in</w:t>
      </w:r>
      <w:r w:rsidR="00C46A64">
        <w:t xml:space="preserve"> Equation 18</w:t>
      </w:r>
      <w:r>
        <w:t xml:space="preserve"> </w:t>
      </w:r>
      <w:r w:rsidRPr="004A3236">
        <w:rPr>
          <w:i/>
        </w:rPr>
        <w:t>forward</w:t>
      </w:r>
      <w:r>
        <w:t xml:space="preserve"> by means of a </w:t>
      </w:r>
      <w:r w:rsidRPr="00E11887">
        <w:rPr>
          <w:i/>
        </w:rPr>
        <w:t>skip-connection</w:t>
      </w:r>
      <w:r>
        <w:t xml:space="preserve"> (also called</w:t>
      </w:r>
      <w:r w:rsidR="00E6025C">
        <w:t xml:space="preserve"> a</w:t>
      </w:r>
      <w:r>
        <w:t xml:space="preserve"> </w:t>
      </w:r>
      <w:r w:rsidRPr="00E11887">
        <w:rPr>
          <w:i/>
        </w:rPr>
        <w:t>short-circuit-connection</w:t>
      </w:r>
      <w:r>
        <w:t xml:space="preserve">) </w:t>
      </w:r>
      <w:r w:rsidR="004102B5">
        <w:t>and add them to</w:t>
      </w:r>
      <w:r>
        <w:t xml:space="preserve"> </w:t>
      </w:r>
      <m:oMath>
        <m:sSup>
          <m:sSupPr>
            <m:ctrlPr>
              <w:rPr>
                <w:rFonts w:ascii="Cambria Math" w:hAnsi="Cambria Math"/>
                <w:i/>
              </w:rPr>
            </m:ctrlPr>
          </m:sSupPr>
          <m:e>
            <m:r>
              <m:rPr>
                <m:sty m:val="b"/>
              </m:rPr>
              <w:rPr>
                <w:rFonts w:ascii="Cambria Math" w:hAnsi="Cambria Math"/>
              </w:rPr>
              <m:t>Z</m:t>
            </m:r>
          </m:e>
          <m:sup>
            <m:d>
              <m:dPr>
                <m:begChr m:val="["/>
                <m:endChr m:val="]"/>
                <m:ctrlPr>
                  <w:rPr>
                    <w:rFonts w:ascii="Cambria Math" w:hAnsi="Cambria Math"/>
                    <w:i/>
                  </w:rPr>
                </m:ctrlPr>
              </m:dPr>
              <m:e>
                <m:r>
                  <w:rPr>
                    <w:rFonts w:ascii="Cambria Math" w:hAnsi="Cambria Math"/>
                  </w:rPr>
                  <m:t>l+2</m:t>
                </m:r>
              </m:e>
            </m:d>
          </m:sup>
        </m:sSup>
      </m:oMath>
      <w:r w:rsidR="004102B5">
        <w:t xml:space="preserve"> in </w:t>
      </w:r>
      <w:r w:rsidR="0076579E">
        <w:t xml:space="preserve">Equation </w:t>
      </w:r>
      <w:r w:rsidR="004102B5">
        <w:t>20. T</w:t>
      </w:r>
      <w:r w:rsidR="00DE61CF">
        <w:t xml:space="preserve">his means </w:t>
      </w:r>
      <w:r w:rsidR="00C46A64">
        <w:t>Equation 21</w:t>
      </w:r>
      <w:r w:rsidR="006B2CA8">
        <w:t xml:space="preserve"> </w:t>
      </w:r>
      <w:r w:rsidR="004102B5">
        <w:t>now becomes:</w:t>
      </w:r>
    </w:p>
    <w:p w14:paraId="76851251" w14:textId="215D6A0E" w:rsidR="004102B5" w:rsidRPr="004102B5" w:rsidRDefault="004102B5" w:rsidP="00702063"/>
    <w:p w14:paraId="4D83928B" w14:textId="2FA709EF" w:rsidR="00B04E3A" w:rsidRPr="0049098E" w:rsidRDefault="004A0E92" w:rsidP="00702063">
      <m:oMathPara>
        <m:oMathParaPr>
          <m:jc m:val="center"/>
        </m:oMathParaPr>
        <m:oMath>
          <m:sSup>
            <m:sSupPr>
              <m:ctrlPr>
                <w:rPr>
                  <w:rFonts w:ascii="Cambria Math" w:hAnsi="Cambria Math"/>
                </w:rPr>
              </m:ctrlPr>
            </m:sSupPr>
            <m:e>
              <m:r>
                <m:rPr>
                  <m:sty m:val="b"/>
                </m:rPr>
                <w:rPr>
                  <w:rFonts w:ascii="Cambria Math" w:hAnsi="Cambria Math"/>
                </w:rPr>
                <m:t>A</m:t>
              </m:r>
            </m:e>
            <m:sup>
              <m:d>
                <m:dPr>
                  <m:begChr m:val="["/>
                  <m:endChr m:val="]"/>
                  <m:ctrlPr>
                    <w:rPr>
                      <w:rFonts w:ascii="Cambria Math" w:hAnsi="Cambria Math"/>
                    </w:rPr>
                  </m:ctrlPr>
                </m:dPr>
                <m:e>
                  <m:r>
                    <w:rPr>
                      <w:rFonts w:ascii="Cambria Math" w:hAnsi="Cambria Math"/>
                    </w:rPr>
                    <m:t>l</m:t>
                  </m:r>
                  <m:r>
                    <m:rPr>
                      <m:sty m:val="p"/>
                    </m:rP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g</m:t>
              </m:r>
            </m:e>
            <m:sup>
              <m:d>
                <m:dPr>
                  <m:begChr m:val="["/>
                  <m:endChr m:val="]"/>
                  <m:ctrlPr>
                    <w:rPr>
                      <w:rFonts w:ascii="Cambria Math" w:hAnsi="Cambria Math"/>
                    </w:rPr>
                  </m:ctrlPr>
                </m:dPr>
                <m:e>
                  <m:r>
                    <w:rPr>
                      <w:rFonts w:ascii="Cambria Math" w:hAnsi="Cambria Math"/>
                    </w:rPr>
                    <m:t>l</m:t>
                  </m:r>
                  <m:r>
                    <m:rPr>
                      <m:sty m:val="p"/>
                    </m:rPr>
                    <w:rPr>
                      <w:rFonts w:ascii="Cambria Math" w:hAnsi="Cambria Math"/>
                    </w:rPr>
                    <m:t>+2</m:t>
                  </m:r>
                </m:e>
              </m:d>
            </m:sup>
          </m:sSup>
          <m:d>
            <m:dPr>
              <m:ctrlPr>
                <w:rPr>
                  <w:rFonts w:ascii="Cambria Math" w:hAnsi="Cambria Math"/>
                </w:rPr>
              </m:ctrlPr>
            </m:dPr>
            <m:e>
              <m:sSup>
                <m:sSupPr>
                  <m:ctrlPr>
                    <w:rPr>
                      <w:rFonts w:ascii="Cambria Math" w:hAnsi="Cambria Math"/>
                    </w:rPr>
                  </m:ctrlPr>
                </m:sSupPr>
                <m:e>
                  <m:r>
                    <m:rPr>
                      <m:sty m:val="b"/>
                    </m:rPr>
                    <w:rPr>
                      <w:rFonts w:ascii="Cambria Math" w:hAnsi="Cambria Math"/>
                    </w:rPr>
                    <m:t>Z</m:t>
                  </m:r>
                </m:e>
                <m:sup>
                  <m:d>
                    <m:dPr>
                      <m:begChr m:val="["/>
                      <m:endChr m:val="]"/>
                      <m:ctrlPr>
                        <w:rPr>
                          <w:rFonts w:ascii="Cambria Math" w:hAnsi="Cambria Math"/>
                        </w:rPr>
                      </m:ctrlPr>
                    </m:dPr>
                    <m:e>
                      <m:r>
                        <w:rPr>
                          <w:rFonts w:ascii="Cambria Math" w:hAnsi="Cambria Math"/>
                        </w:rPr>
                        <m:t>l</m:t>
                      </m:r>
                      <m:r>
                        <m:rPr>
                          <m:sty m:val="p"/>
                        </m:rPr>
                        <w:rPr>
                          <w:rFonts w:ascii="Cambria Math" w:hAnsi="Cambria Math"/>
                        </w:rPr>
                        <m:t>+2</m:t>
                      </m:r>
                    </m:e>
                  </m:d>
                </m:sup>
              </m:sSup>
              <m:r>
                <m:rPr>
                  <m:sty m:val="p"/>
                </m:rPr>
                <w:rPr>
                  <w:rFonts w:ascii="Cambria Math" w:hAnsi="Cambria Math"/>
                </w:rPr>
                <m:t>+</m:t>
              </m:r>
              <m:sSup>
                <m:sSupPr>
                  <m:ctrlPr>
                    <w:rPr>
                      <w:rFonts w:ascii="Cambria Math" w:hAnsi="Cambria Math"/>
                    </w:rPr>
                  </m:ctrlPr>
                </m:sSupPr>
                <m:e>
                  <m:r>
                    <m:rPr>
                      <m:sty m:val="b"/>
                    </m:rPr>
                    <w:rPr>
                      <w:rFonts w:ascii="Cambria Math" w:hAnsi="Cambria Math"/>
                    </w:rPr>
                    <m:t>A</m:t>
                  </m:r>
                </m:e>
                <m:sup>
                  <m:d>
                    <m:dPr>
                      <m:begChr m:val="["/>
                      <m:endChr m:val="]"/>
                      <m:ctrlPr>
                        <w:rPr>
                          <w:rFonts w:ascii="Cambria Math" w:hAnsi="Cambria Math"/>
                        </w:rPr>
                      </m:ctrlPr>
                    </m:dPr>
                    <m:e>
                      <m:r>
                        <w:rPr>
                          <w:rFonts w:ascii="Cambria Math" w:hAnsi="Cambria Math"/>
                        </w:rPr>
                        <m:t>l</m:t>
                      </m:r>
                    </m:e>
                  </m:d>
                </m:sup>
              </m:sSup>
            </m:e>
          </m:d>
        </m:oMath>
      </m:oMathPara>
    </w:p>
    <w:p w14:paraId="7BD9B45D" w14:textId="77777777" w:rsidR="00B04E3A" w:rsidRDefault="00B04E3A" w:rsidP="00702063">
      <w:pPr>
        <w:rPr>
          <w:lang w:eastAsia="ja-JP"/>
        </w:rPr>
      </w:pPr>
    </w:p>
    <w:p w14:paraId="72FD0A0C" w14:textId="6E77E18E" w:rsidR="00060FB2" w:rsidRDefault="00060FB2" w:rsidP="00702063">
      <w:pPr>
        <w:rPr>
          <w:lang w:eastAsia="ja-JP"/>
        </w:rPr>
      </w:pPr>
      <w:r>
        <w:rPr>
          <w:lang w:eastAsia="ja-JP"/>
        </w:rPr>
        <w:t>The ResNet block is therefore described by the equations:</w:t>
      </w:r>
    </w:p>
    <w:p w14:paraId="707775D4" w14:textId="77777777" w:rsidR="00060FB2" w:rsidRDefault="00060FB2" w:rsidP="00702063">
      <w:pPr>
        <w:rPr>
          <w:lang w:eastAsia="ja-JP"/>
        </w:rPr>
      </w:pPr>
    </w:p>
    <w:p w14:paraId="6658CB67" w14:textId="4BA31D18" w:rsidR="00060FB2" w:rsidRPr="0049098E" w:rsidRDefault="004A0E92" w:rsidP="00702063">
      <m:oMathPara>
        <m:oMathParaPr>
          <m:jc m:val="left"/>
        </m:oMathParaPr>
        <m:oMath>
          <m:eqArr>
            <m:eqArrPr>
              <m:maxDist m:val="1"/>
              <m:ctrlPr>
                <w:rPr>
                  <w:rFonts w:ascii="Cambria Math" w:hAnsi="Cambria Math"/>
                </w:rPr>
              </m:ctrlPr>
            </m:eqArrPr>
            <m:e>
              <m:sSup>
                <m:sSupPr>
                  <m:ctrlPr>
                    <w:rPr>
                      <w:rFonts w:ascii="Cambria Math" w:hAnsi="Cambria Math"/>
                    </w:rPr>
                  </m:ctrlPr>
                </m:sSupPr>
                <m:e>
                  <m:r>
                    <m:rPr>
                      <m:sty m:val="b"/>
                    </m:rPr>
                    <w:rPr>
                      <w:rFonts w:ascii="Cambria Math" w:hAnsi="Cambria Math"/>
                    </w:rPr>
                    <m:t>Z</m:t>
                  </m:r>
                </m:e>
                <m:sup>
                  <m:d>
                    <m:dPr>
                      <m:begChr m:val="["/>
                      <m:endChr m:val="]"/>
                      <m:ctrlPr>
                        <w:rPr>
                          <w:rFonts w:ascii="Cambria Math" w:hAnsi="Cambria Math"/>
                        </w:rPr>
                      </m:ctrlPr>
                    </m:dPr>
                    <m:e>
                      <m:r>
                        <w:rPr>
                          <w:rFonts w:ascii="Cambria Math" w:hAnsi="Cambria Math"/>
                        </w:rPr>
                        <m:t>l</m:t>
                      </m:r>
                      <m:r>
                        <m:rPr>
                          <m:sty m:val="p"/>
                        </m:rPr>
                        <w:rPr>
                          <w:rFonts w:ascii="Cambria Math" w:hAnsi="Cambria Math"/>
                        </w:rPr>
                        <m:t>+2</m:t>
                      </m:r>
                    </m:e>
                  </m:d>
                </m:sup>
              </m:sSup>
              <m:r>
                <m:rPr>
                  <m:sty m:val="p"/>
                </m:rPr>
                <w:rPr>
                  <w:rFonts w:ascii="Cambria Math" w:hAnsi="Cambria Math"/>
                </w:rPr>
                <m:t>=</m:t>
              </m:r>
              <m:sSup>
                <m:sSupPr>
                  <m:ctrlPr>
                    <w:rPr>
                      <w:rFonts w:ascii="Cambria Math" w:hAnsi="Cambria Math"/>
                    </w:rPr>
                  </m:ctrlPr>
                </m:sSupPr>
                <m:e>
                  <m:r>
                    <m:rPr>
                      <m:sty m:val="b"/>
                    </m:rPr>
                    <w:rPr>
                      <w:rFonts w:ascii="Cambria Math" w:hAnsi="Cambria Math"/>
                    </w:rPr>
                    <m:t>W</m:t>
                  </m:r>
                </m:e>
                <m:sup>
                  <m:d>
                    <m:dPr>
                      <m:begChr m:val="["/>
                      <m:endChr m:val="]"/>
                      <m:ctrlPr>
                        <w:rPr>
                          <w:rFonts w:ascii="Cambria Math" w:hAnsi="Cambria Math"/>
                        </w:rPr>
                      </m:ctrlPr>
                    </m:dPr>
                    <m:e>
                      <m:r>
                        <w:rPr>
                          <w:rFonts w:ascii="Cambria Math" w:hAnsi="Cambria Math"/>
                        </w:rPr>
                        <m:t>l</m:t>
                      </m:r>
                      <m:r>
                        <m:rPr>
                          <m:sty m:val="p"/>
                        </m:rPr>
                        <w:rPr>
                          <w:rFonts w:ascii="Cambria Math" w:hAnsi="Cambria Math"/>
                        </w:rPr>
                        <m:t>+2</m:t>
                      </m:r>
                    </m:e>
                  </m:d>
                </m:sup>
              </m:sSup>
              <m:r>
                <m:rPr>
                  <m:sty m:val="p"/>
                </m:rPr>
                <w:rPr>
                  <w:rFonts w:ascii="Cambria Math" w:hAnsi="Cambria Math"/>
                </w:rPr>
                <m:t>*</m:t>
              </m:r>
              <m:sSup>
                <m:sSupPr>
                  <m:ctrlPr>
                    <w:rPr>
                      <w:rFonts w:ascii="Cambria Math" w:hAnsi="Cambria Math"/>
                    </w:rPr>
                  </m:ctrlPr>
                </m:sSupPr>
                <m:e>
                  <m:r>
                    <m:rPr>
                      <m:sty m:val="b"/>
                    </m:rPr>
                    <w:rPr>
                      <w:rFonts w:ascii="Cambria Math" w:hAnsi="Cambria Math"/>
                    </w:rPr>
                    <m:t>A</m:t>
                  </m:r>
                </m:e>
                <m:sup>
                  <m:d>
                    <m:dPr>
                      <m:begChr m:val="["/>
                      <m:endChr m:val="]"/>
                      <m:ctrlPr>
                        <w:rPr>
                          <w:rFonts w:ascii="Cambria Math" w:hAnsi="Cambria Math"/>
                        </w:rPr>
                      </m:ctrlPr>
                    </m:dPr>
                    <m:e>
                      <m:r>
                        <w:rPr>
                          <w:rFonts w:ascii="Cambria Math" w:hAnsi="Cambria Math"/>
                        </w:rPr>
                        <m:t>l</m:t>
                      </m:r>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m:rPr>
                      <m:sty m:val="b"/>
                    </m:rPr>
                    <w:rPr>
                      <w:rFonts w:ascii="Cambria Math" w:hAnsi="Cambria Math"/>
                    </w:rPr>
                    <m:t>b</m:t>
                  </m:r>
                </m:e>
                <m:sup>
                  <m:d>
                    <m:dPr>
                      <m:begChr m:val="["/>
                      <m:endChr m:val="]"/>
                      <m:ctrlPr>
                        <w:rPr>
                          <w:rFonts w:ascii="Cambria Math" w:hAnsi="Cambria Math"/>
                        </w:rPr>
                      </m:ctrlPr>
                    </m:dPr>
                    <m:e>
                      <m:r>
                        <w:rPr>
                          <w:rFonts w:ascii="Cambria Math" w:hAnsi="Cambria Math"/>
                        </w:rPr>
                        <m:t>l</m:t>
                      </m:r>
                      <m:r>
                        <m:rPr>
                          <m:sty m:val="p"/>
                        </m:rPr>
                        <w:rPr>
                          <w:rFonts w:ascii="Cambria Math" w:hAnsi="Cambria Math"/>
                        </w:rPr>
                        <m:t>+2</m:t>
                      </m:r>
                    </m:e>
                  </m:d>
                </m:sup>
              </m:sSup>
              <m:r>
                <w:rPr>
                  <w:rFonts w:ascii="Cambria Math" w:hAnsi="Cambria Math"/>
                </w:rPr>
                <m:t>#</m:t>
              </m:r>
              <m:d>
                <m:dPr>
                  <m:ctrlPr>
                    <w:rPr>
                      <w:rFonts w:ascii="Cambria Math" w:hAnsi="Cambria Math"/>
                    </w:rPr>
                  </m:ctrlPr>
                </m:dPr>
                <m:e>
                  <m:r>
                    <m:rPr>
                      <m:sty m:val="p"/>
                    </m:rPr>
                    <w:rPr>
                      <w:rFonts w:ascii="Cambria Math" w:hAnsi="Cambria Math"/>
                    </w:rPr>
                    <m:t>22</m:t>
                  </m:r>
                </m:e>
              </m:d>
              <m:ctrlPr>
                <w:rPr>
                  <w:rFonts w:ascii="Cambria Math" w:hAnsi="Cambria Math"/>
                  <w:i/>
                </w:rPr>
              </m:ctrlPr>
            </m:e>
          </m:eqArr>
        </m:oMath>
      </m:oMathPara>
    </w:p>
    <w:p w14:paraId="778027F3" w14:textId="0FD97FFC" w:rsidR="00060FB2" w:rsidRPr="0049098E" w:rsidRDefault="004A0E92" w:rsidP="00702063">
      <m:oMathPara>
        <m:oMathParaPr>
          <m:jc m:val="left"/>
        </m:oMathParaPr>
        <m:oMath>
          <m:eqArr>
            <m:eqArrPr>
              <m:maxDist m:val="1"/>
              <m:ctrlPr>
                <w:rPr>
                  <w:rFonts w:ascii="Cambria Math" w:hAnsi="Cambria Math"/>
                  <w:i/>
                </w:rPr>
              </m:ctrlPr>
            </m:eqArrPr>
            <m:e>
              <m:sSup>
                <m:sSupPr>
                  <m:ctrlPr>
                    <w:rPr>
                      <w:rFonts w:ascii="Cambria Math" w:hAnsi="Cambria Math"/>
                    </w:rPr>
                  </m:ctrlPr>
                </m:sSupPr>
                <m:e>
                  <m:r>
                    <m:rPr>
                      <m:sty m:val="b"/>
                    </m:rPr>
                    <w:rPr>
                      <w:rFonts w:ascii="Cambria Math" w:hAnsi="Cambria Math"/>
                    </w:rPr>
                    <m:t>A</m:t>
                  </m:r>
                </m:e>
                <m:sup>
                  <m:d>
                    <m:dPr>
                      <m:begChr m:val="["/>
                      <m:endChr m:val="]"/>
                      <m:ctrlPr>
                        <w:rPr>
                          <w:rFonts w:ascii="Cambria Math" w:hAnsi="Cambria Math"/>
                        </w:rPr>
                      </m:ctrlPr>
                    </m:dPr>
                    <m:e>
                      <m:r>
                        <w:rPr>
                          <w:rFonts w:ascii="Cambria Math" w:hAnsi="Cambria Math"/>
                        </w:rPr>
                        <m:t>l</m:t>
                      </m:r>
                      <m:r>
                        <m:rPr>
                          <m:sty m:val="p"/>
                        </m:rP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g</m:t>
                  </m:r>
                </m:e>
                <m:sup>
                  <m:d>
                    <m:dPr>
                      <m:begChr m:val="["/>
                      <m:endChr m:val="]"/>
                      <m:ctrlPr>
                        <w:rPr>
                          <w:rFonts w:ascii="Cambria Math" w:hAnsi="Cambria Math"/>
                        </w:rPr>
                      </m:ctrlPr>
                    </m:dPr>
                    <m:e>
                      <m:r>
                        <w:rPr>
                          <w:rFonts w:ascii="Cambria Math" w:hAnsi="Cambria Math"/>
                        </w:rPr>
                        <m:t>l</m:t>
                      </m:r>
                      <m:r>
                        <m:rPr>
                          <m:sty m:val="p"/>
                        </m:rPr>
                        <w:rPr>
                          <w:rFonts w:ascii="Cambria Math" w:hAnsi="Cambria Math"/>
                        </w:rPr>
                        <m:t>+2</m:t>
                      </m:r>
                    </m:e>
                  </m:d>
                </m:sup>
              </m:sSup>
              <m:d>
                <m:dPr>
                  <m:ctrlPr>
                    <w:rPr>
                      <w:rFonts w:ascii="Cambria Math" w:hAnsi="Cambria Math"/>
                    </w:rPr>
                  </m:ctrlPr>
                </m:dPr>
                <m:e>
                  <m:sSup>
                    <m:sSupPr>
                      <m:ctrlPr>
                        <w:rPr>
                          <w:rFonts w:ascii="Cambria Math" w:hAnsi="Cambria Math"/>
                        </w:rPr>
                      </m:ctrlPr>
                    </m:sSupPr>
                    <m:e>
                      <m:r>
                        <m:rPr>
                          <m:sty m:val="b"/>
                        </m:rPr>
                        <w:rPr>
                          <w:rFonts w:ascii="Cambria Math" w:hAnsi="Cambria Math"/>
                        </w:rPr>
                        <m:t>Z</m:t>
                      </m:r>
                    </m:e>
                    <m:sup>
                      <m:d>
                        <m:dPr>
                          <m:begChr m:val="["/>
                          <m:endChr m:val="]"/>
                          <m:ctrlPr>
                            <w:rPr>
                              <w:rFonts w:ascii="Cambria Math" w:hAnsi="Cambria Math"/>
                            </w:rPr>
                          </m:ctrlPr>
                        </m:dPr>
                        <m:e>
                          <m:r>
                            <w:rPr>
                              <w:rFonts w:ascii="Cambria Math" w:hAnsi="Cambria Math"/>
                            </w:rPr>
                            <m:t>l</m:t>
                          </m:r>
                          <m:r>
                            <m:rPr>
                              <m:sty m:val="p"/>
                            </m:rPr>
                            <w:rPr>
                              <w:rFonts w:ascii="Cambria Math" w:hAnsi="Cambria Math"/>
                            </w:rPr>
                            <m:t>+2</m:t>
                          </m:r>
                        </m:e>
                      </m:d>
                    </m:sup>
                  </m:sSup>
                  <m:r>
                    <m:rPr>
                      <m:sty m:val="p"/>
                    </m:rPr>
                    <w:rPr>
                      <w:rFonts w:ascii="Cambria Math" w:hAnsi="Cambria Math"/>
                    </w:rPr>
                    <m:t>+</m:t>
                  </m:r>
                  <m:sSup>
                    <m:sSupPr>
                      <m:ctrlPr>
                        <w:rPr>
                          <w:rFonts w:ascii="Cambria Math" w:hAnsi="Cambria Math"/>
                        </w:rPr>
                      </m:ctrlPr>
                    </m:sSupPr>
                    <m:e>
                      <m:r>
                        <m:rPr>
                          <m:sty m:val="b"/>
                        </m:rPr>
                        <w:rPr>
                          <w:rFonts w:ascii="Cambria Math" w:hAnsi="Cambria Math"/>
                        </w:rPr>
                        <m:t>A</m:t>
                      </m:r>
                    </m:e>
                    <m:sup>
                      <m:d>
                        <m:dPr>
                          <m:begChr m:val="["/>
                          <m:endChr m:val="]"/>
                          <m:ctrlPr>
                            <w:rPr>
                              <w:rFonts w:ascii="Cambria Math" w:hAnsi="Cambria Math"/>
                            </w:rPr>
                          </m:ctrlPr>
                        </m:dPr>
                        <m:e>
                          <m:r>
                            <w:rPr>
                              <w:rFonts w:ascii="Cambria Math" w:hAnsi="Cambria Math"/>
                            </w:rPr>
                            <m:t>l</m:t>
                          </m:r>
                        </m:e>
                      </m:d>
                    </m:sup>
                  </m:sSup>
                </m:e>
              </m:d>
              <m:r>
                <w:rPr>
                  <w:rFonts w:ascii="Cambria Math" w:hAnsi="Cambria Math"/>
                </w:rPr>
                <m:t xml:space="preserve">       #</m:t>
              </m:r>
              <m:d>
                <m:dPr>
                  <m:ctrlPr>
                    <w:rPr>
                      <w:rFonts w:ascii="Cambria Math" w:hAnsi="Cambria Math"/>
                      <w:i/>
                    </w:rPr>
                  </m:ctrlPr>
                </m:dPr>
                <m:e>
                  <m:r>
                    <w:rPr>
                      <w:rFonts w:ascii="Cambria Math" w:hAnsi="Cambria Math"/>
                    </w:rPr>
                    <m:t>23</m:t>
                  </m:r>
                </m:e>
              </m:d>
            </m:e>
          </m:eqArr>
        </m:oMath>
      </m:oMathPara>
    </w:p>
    <w:p w14:paraId="0A8986F2" w14:textId="77777777" w:rsidR="00060FB2" w:rsidRDefault="00060FB2" w:rsidP="00702063">
      <w:pPr>
        <w:rPr>
          <w:lang w:eastAsia="ja-JP"/>
        </w:rPr>
      </w:pPr>
    </w:p>
    <w:p w14:paraId="7FE11796" w14:textId="2E4DC6BC" w:rsidR="00F26B31" w:rsidRDefault="00F26B31" w:rsidP="00702063">
      <w:pPr>
        <w:rPr>
          <w:lang w:eastAsia="ja-JP"/>
        </w:rPr>
      </w:pPr>
      <w:r>
        <w:rPr>
          <w:lang w:eastAsia="ja-JP"/>
        </w:rPr>
        <w:t>Expressed as a single equation we have</w:t>
      </w:r>
      <w:r w:rsidR="00C03530">
        <w:rPr>
          <w:lang w:eastAsia="ja-JP"/>
        </w:rPr>
        <w:t>:</w:t>
      </w:r>
    </w:p>
    <w:p w14:paraId="7952CD26" w14:textId="77777777" w:rsidR="00F26B31" w:rsidRDefault="00F26B31" w:rsidP="00702063">
      <w:pPr>
        <w:rPr>
          <w:lang w:eastAsia="ja-JP"/>
        </w:rPr>
      </w:pPr>
    </w:p>
    <w:p w14:paraId="0E18780C" w14:textId="4B4C1786" w:rsidR="00F26B31" w:rsidRPr="00C03530" w:rsidRDefault="004A0E92" w:rsidP="00702063">
      <m:oMathPara>
        <m:oMathParaPr>
          <m:jc m:val="left"/>
        </m:oMathParaPr>
        <m:oMath>
          <m:eqArr>
            <m:eqArrPr>
              <m:maxDist m:val="1"/>
              <m:ctrlPr>
                <w:rPr>
                  <w:rFonts w:ascii="Cambria Math" w:hAnsi="Cambria Math"/>
                </w:rPr>
              </m:ctrlPr>
            </m:eqArrPr>
            <m:e>
              <m:sSup>
                <m:sSupPr>
                  <m:ctrlPr>
                    <w:rPr>
                      <w:rFonts w:ascii="Cambria Math" w:hAnsi="Cambria Math"/>
                    </w:rPr>
                  </m:ctrlPr>
                </m:sSupPr>
                <m:e>
                  <m:r>
                    <m:rPr>
                      <m:sty m:val="b"/>
                    </m:rPr>
                    <w:rPr>
                      <w:rFonts w:ascii="Cambria Math" w:hAnsi="Cambria Math"/>
                    </w:rPr>
                    <m:t>A</m:t>
                  </m:r>
                </m:e>
                <m:sup>
                  <m:d>
                    <m:dPr>
                      <m:begChr m:val="["/>
                      <m:endChr m:val="]"/>
                      <m:ctrlPr>
                        <w:rPr>
                          <w:rFonts w:ascii="Cambria Math" w:hAnsi="Cambria Math"/>
                        </w:rPr>
                      </m:ctrlPr>
                    </m:dPr>
                    <m:e>
                      <m:r>
                        <w:rPr>
                          <w:rFonts w:ascii="Cambria Math" w:hAnsi="Cambria Math"/>
                        </w:rPr>
                        <m:t>l</m:t>
                      </m:r>
                      <m:r>
                        <m:rPr>
                          <m:sty m:val="p"/>
                        </m:rP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g</m:t>
                  </m:r>
                </m:e>
                <m:sup>
                  <m:d>
                    <m:dPr>
                      <m:begChr m:val="["/>
                      <m:endChr m:val="]"/>
                      <m:ctrlPr>
                        <w:rPr>
                          <w:rFonts w:ascii="Cambria Math" w:hAnsi="Cambria Math"/>
                        </w:rPr>
                      </m:ctrlPr>
                    </m:dPr>
                    <m:e>
                      <m:r>
                        <w:rPr>
                          <w:rFonts w:ascii="Cambria Math" w:hAnsi="Cambria Math"/>
                        </w:rPr>
                        <m:t>l</m:t>
                      </m:r>
                      <m:r>
                        <m:rPr>
                          <m:sty m:val="p"/>
                        </m:rPr>
                        <w:rPr>
                          <w:rFonts w:ascii="Cambria Math" w:hAnsi="Cambria Math"/>
                        </w:rPr>
                        <m:t>+2</m:t>
                      </m:r>
                    </m:e>
                  </m:d>
                </m:sup>
              </m:sSup>
              <m:d>
                <m:dPr>
                  <m:ctrlPr>
                    <w:rPr>
                      <w:rFonts w:ascii="Cambria Math" w:hAnsi="Cambria Math"/>
                    </w:rPr>
                  </m:ctrlPr>
                </m:dPr>
                <m:e>
                  <m:sSup>
                    <m:sSupPr>
                      <m:ctrlPr>
                        <w:rPr>
                          <w:rFonts w:ascii="Cambria Math" w:hAnsi="Cambria Math"/>
                        </w:rPr>
                      </m:ctrlPr>
                    </m:sSupPr>
                    <m:e>
                      <m:r>
                        <m:rPr>
                          <m:sty m:val="b"/>
                        </m:rPr>
                        <w:rPr>
                          <w:rFonts w:ascii="Cambria Math" w:hAnsi="Cambria Math"/>
                        </w:rPr>
                        <m:t>W</m:t>
                      </m:r>
                    </m:e>
                    <m:sup>
                      <m:d>
                        <m:dPr>
                          <m:begChr m:val="["/>
                          <m:endChr m:val="]"/>
                          <m:ctrlPr>
                            <w:rPr>
                              <w:rFonts w:ascii="Cambria Math" w:hAnsi="Cambria Math"/>
                            </w:rPr>
                          </m:ctrlPr>
                        </m:dPr>
                        <m:e>
                          <m:r>
                            <w:rPr>
                              <w:rFonts w:ascii="Cambria Math" w:hAnsi="Cambria Math"/>
                            </w:rPr>
                            <m:t>l</m:t>
                          </m:r>
                          <m:r>
                            <m:rPr>
                              <m:sty m:val="p"/>
                            </m:rPr>
                            <w:rPr>
                              <w:rFonts w:ascii="Cambria Math" w:hAnsi="Cambria Math"/>
                            </w:rPr>
                            <m:t>+2</m:t>
                          </m:r>
                        </m:e>
                      </m:d>
                    </m:sup>
                  </m:sSup>
                  <m:r>
                    <m:rPr>
                      <m:sty m:val="p"/>
                    </m:rPr>
                    <w:rPr>
                      <w:rFonts w:ascii="Cambria Math" w:hAnsi="Cambria Math"/>
                    </w:rPr>
                    <m:t>*</m:t>
                  </m:r>
                  <m:sSup>
                    <m:sSupPr>
                      <m:ctrlPr>
                        <w:rPr>
                          <w:rFonts w:ascii="Cambria Math" w:hAnsi="Cambria Math"/>
                        </w:rPr>
                      </m:ctrlPr>
                    </m:sSupPr>
                    <m:e>
                      <m:r>
                        <m:rPr>
                          <m:sty m:val="b"/>
                        </m:rPr>
                        <w:rPr>
                          <w:rFonts w:ascii="Cambria Math" w:hAnsi="Cambria Math"/>
                        </w:rPr>
                        <m:t>A</m:t>
                      </m:r>
                    </m:e>
                    <m:sup>
                      <m:d>
                        <m:dPr>
                          <m:begChr m:val="["/>
                          <m:endChr m:val="]"/>
                          <m:ctrlPr>
                            <w:rPr>
                              <w:rFonts w:ascii="Cambria Math" w:hAnsi="Cambria Math"/>
                            </w:rPr>
                          </m:ctrlPr>
                        </m:dPr>
                        <m:e>
                          <m:r>
                            <w:rPr>
                              <w:rFonts w:ascii="Cambria Math" w:hAnsi="Cambria Math"/>
                            </w:rPr>
                            <m:t>l</m:t>
                          </m:r>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m:rPr>
                          <m:sty m:val="b"/>
                        </m:rPr>
                        <w:rPr>
                          <w:rFonts w:ascii="Cambria Math" w:hAnsi="Cambria Math"/>
                        </w:rPr>
                        <m:t>b</m:t>
                      </m:r>
                    </m:e>
                    <m:sup>
                      <m:d>
                        <m:dPr>
                          <m:begChr m:val="["/>
                          <m:endChr m:val="]"/>
                          <m:ctrlPr>
                            <w:rPr>
                              <w:rFonts w:ascii="Cambria Math" w:hAnsi="Cambria Math"/>
                            </w:rPr>
                          </m:ctrlPr>
                        </m:dPr>
                        <m:e>
                          <m:r>
                            <w:rPr>
                              <w:rFonts w:ascii="Cambria Math" w:hAnsi="Cambria Math"/>
                            </w:rPr>
                            <m:t>l</m:t>
                          </m:r>
                          <m:r>
                            <m:rPr>
                              <m:sty m:val="p"/>
                            </m:rPr>
                            <w:rPr>
                              <w:rFonts w:ascii="Cambria Math" w:hAnsi="Cambria Math"/>
                            </w:rPr>
                            <m:t>+2</m:t>
                          </m:r>
                        </m:e>
                      </m:d>
                    </m:sup>
                  </m:sSup>
                  <m:r>
                    <m:rPr>
                      <m:sty m:val="p"/>
                    </m:rPr>
                    <w:rPr>
                      <w:rFonts w:ascii="Cambria Math" w:hAnsi="Cambria Math"/>
                    </w:rPr>
                    <m:t>+</m:t>
                  </m:r>
                  <m:sSup>
                    <m:sSupPr>
                      <m:ctrlPr>
                        <w:rPr>
                          <w:rFonts w:ascii="Cambria Math" w:hAnsi="Cambria Math"/>
                        </w:rPr>
                      </m:ctrlPr>
                    </m:sSupPr>
                    <m:e>
                      <m:r>
                        <m:rPr>
                          <m:sty m:val="b"/>
                        </m:rPr>
                        <w:rPr>
                          <w:rFonts w:ascii="Cambria Math" w:hAnsi="Cambria Math"/>
                        </w:rPr>
                        <m:t>A</m:t>
                      </m:r>
                    </m:e>
                    <m:sup>
                      <m:d>
                        <m:dPr>
                          <m:begChr m:val="["/>
                          <m:endChr m:val="]"/>
                          <m:ctrlPr>
                            <w:rPr>
                              <w:rFonts w:ascii="Cambria Math" w:hAnsi="Cambria Math"/>
                            </w:rPr>
                          </m:ctrlPr>
                        </m:dPr>
                        <m:e>
                          <m:r>
                            <w:rPr>
                              <w:rFonts w:ascii="Cambria Math" w:hAnsi="Cambria Math"/>
                            </w:rPr>
                            <m:t>l</m:t>
                          </m:r>
                        </m:e>
                      </m:d>
                    </m:sup>
                  </m:sSup>
                </m:e>
              </m:d>
              <m:r>
                <w:rPr>
                  <w:rFonts w:ascii="Cambria Math" w:hAnsi="Cambria Math"/>
                </w:rPr>
                <m:t>#</m:t>
              </m:r>
              <m:d>
                <m:dPr>
                  <m:ctrlPr>
                    <w:rPr>
                      <w:rFonts w:ascii="Cambria Math" w:hAnsi="Cambria Math"/>
                    </w:rPr>
                  </m:ctrlPr>
                </m:dPr>
                <m:e>
                  <m:r>
                    <m:rPr>
                      <m:sty m:val="p"/>
                    </m:rPr>
                    <w:rPr>
                      <w:rFonts w:ascii="Cambria Math" w:hAnsi="Cambria Math"/>
                    </w:rPr>
                    <m:t>24</m:t>
                  </m:r>
                </m:e>
              </m:d>
              <m:ctrlPr>
                <w:rPr>
                  <w:rFonts w:ascii="Cambria Math" w:hAnsi="Cambria Math"/>
                  <w:i/>
                </w:rPr>
              </m:ctrlPr>
            </m:e>
          </m:eqArr>
        </m:oMath>
      </m:oMathPara>
    </w:p>
    <w:p w14:paraId="2EBFCB2F" w14:textId="77777777" w:rsidR="00F26B31" w:rsidRDefault="00F26B31" w:rsidP="00702063"/>
    <w:p w14:paraId="05A9B602" w14:textId="30F5D518" w:rsidR="00DA1C94" w:rsidRDefault="00DA1C94" w:rsidP="00702063">
      <w:r>
        <w:t>Adjusting the indexes again, we have</w:t>
      </w:r>
    </w:p>
    <w:p w14:paraId="64126692" w14:textId="77777777" w:rsidR="00DA1C94" w:rsidRDefault="00DA1C94" w:rsidP="00702063"/>
    <w:p w14:paraId="59D8F689" w14:textId="0CFA3AE8" w:rsidR="00DA1C94" w:rsidRPr="00C03530" w:rsidRDefault="004A0E92" w:rsidP="00702063">
      <m:oMathPara>
        <m:oMathParaPr>
          <m:jc m:val="left"/>
        </m:oMathParaPr>
        <m:oMath>
          <m:eqArr>
            <m:eqArrPr>
              <m:maxDist m:val="1"/>
              <m:ctrlPr>
                <w:rPr>
                  <w:rFonts w:ascii="Cambria Math" w:hAnsi="Cambria Math"/>
                </w:rPr>
              </m:ctrlPr>
            </m:eqArrPr>
            <m:e>
              <m:sSup>
                <m:sSupPr>
                  <m:ctrlPr>
                    <w:rPr>
                      <w:rFonts w:ascii="Cambria Math" w:hAnsi="Cambria Math"/>
                    </w:rPr>
                  </m:ctrlPr>
                </m:sSupPr>
                <m:e>
                  <m:r>
                    <m:rPr>
                      <m:sty m:val="b"/>
                    </m:rPr>
                    <w:rPr>
                      <w:rFonts w:ascii="Cambria Math" w:hAnsi="Cambria Math"/>
                    </w:rPr>
                    <m:t>A</m:t>
                  </m:r>
                </m:e>
                <m:sup>
                  <m:d>
                    <m:dPr>
                      <m:begChr m:val="["/>
                      <m:endChr m:val="]"/>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g</m:t>
                  </m:r>
                </m:e>
                <m:sup>
                  <m:d>
                    <m:dPr>
                      <m:begChr m:val="["/>
                      <m:endChr m:val="]"/>
                      <m:ctrlPr>
                        <w:rPr>
                          <w:rFonts w:ascii="Cambria Math" w:hAnsi="Cambria Math"/>
                        </w:rPr>
                      </m:ctrlPr>
                    </m:dPr>
                    <m:e>
                      <m:r>
                        <w:rPr>
                          <w:rFonts w:ascii="Cambria Math" w:hAnsi="Cambria Math"/>
                        </w:rPr>
                        <m:t>l</m:t>
                      </m:r>
                    </m:e>
                  </m:d>
                </m:sup>
              </m:sSup>
              <m:d>
                <m:dPr>
                  <m:ctrlPr>
                    <w:rPr>
                      <w:rFonts w:ascii="Cambria Math" w:hAnsi="Cambria Math"/>
                    </w:rPr>
                  </m:ctrlPr>
                </m:dPr>
                <m:e>
                  <m:sSup>
                    <m:sSupPr>
                      <m:ctrlPr>
                        <w:rPr>
                          <w:rFonts w:ascii="Cambria Math" w:hAnsi="Cambria Math"/>
                        </w:rPr>
                      </m:ctrlPr>
                    </m:sSupPr>
                    <m:e>
                      <m:r>
                        <m:rPr>
                          <m:sty m:val="b"/>
                        </m:rPr>
                        <w:rPr>
                          <w:rFonts w:ascii="Cambria Math" w:hAnsi="Cambria Math"/>
                        </w:rPr>
                        <m:t>W</m:t>
                      </m:r>
                    </m:e>
                    <m:sup>
                      <m:d>
                        <m:dPr>
                          <m:begChr m:val="["/>
                          <m:endChr m:val="]"/>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m:rPr>
                          <m:sty m:val="b"/>
                        </m:rPr>
                        <w:rPr>
                          <w:rFonts w:ascii="Cambria Math" w:hAnsi="Cambria Math"/>
                        </w:rPr>
                        <m:t>A</m:t>
                      </m:r>
                    </m:e>
                    <m:sup>
                      <m:d>
                        <m:dPr>
                          <m:begChr m:val="["/>
                          <m:endChr m:val="]"/>
                          <m:ctrlPr>
                            <w:rPr>
                              <w:rFonts w:ascii="Cambria Math" w:hAnsi="Cambria Math"/>
                            </w:rPr>
                          </m:ctrlPr>
                        </m:dPr>
                        <m:e>
                          <m:r>
                            <w:rPr>
                              <w:rFonts w:ascii="Cambria Math" w:hAnsi="Cambria Math"/>
                            </w:rPr>
                            <m:t>l</m:t>
                          </m:r>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m:rPr>
                          <m:sty m:val="b"/>
                        </m:rPr>
                        <w:rPr>
                          <w:rFonts w:ascii="Cambria Math" w:hAnsi="Cambria Math"/>
                        </w:rPr>
                        <m:t>b</m:t>
                      </m:r>
                    </m:e>
                    <m:sup>
                      <m:d>
                        <m:dPr>
                          <m:begChr m:val="["/>
                          <m:endChr m:val="]"/>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m:rPr>
                          <m:sty m:val="b"/>
                        </m:rPr>
                        <w:rPr>
                          <w:rFonts w:ascii="Cambria Math" w:hAnsi="Cambria Math"/>
                        </w:rPr>
                        <m:t>A</m:t>
                      </m:r>
                    </m:e>
                    <m:sup>
                      <m:d>
                        <m:dPr>
                          <m:begChr m:val="["/>
                          <m:endChr m:val="]"/>
                          <m:ctrlPr>
                            <w:rPr>
                              <w:rFonts w:ascii="Cambria Math" w:hAnsi="Cambria Math"/>
                            </w:rPr>
                          </m:ctrlPr>
                        </m:dPr>
                        <m:e>
                          <m:r>
                            <w:rPr>
                              <w:rFonts w:ascii="Cambria Math" w:hAnsi="Cambria Math"/>
                            </w:rPr>
                            <m:t>l</m:t>
                          </m:r>
                          <m:r>
                            <m:rPr>
                              <m:sty m:val="p"/>
                            </m:rPr>
                            <w:rPr>
                              <w:rFonts w:ascii="Cambria Math" w:hAnsi="Cambria Math"/>
                            </w:rPr>
                            <m:t>-2</m:t>
                          </m:r>
                        </m:e>
                      </m:d>
                    </m:sup>
                  </m:sSup>
                </m:e>
              </m:d>
              <m:r>
                <w:rPr>
                  <w:rFonts w:ascii="Cambria Math" w:hAnsi="Cambria Math"/>
                </w:rPr>
                <m:t>#</m:t>
              </m:r>
              <m:d>
                <m:dPr>
                  <m:ctrlPr>
                    <w:rPr>
                      <w:rFonts w:ascii="Cambria Math" w:hAnsi="Cambria Math"/>
                    </w:rPr>
                  </m:ctrlPr>
                </m:dPr>
                <m:e>
                  <m:r>
                    <m:rPr>
                      <m:sty m:val="p"/>
                    </m:rPr>
                    <w:rPr>
                      <w:rFonts w:ascii="Cambria Math" w:hAnsi="Cambria Math"/>
                    </w:rPr>
                    <m:t>25</m:t>
                  </m:r>
                </m:e>
              </m:d>
              <m:ctrlPr>
                <w:rPr>
                  <w:rFonts w:ascii="Cambria Math" w:hAnsi="Cambria Math"/>
                  <w:i/>
                </w:rPr>
              </m:ctrlPr>
            </m:e>
          </m:eqArr>
        </m:oMath>
      </m:oMathPara>
    </w:p>
    <w:p w14:paraId="61FCBC54" w14:textId="77777777" w:rsidR="00DA1C94" w:rsidRPr="00F26B31" w:rsidRDefault="00DA1C94" w:rsidP="00702063">
      <w:pPr>
        <w:rPr>
          <w:lang w:eastAsia="ja-JP"/>
        </w:rPr>
      </w:pPr>
    </w:p>
    <w:p w14:paraId="1CDCF5D2" w14:textId="0CE835E7" w:rsidR="005A3E02" w:rsidRDefault="0059712E" w:rsidP="00702063">
      <w:pPr>
        <w:rPr>
          <w:lang w:eastAsia="ja-JP"/>
        </w:rPr>
      </w:pPr>
      <w:r>
        <w:rPr>
          <w:lang w:eastAsia="ja-JP"/>
        </w:rPr>
        <w:t>The ResNet architecture allows for much deeper networks than before</w:t>
      </w:r>
      <w:r w:rsidR="00DD5C88">
        <w:rPr>
          <w:lang w:eastAsia="ja-JP"/>
        </w:rPr>
        <w:t xml:space="preserve"> by stacking ResNet blocks as deep as needed</w:t>
      </w:r>
      <w:r>
        <w:rPr>
          <w:lang w:eastAsia="ja-JP"/>
        </w:rPr>
        <w:t xml:space="preserve">. </w:t>
      </w:r>
      <w:r w:rsidR="009C79A6">
        <w:rPr>
          <w:lang w:eastAsia="ja-JP"/>
        </w:rPr>
        <w:t xml:space="preserve">In theory, as the number of layers </w:t>
      </w:r>
      <w:r w:rsidR="00AE25C6">
        <w:rPr>
          <w:lang w:eastAsia="ja-JP"/>
        </w:rPr>
        <w:t xml:space="preserve">in a traditional deep neural network </w:t>
      </w:r>
      <w:r w:rsidR="009C79A6">
        <w:rPr>
          <w:lang w:eastAsia="ja-JP"/>
        </w:rPr>
        <w:t>increase</w:t>
      </w:r>
      <w:r w:rsidR="0087566C">
        <w:rPr>
          <w:lang w:eastAsia="ja-JP"/>
        </w:rPr>
        <w:t>s</w:t>
      </w:r>
      <w:r w:rsidR="009C79A6">
        <w:rPr>
          <w:lang w:eastAsia="ja-JP"/>
        </w:rPr>
        <w:t xml:space="preserve">, the training error should keep on decreasing. The reality is that when the network gets too deep, the training error actually starts to increase again. </w:t>
      </w:r>
      <w:r w:rsidR="00F011A6">
        <w:rPr>
          <w:lang w:eastAsia="ja-JP"/>
        </w:rPr>
        <w:t>ResNets rescue this situation, allowing the training error to keep on falling even with the number of l</w:t>
      </w:r>
      <w:r w:rsidR="00AE73C9">
        <w:rPr>
          <w:lang w:eastAsia="ja-JP"/>
        </w:rPr>
        <w:t>ayers approaching one thousand.</w:t>
      </w:r>
    </w:p>
    <w:p w14:paraId="0E5FAFFC" w14:textId="369C1C1C" w:rsidR="005A3E02" w:rsidRPr="00234090" w:rsidRDefault="00B038D1" w:rsidP="00702063">
      <w:pPr>
        <w:rPr>
          <w:lang w:eastAsia="ja-JP"/>
        </w:rPr>
      </w:pPr>
      <w:r>
        <w:rPr>
          <w:lang w:eastAsia="ja-JP"/>
        </w:rPr>
        <w:t>Next we will</w:t>
      </w:r>
      <w:r w:rsidR="00AE73C9">
        <w:rPr>
          <w:lang w:eastAsia="ja-JP"/>
        </w:rPr>
        <w:t xml:space="preserve"> discuss all the classification</w:t>
      </w:r>
      <w:r>
        <w:rPr>
          <w:lang w:eastAsia="ja-JP"/>
        </w:rPr>
        <w:t xml:space="preserve"> models used in this paper. All of them make use of a 50-layer ResNet</w:t>
      </w:r>
      <w:r w:rsidR="00BD28C8">
        <w:rPr>
          <w:lang w:eastAsia="ja-JP"/>
        </w:rPr>
        <w:t xml:space="preserve"> architecture</w:t>
      </w:r>
      <w:r>
        <w:rPr>
          <w:lang w:eastAsia="ja-JP"/>
        </w:rPr>
        <w:t>.</w:t>
      </w:r>
    </w:p>
    <w:p w14:paraId="3ADD803D" w14:textId="0312963B" w:rsidR="003A48DC" w:rsidRDefault="007D7B8A" w:rsidP="00702063">
      <w:pPr>
        <w:pStyle w:val="Heading2"/>
      </w:pPr>
      <w:bookmarkStart w:id="73" w:name="_Toc24436542"/>
      <w:r>
        <w:t>CLASSIFICATION MODELS</w:t>
      </w:r>
      <w:bookmarkEnd w:id="73"/>
    </w:p>
    <w:p w14:paraId="025D96B8" w14:textId="61934511" w:rsidR="006B13A0" w:rsidRDefault="006B13A0" w:rsidP="00702063">
      <w:pPr>
        <w:rPr>
          <w:lang w:eastAsia="ja-JP"/>
        </w:rPr>
      </w:pPr>
      <w:r>
        <w:rPr>
          <w:lang w:eastAsia="ja-JP"/>
        </w:rPr>
        <w:t>The purpose of the analytics pipeline is to separate</w:t>
      </w:r>
      <w:r w:rsidRPr="006B13A0">
        <w:rPr>
          <w:lang w:eastAsia="ja-JP"/>
        </w:rPr>
        <w:t xml:space="preserve"> useful </w:t>
      </w:r>
      <w:r>
        <w:rPr>
          <w:lang w:eastAsia="ja-JP"/>
        </w:rPr>
        <w:t>(called</w:t>
      </w:r>
      <w:r w:rsidRPr="006B13A0">
        <w:rPr>
          <w:lang w:eastAsia="ja-JP"/>
        </w:rPr>
        <w:t xml:space="preserve"> typical</w:t>
      </w:r>
      <w:r>
        <w:rPr>
          <w:lang w:eastAsia="ja-JP"/>
        </w:rPr>
        <w:t>)</w:t>
      </w:r>
      <w:r w:rsidRPr="006B13A0">
        <w:rPr>
          <w:lang w:eastAsia="ja-JP"/>
        </w:rPr>
        <w:t xml:space="preserve"> flight paths from non-useful </w:t>
      </w:r>
      <w:r>
        <w:rPr>
          <w:lang w:eastAsia="ja-JP"/>
        </w:rPr>
        <w:t xml:space="preserve">(called </w:t>
      </w:r>
      <w:r w:rsidRPr="006B13A0">
        <w:rPr>
          <w:lang w:eastAsia="ja-JP"/>
        </w:rPr>
        <w:t>non-typical/anomalous</w:t>
      </w:r>
      <w:r>
        <w:rPr>
          <w:lang w:eastAsia="ja-JP"/>
        </w:rPr>
        <w:t>)</w:t>
      </w:r>
      <w:r w:rsidRPr="006B13A0">
        <w:rPr>
          <w:lang w:eastAsia="ja-JP"/>
        </w:rPr>
        <w:t xml:space="preserve"> ones. </w:t>
      </w:r>
      <w:r w:rsidR="0059634C">
        <w:rPr>
          <w:lang w:eastAsia="ja-JP"/>
        </w:rPr>
        <w:t>As pointed out earlier, a</w:t>
      </w:r>
      <w:r w:rsidRPr="006B13A0">
        <w:rPr>
          <w:lang w:eastAsia="ja-JP"/>
        </w:rPr>
        <w:t xml:space="preserve"> typical flight profile, in this context, means it is conducive to certain types of analyses</w:t>
      </w:r>
      <w:r w:rsidR="0059634C">
        <w:rPr>
          <w:lang w:eastAsia="ja-JP"/>
        </w:rPr>
        <w:t>.</w:t>
      </w:r>
      <w:r w:rsidRPr="006B13A0">
        <w:rPr>
          <w:lang w:eastAsia="ja-JP"/>
        </w:rPr>
        <w:t xml:space="preserve"> </w:t>
      </w:r>
      <w:r w:rsidR="0059634C">
        <w:rPr>
          <w:lang w:eastAsia="ja-JP"/>
        </w:rPr>
        <w:t>T</w:t>
      </w:r>
      <w:r w:rsidR="00741122">
        <w:rPr>
          <w:lang w:eastAsia="ja-JP"/>
        </w:rPr>
        <w:t>he main requirements for usefulness is that</w:t>
      </w:r>
      <w:r w:rsidR="000A1FE0">
        <w:rPr>
          <w:lang w:eastAsia="ja-JP"/>
        </w:rPr>
        <w:t xml:space="preserve"> </w:t>
      </w:r>
      <w:r w:rsidR="00741122">
        <w:rPr>
          <w:lang w:eastAsia="ja-JP"/>
        </w:rPr>
        <w:t xml:space="preserve">the </w:t>
      </w:r>
      <w:r w:rsidRPr="006B13A0">
        <w:rPr>
          <w:lang w:eastAsia="ja-JP"/>
        </w:rPr>
        <w:t xml:space="preserve">flight profile </w:t>
      </w:r>
      <w:r w:rsidR="00741122">
        <w:rPr>
          <w:lang w:eastAsia="ja-JP"/>
        </w:rPr>
        <w:t>will be fully developed, and have a canonical and extended cruise segment</w:t>
      </w:r>
      <w:r w:rsidRPr="006B13A0">
        <w:rPr>
          <w:lang w:eastAsia="ja-JP"/>
        </w:rPr>
        <w:t xml:space="preserve"> (see </w:t>
      </w:r>
      <w:r w:rsidR="005252F2">
        <w:rPr>
          <w:lang w:eastAsia="ja-JP"/>
        </w:rPr>
        <w:fldChar w:fldCharType="begin"/>
      </w:r>
      <w:r w:rsidR="005252F2">
        <w:rPr>
          <w:lang w:eastAsia="ja-JP"/>
        </w:rPr>
        <w:instrText xml:space="preserve"> REF _Ref21077799 \h </w:instrText>
      </w:r>
      <w:r w:rsidR="005252F2">
        <w:rPr>
          <w:lang w:eastAsia="ja-JP"/>
        </w:rPr>
      </w:r>
      <w:r w:rsidR="005252F2">
        <w:rPr>
          <w:lang w:eastAsia="ja-JP"/>
        </w:rPr>
        <w:fldChar w:fldCharType="separate"/>
      </w:r>
      <w:r w:rsidR="005252F2">
        <w:t xml:space="preserve">Figure </w:t>
      </w:r>
      <w:r w:rsidR="005252F2">
        <w:rPr>
          <w:noProof/>
        </w:rPr>
        <w:t>1</w:t>
      </w:r>
      <w:r w:rsidR="005252F2">
        <w:t>.</w:t>
      </w:r>
      <w:r w:rsidR="005252F2">
        <w:rPr>
          <w:noProof/>
        </w:rPr>
        <w:t>1</w:t>
      </w:r>
      <w:r w:rsidR="005252F2">
        <w:rPr>
          <w:lang w:eastAsia="ja-JP"/>
        </w:rPr>
        <w:fldChar w:fldCharType="end"/>
      </w:r>
      <w:r w:rsidRPr="006B13A0">
        <w:rPr>
          <w:lang w:eastAsia="ja-JP"/>
        </w:rPr>
        <w:t xml:space="preserve">). </w:t>
      </w:r>
      <w:r w:rsidR="00A927D1">
        <w:rPr>
          <w:lang w:eastAsia="ja-JP"/>
        </w:rPr>
        <w:t>All other f</w:t>
      </w:r>
      <w:r w:rsidRPr="006B13A0">
        <w:rPr>
          <w:lang w:eastAsia="ja-JP"/>
        </w:rPr>
        <w:t xml:space="preserve">light paths </w:t>
      </w:r>
      <w:r w:rsidR="00A927D1">
        <w:rPr>
          <w:lang w:eastAsia="ja-JP"/>
        </w:rPr>
        <w:t>will be considered</w:t>
      </w:r>
      <w:r w:rsidRPr="006B13A0">
        <w:rPr>
          <w:lang w:eastAsia="ja-JP"/>
        </w:rPr>
        <w:t xml:space="preserve"> </w:t>
      </w:r>
      <w:r w:rsidR="009E1C9B">
        <w:rPr>
          <w:lang w:eastAsia="ja-JP"/>
        </w:rPr>
        <w:t>less useful/</w:t>
      </w:r>
      <w:r w:rsidRPr="006B13A0">
        <w:rPr>
          <w:lang w:eastAsia="ja-JP"/>
        </w:rPr>
        <w:t>non-useful/</w:t>
      </w:r>
      <w:r w:rsidR="0059634C">
        <w:rPr>
          <w:lang w:eastAsia="ja-JP"/>
        </w:rPr>
        <w:t>anomalous</w:t>
      </w:r>
      <w:r w:rsidRPr="006B13A0">
        <w:rPr>
          <w:lang w:eastAsia="ja-JP"/>
        </w:rPr>
        <w:t xml:space="preserve"> </w:t>
      </w:r>
      <w:r w:rsidR="009E1C9B">
        <w:rPr>
          <w:lang w:eastAsia="ja-JP"/>
        </w:rPr>
        <w:t>for our</w:t>
      </w:r>
      <w:r w:rsidR="00E81A11">
        <w:rPr>
          <w:lang w:eastAsia="ja-JP"/>
        </w:rPr>
        <w:t xml:space="preserve"> purposes</w:t>
      </w:r>
      <w:r w:rsidR="004223D7">
        <w:rPr>
          <w:lang w:eastAsia="ja-JP"/>
        </w:rPr>
        <w:t>. Non-usefulness is often due</w:t>
      </w:r>
      <w:r w:rsidRPr="006B13A0">
        <w:rPr>
          <w:lang w:eastAsia="ja-JP"/>
        </w:rPr>
        <w:t xml:space="preserve"> to insignificant (i.e. too short) cruise segments and missing data (see </w:t>
      </w:r>
      <w:r w:rsidR="004C672D">
        <w:rPr>
          <w:lang w:eastAsia="ja-JP"/>
        </w:rPr>
        <w:fldChar w:fldCharType="begin"/>
      </w:r>
      <w:r w:rsidR="004C672D">
        <w:rPr>
          <w:lang w:eastAsia="ja-JP"/>
        </w:rPr>
        <w:instrText xml:space="preserve"> REF _Ref21077918 \h </w:instrText>
      </w:r>
      <w:r w:rsidR="004C672D">
        <w:rPr>
          <w:lang w:eastAsia="ja-JP"/>
        </w:rPr>
      </w:r>
      <w:r w:rsidR="004C672D">
        <w:rPr>
          <w:lang w:eastAsia="ja-JP"/>
        </w:rPr>
        <w:fldChar w:fldCharType="separate"/>
      </w:r>
      <w:r w:rsidR="004C672D">
        <w:t xml:space="preserve">Figure </w:t>
      </w:r>
      <w:r w:rsidR="004C672D">
        <w:rPr>
          <w:noProof/>
        </w:rPr>
        <w:t>1</w:t>
      </w:r>
      <w:r w:rsidR="004C672D">
        <w:t>.</w:t>
      </w:r>
      <w:r w:rsidR="004C672D">
        <w:rPr>
          <w:noProof/>
        </w:rPr>
        <w:t>2</w:t>
      </w:r>
      <w:r w:rsidR="004C672D">
        <w:rPr>
          <w:lang w:eastAsia="ja-JP"/>
        </w:rPr>
        <w:fldChar w:fldCharType="end"/>
      </w:r>
      <w:r w:rsidRPr="006B13A0">
        <w:rPr>
          <w:lang w:eastAsia="ja-JP"/>
        </w:rPr>
        <w:t xml:space="preserve">). </w:t>
      </w:r>
      <w:r w:rsidR="00A843A9">
        <w:rPr>
          <w:lang w:eastAsia="ja-JP"/>
        </w:rPr>
        <w:t xml:space="preserve">Note that in visualizations and in the code, </w:t>
      </w:r>
      <w:r w:rsidR="00A843A9" w:rsidRPr="00A843A9">
        <w:rPr>
          <w:lang w:eastAsia="ja-JP"/>
        </w:rPr>
        <w:t>typical</w:t>
      </w:r>
      <w:r w:rsidR="00A843A9">
        <w:rPr>
          <w:lang w:eastAsia="ja-JP"/>
        </w:rPr>
        <w:t xml:space="preserve"> (useful) profiles </w:t>
      </w:r>
      <w:r w:rsidR="005F5783">
        <w:rPr>
          <w:lang w:eastAsia="ja-JP"/>
        </w:rPr>
        <w:t>are</w:t>
      </w:r>
      <w:r w:rsidR="00A843A9">
        <w:rPr>
          <w:lang w:eastAsia="ja-JP"/>
        </w:rPr>
        <w:t xml:space="preserve"> </w:t>
      </w:r>
      <w:r w:rsidR="00C567A0">
        <w:rPr>
          <w:lang w:eastAsia="ja-JP"/>
        </w:rPr>
        <w:t>labeled</w:t>
      </w:r>
      <w:r w:rsidR="00A843A9">
        <w:rPr>
          <w:lang w:eastAsia="ja-JP"/>
        </w:rPr>
        <w:t xml:space="preserve"> as </w:t>
      </w:r>
      <w:r w:rsidR="00A843A9" w:rsidRPr="00A843A9">
        <w:rPr>
          <w:i/>
          <w:lang w:eastAsia="ja-JP"/>
        </w:rPr>
        <w:t>typ</w:t>
      </w:r>
      <w:r w:rsidR="00A843A9">
        <w:rPr>
          <w:lang w:eastAsia="ja-JP"/>
        </w:rPr>
        <w:t xml:space="preserve">, while non-typical (non-useful) profiles will be </w:t>
      </w:r>
      <w:r w:rsidR="00C567A0">
        <w:rPr>
          <w:lang w:eastAsia="ja-JP"/>
        </w:rPr>
        <w:t>labeled</w:t>
      </w:r>
      <w:r w:rsidR="00A843A9">
        <w:rPr>
          <w:lang w:eastAsia="ja-JP"/>
        </w:rPr>
        <w:t xml:space="preserve"> as </w:t>
      </w:r>
      <w:r w:rsidR="00A843A9" w:rsidRPr="00A843A9">
        <w:rPr>
          <w:i/>
          <w:lang w:eastAsia="ja-JP"/>
        </w:rPr>
        <w:t>non</w:t>
      </w:r>
      <w:r w:rsidR="00A843A9">
        <w:rPr>
          <w:lang w:eastAsia="ja-JP"/>
        </w:rPr>
        <w:t>.</w:t>
      </w:r>
    </w:p>
    <w:p w14:paraId="2F1C1500" w14:textId="0F119784" w:rsidR="00C55975" w:rsidRDefault="00C55975" w:rsidP="00702063">
      <w:pPr>
        <w:rPr>
          <w:lang w:eastAsia="ja-JP"/>
        </w:rPr>
      </w:pPr>
      <w:r>
        <w:rPr>
          <w:lang w:eastAsia="ja-JP"/>
        </w:rPr>
        <w:lastRenderedPageBreak/>
        <w:t xml:space="preserve">We will need a number of classification models to arrive at the objectives described above. Each model </w:t>
      </w:r>
      <w:r w:rsidR="0048049F">
        <w:rPr>
          <w:lang w:eastAsia="ja-JP"/>
        </w:rPr>
        <w:t xml:space="preserve">will </w:t>
      </w:r>
      <w:r>
        <w:rPr>
          <w:lang w:eastAsia="ja-JP"/>
        </w:rPr>
        <w:t xml:space="preserve">select </w:t>
      </w:r>
      <w:r w:rsidR="0048049F">
        <w:rPr>
          <w:lang w:eastAsia="ja-JP"/>
        </w:rPr>
        <w:t xml:space="preserve">the </w:t>
      </w:r>
      <w:r>
        <w:rPr>
          <w:lang w:eastAsia="ja-JP"/>
        </w:rPr>
        <w:t>useful flight profiles</w:t>
      </w:r>
      <w:r w:rsidR="0048049F">
        <w:rPr>
          <w:lang w:eastAsia="ja-JP"/>
        </w:rPr>
        <w:t xml:space="preserve"> from its input</w:t>
      </w:r>
      <w:r>
        <w:rPr>
          <w:lang w:eastAsia="ja-JP"/>
        </w:rPr>
        <w:t xml:space="preserve"> </w:t>
      </w:r>
      <w:r w:rsidR="00E040F1">
        <w:rPr>
          <w:lang w:eastAsia="ja-JP"/>
        </w:rPr>
        <w:t xml:space="preserve">data </w:t>
      </w:r>
      <w:r>
        <w:rPr>
          <w:lang w:eastAsia="ja-JP"/>
        </w:rPr>
        <w:t xml:space="preserve">and pass them on to the next model in the </w:t>
      </w:r>
      <w:r w:rsidR="000C337C">
        <w:rPr>
          <w:lang w:eastAsia="ja-JP"/>
        </w:rPr>
        <w:t>pipeline</w:t>
      </w:r>
      <w:r>
        <w:rPr>
          <w:lang w:eastAsia="ja-JP"/>
        </w:rPr>
        <w:t>. The output from the last model will represent a useful dataset for post-flight analysis as described in this paper.</w:t>
      </w:r>
      <w:r w:rsidR="00D87530">
        <w:rPr>
          <w:lang w:eastAsia="ja-JP"/>
        </w:rPr>
        <w:t xml:space="preserve"> The</w:t>
      </w:r>
      <w:r w:rsidR="000C337C">
        <w:rPr>
          <w:lang w:eastAsia="ja-JP"/>
        </w:rPr>
        <w:t xml:space="preserve"> pipeline is defined as follows:</w:t>
      </w:r>
    </w:p>
    <w:p w14:paraId="010CF1E6" w14:textId="3D376544" w:rsidR="0044481F" w:rsidRDefault="00EE6A73" w:rsidP="00702063">
      <w:pPr>
        <w:pStyle w:val="ListParagraph"/>
        <w:numPr>
          <w:ilvl w:val="0"/>
          <w:numId w:val="23"/>
        </w:numPr>
      </w:pPr>
      <w:r>
        <w:t>Stage II</w:t>
      </w:r>
      <w:r w:rsidR="0044481F">
        <w:t>I: Developed/Non-developed Model</w:t>
      </w:r>
    </w:p>
    <w:p w14:paraId="68A8C1FE" w14:textId="77777777" w:rsidR="0044481F" w:rsidRDefault="0044481F" w:rsidP="00702063">
      <w:pPr>
        <w:pStyle w:val="ListParagraph"/>
        <w:numPr>
          <w:ilvl w:val="0"/>
          <w:numId w:val="23"/>
        </w:numPr>
      </w:pPr>
      <w:r>
        <w:t>Stage  II: Canonicity of Segments Model</w:t>
      </w:r>
    </w:p>
    <w:p w14:paraId="2D272B61" w14:textId="3964C922" w:rsidR="0044481F" w:rsidRDefault="0044481F" w:rsidP="00702063">
      <w:pPr>
        <w:pStyle w:val="ListParagraph"/>
        <w:numPr>
          <w:ilvl w:val="0"/>
          <w:numId w:val="23"/>
        </w:numPr>
      </w:pPr>
      <w:r>
        <w:t xml:space="preserve">Stage </w:t>
      </w:r>
      <w:r w:rsidR="00EE6A73">
        <w:t xml:space="preserve">  </w:t>
      </w:r>
      <w:r>
        <w:t>I: Extended/Short Cruises Model</w:t>
      </w:r>
    </w:p>
    <w:p w14:paraId="620B7274" w14:textId="2138576F" w:rsidR="00C55975" w:rsidRPr="00C55975" w:rsidRDefault="00EE6A73" w:rsidP="00702063">
      <w:pPr>
        <w:rPr>
          <w:lang w:eastAsia="ja-JP"/>
        </w:rPr>
      </w:pPr>
      <w:r>
        <w:rPr>
          <w:lang w:eastAsia="ja-JP"/>
        </w:rPr>
        <w:t xml:space="preserve">Note that we count </w:t>
      </w:r>
      <w:r w:rsidRPr="007B0E8D">
        <w:rPr>
          <w:i/>
          <w:lang w:eastAsia="ja-JP"/>
        </w:rPr>
        <w:t>down</w:t>
      </w:r>
      <w:r>
        <w:rPr>
          <w:lang w:eastAsia="ja-JP"/>
        </w:rPr>
        <w:t>, starting from Stage III which processes the rawest data. Stage I is the final stage that provides the usable data for the analyst.</w:t>
      </w:r>
    </w:p>
    <w:p w14:paraId="33E387CD" w14:textId="575BED6C" w:rsidR="003A48DC" w:rsidRDefault="00166B20" w:rsidP="00702063">
      <w:pPr>
        <w:pStyle w:val="Heading3"/>
      </w:pPr>
      <w:bookmarkStart w:id="74" w:name="_Toc24436543"/>
      <w:r w:rsidRPr="00166B20">
        <w:t>Stage I</w:t>
      </w:r>
      <w:r w:rsidR="007B0E8D">
        <w:t>II</w:t>
      </w:r>
      <w:r>
        <w:t xml:space="preserve">: </w:t>
      </w:r>
      <w:r w:rsidR="003A48DC">
        <w:t>D</w:t>
      </w:r>
      <w:r w:rsidR="00211861">
        <w:t>eveloped/Non-developed Model</w:t>
      </w:r>
      <w:r w:rsidR="00C75AF3">
        <w:t xml:space="preserve"> (mod3)</w:t>
      </w:r>
      <w:bookmarkEnd w:id="74"/>
    </w:p>
    <w:p w14:paraId="5811E705" w14:textId="0F6E1091" w:rsidR="007921E7" w:rsidRDefault="002C34F0" w:rsidP="00702063">
      <w:r>
        <w:t>The input data</w:t>
      </w:r>
      <w:r w:rsidR="000A3E31">
        <w:t>points for this model are all the flight profile images that was prepared by the data preparation step.</w:t>
      </w:r>
      <w:r w:rsidR="00C63C87">
        <w:t xml:space="preserve"> In the software, this model is called </w:t>
      </w:r>
      <w:r w:rsidR="00C63C87" w:rsidRPr="00C63C87">
        <w:rPr>
          <w:i/>
        </w:rPr>
        <w:t>mod3</w:t>
      </w:r>
      <w:r w:rsidR="00C63C87">
        <w:t>.</w:t>
      </w:r>
      <w:r w:rsidR="007E3986">
        <w:t xml:space="preserve"> The purpose of the model is to b</w:t>
      </w:r>
      <w:r w:rsidR="00DB3CD9" w:rsidRPr="00DB3CD9">
        <w:t xml:space="preserve">inary-classify flight profiles into </w:t>
      </w:r>
      <w:r w:rsidR="00DB3CD9" w:rsidRPr="00315514">
        <w:rPr>
          <w:i/>
        </w:rPr>
        <w:t>developed</w:t>
      </w:r>
      <w:r w:rsidR="00315514">
        <w:t xml:space="preserve"> profiles </w:t>
      </w:r>
      <w:r w:rsidR="00937D11">
        <w:t xml:space="preserve">(labeled </w:t>
      </w:r>
      <w:r w:rsidR="00937D11" w:rsidRPr="00937D11">
        <w:rPr>
          <w:i/>
        </w:rPr>
        <w:t>typ</w:t>
      </w:r>
      <w:r w:rsidR="00937D11">
        <w:t xml:space="preserve">) </w:t>
      </w:r>
      <w:r w:rsidR="00315514">
        <w:t xml:space="preserve">and </w:t>
      </w:r>
      <w:r w:rsidR="00315514" w:rsidRPr="00315514">
        <w:rPr>
          <w:i/>
        </w:rPr>
        <w:t>non-developed</w:t>
      </w:r>
      <w:r w:rsidR="00DB3CD9" w:rsidRPr="00DB3CD9">
        <w:t xml:space="preserve"> profiles</w:t>
      </w:r>
      <w:r w:rsidR="00937D11">
        <w:t xml:space="preserve"> (labeled </w:t>
      </w:r>
      <w:r w:rsidR="00937D11" w:rsidRPr="00937D11">
        <w:rPr>
          <w:i/>
        </w:rPr>
        <w:t>non</w:t>
      </w:r>
      <w:r w:rsidR="00937D11">
        <w:t>)</w:t>
      </w:r>
      <w:r w:rsidR="00DB3CD9">
        <w:t>.</w:t>
      </w:r>
      <w:r w:rsidR="007E3986">
        <w:t xml:space="preserve"> A developed profile </w:t>
      </w:r>
      <w:r w:rsidR="001E6597">
        <w:t xml:space="preserve">is complete in that it </w:t>
      </w:r>
      <w:r w:rsidR="007E3986">
        <w:t xml:space="preserve">contains a </w:t>
      </w:r>
      <w:r w:rsidR="007E3986" w:rsidRPr="001E6597">
        <w:rPr>
          <w:i/>
        </w:rPr>
        <w:t>climb segment</w:t>
      </w:r>
      <w:r w:rsidR="007E3986">
        <w:t xml:space="preserve">, a </w:t>
      </w:r>
      <w:r w:rsidR="007E3986" w:rsidRPr="001E6597">
        <w:rPr>
          <w:i/>
        </w:rPr>
        <w:t>cruise segment</w:t>
      </w:r>
      <w:r w:rsidR="007E3986">
        <w:t xml:space="preserve"> (even if it approaches a duration of zero minutes), and a </w:t>
      </w:r>
      <w:r w:rsidR="007E3986" w:rsidRPr="001E6597">
        <w:rPr>
          <w:i/>
        </w:rPr>
        <w:t>descent segment</w:t>
      </w:r>
      <w:r w:rsidR="007E3986">
        <w:t>.</w:t>
      </w:r>
      <w:r w:rsidR="001E6597">
        <w:t xml:space="preserve"> </w:t>
      </w:r>
      <w:r w:rsidR="007E3986">
        <w:t xml:space="preserve"> </w:t>
      </w:r>
    </w:p>
    <w:p w14:paraId="2EBCCAE6" w14:textId="27A323D7" w:rsidR="00B24FBC" w:rsidRDefault="0050640D" w:rsidP="00702063">
      <w:r>
        <w:t>The Stage I</w:t>
      </w:r>
      <w:r w:rsidR="005F5F5A">
        <w:t>II</w:t>
      </w:r>
      <w:r>
        <w:t xml:space="preserve"> model was chosen to investigate the performance of the range of transformation techniques described earlier. The main reason for this is that this stage has the most data available at its input (1,080 flight profiles, of which 993 are typical and 87 non-typical). </w:t>
      </w:r>
      <w:r w:rsidR="00C83F43">
        <w:t>This dataset was labeled by hand</w:t>
      </w:r>
      <w:r w:rsidR="004764FB">
        <w:t xml:space="preserve"> (using labels </w:t>
      </w:r>
      <w:r w:rsidR="004764FB" w:rsidRPr="004764FB">
        <w:rPr>
          <w:i/>
        </w:rPr>
        <w:t>typ</w:t>
      </w:r>
      <w:r w:rsidR="004764FB">
        <w:t xml:space="preserve"> and </w:t>
      </w:r>
      <w:r w:rsidR="004764FB" w:rsidRPr="004764FB">
        <w:rPr>
          <w:i/>
        </w:rPr>
        <w:t>non</w:t>
      </w:r>
      <w:r w:rsidR="004764FB">
        <w:t>)</w:t>
      </w:r>
      <w:r w:rsidR="00C83F43">
        <w:t xml:space="preserve">, </w:t>
      </w:r>
      <w:r w:rsidR="003B0EA0">
        <w:t xml:space="preserve">and </w:t>
      </w:r>
      <w:r w:rsidR="00C83F43">
        <w:t xml:space="preserve">making use of the altitude line plots produced as described in section </w:t>
      </w:r>
      <w:r w:rsidR="00F528A0">
        <w:t>4.1.3.1</w:t>
      </w:r>
      <w:r w:rsidR="00C83F43">
        <w:t xml:space="preserve">. </w:t>
      </w:r>
      <w:r w:rsidR="00B24FBC">
        <w:t xml:space="preserve">On the filesystem, </w:t>
      </w:r>
      <w:r w:rsidR="00B24FBC">
        <w:lastRenderedPageBreak/>
        <w:t xml:space="preserve">the .png files are in the </w:t>
      </w:r>
      <w:r w:rsidR="00CA68DD">
        <w:t xml:space="preserve">following </w:t>
      </w:r>
      <w:r w:rsidR="00B24FBC">
        <w:t>folders</w:t>
      </w:r>
      <w:r w:rsidR="004F774D">
        <w:t xml:space="preserve"> (Appendix A contains the complete </w:t>
      </w:r>
      <w:r w:rsidR="00A4407A">
        <w:t>filesystem layout</w:t>
      </w:r>
      <w:r w:rsidR="004F774D">
        <w:t>)</w:t>
      </w:r>
      <w:r w:rsidR="00B24FBC">
        <w:t>:</w:t>
      </w:r>
    </w:p>
    <w:p w14:paraId="22B98BAB" w14:textId="77777777" w:rsidR="00B24FBC" w:rsidRDefault="00B24FBC" w:rsidP="00A4407A">
      <w:pPr>
        <w:pStyle w:val="ListParagraph"/>
        <w:numPr>
          <w:ilvl w:val="0"/>
          <w:numId w:val="24"/>
        </w:numPr>
        <w:spacing w:line="240" w:lineRule="auto"/>
      </w:pPr>
      <w:r>
        <w:t>dashlink</w:t>
      </w:r>
    </w:p>
    <w:p w14:paraId="1FB72657" w14:textId="77777777" w:rsidR="00B24FBC" w:rsidRDefault="00B24FBC" w:rsidP="00A4407A">
      <w:pPr>
        <w:pStyle w:val="ListParagraph"/>
        <w:numPr>
          <w:ilvl w:val="1"/>
          <w:numId w:val="24"/>
        </w:numPr>
        <w:spacing w:line="240" w:lineRule="auto"/>
      </w:pPr>
      <w:r>
        <w:t>Train</w:t>
      </w:r>
    </w:p>
    <w:p w14:paraId="1AED5221" w14:textId="6927DC7B" w:rsidR="00B24FBC" w:rsidRDefault="00B24FBC" w:rsidP="00A4407A">
      <w:pPr>
        <w:pStyle w:val="ListParagraph"/>
        <w:numPr>
          <w:ilvl w:val="2"/>
          <w:numId w:val="24"/>
        </w:numPr>
        <w:spacing w:line="240" w:lineRule="auto"/>
      </w:pPr>
      <w:r>
        <w:t>png3 [‘3’ refers to mod3]</w:t>
      </w:r>
    </w:p>
    <w:p w14:paraId="18FBA1DA" w14:textId="7A875AED" w:rsidR="00B24FBC" w:rsidRDefault="00B24FBC" w:rsidP="00A4407A">
      <w:pPr>
        <w:pStyle w:val="ListParagraph"/>
        <w:numPr>
          <w:ilvl w:val="3"/>
          <w:numId w:val="24"/>
        </w:numPr>
        <w:spacing w:line="240" w:lineRule="auto"/>
      </w:pPr>
      <w:r>
        <w:t>non</w:t>
      </w:r>
      <w:r w:rsidR="00C32D56">
        <w:t xml:space="preserve"> [non-typical png files]</w:t>
      </w:r>
    </w:p>
    <w:p w14:paraId="00D5A391" w14:textId="798B9C42" w:rsidR="008404D6" w:rsidRDefault="00B24FBC" w:rsidP="00A4407A">
      <w:pPr>
        <w:pStyle w:val="ListParagraph"/>
        <w:numPr>
          <w:ilvl w:val="3"/>
          <w:numId w:val="24"/>
        </w:numPr>
        <w:spacing w:line="240" w:lineRule="auto"/>
      </w:pPr>
      <w:r>
        <w:t>typ</w:t>
      </w:r>
      <w:r w:rsidR="00C32D56">
        <w:t xml:space="preserve"> [typical png files]</w:t>
      </w:r>
      <w:r>
        <w:t xml:space="preserve"> </w:t>
      </w:r>
    </w:p>
    <w:p w14:paraId="72986BE0" w14:textId="77777777" w:rsidR="00A4407A" w:rsidRDefault="00A4407A" w:rsidP="00702063"/>
    <w:p w14:paraId="33E10B8C" w14:textId="506F9BE5" w:rsidR="004764FB" w:rsidRDefault="004A098C" w:rsidP="00702063">
      <w:r>
        <w:t xml:space="preserve">There is a separate </w:t>
      </w:r>
      <w:r w:rsidR="007B4895">
        <w:t>sub-</w:t>
      </w:r>
      <w:r>
        <w:t>model for each of the transformation techniques (mod3a, mod3b, mod3c, mod3d, mod3e, and mod3f).</w:t>
      </w:r>
      <w:r w:rsidR="002B39AB">
        <w:t xml:space="preserve"> </w:t>
      </w:r>
      <w:r w:rsidR="0089551E">
        <w:t xml:space="preserve">Each of the sub-models performs </w:t>
      </w:r>
      <w:r w:rsidR="002B2734">
        <w:t xml:space="preserve">the same </w:t>
      </w:r>
      <w:r w:rsidR="0089551E">
        <w:t>binary classification between</w:t>
      </w:r>
      <w:r w:rsidR="00C6324B">
        <w:t xml:space="preserve"> developed and non-developed profiles.</w:t>
      </w:r>
      <w:r w:rsidR="009D74EA">
        <w:t xml:space="preserve"> The only difference is in the way the input time-series was transformed into an image.</w:t>
      </w:r>
      <w:r w:rsidR="00C6324B">
        <w:t xml:space="preserve"> </w:t>
      </w:r>
      <w:r w:rsidR="00E70699">
        <w:fldChar w:fldCharType="begin"/>
      </w:r>
      <w:r w:rsidR="00E70699">
        <w:instrText xml:space="preserve"> REF _Ref21083070 \h </w:instrText>
      </w:r>
      <w:r w:rsidR="00E70699">
        <w:fldChar w:fldCharType="separate"/>
      </w:r>
      <w:r w:rsidR="00E70699">
        <w:t xml:space="preserve">Table </w:t>
      </w:r>
      <w:r w:rsidR="00E70699">
        <w:rPr>
          <w:noProof/>
        </w:rPr>
        <w:t>4</w:t>
      </w:r>
      <w:r w:rsidR="00E70699">
        <w:noBreakHyphen/>
      </w:r>
      <w:r w:rsidR="00E70699">
        <w:rPr>
          <w:noProof/>
        </w:rPr>
        <w:t>1</w:t>
      </w:r>
      <w:r w:rsidR="00E70699">
        <w:fldChar w:fldCharType="end"/>
      </w:r>
      <w:r w:rsidR="002B39AB">
        <w:t xml:space="preserve"> provides a summary.</w:t>
      </w:r>
    </w:p>
    <w:p w14:paraId="25D9B596" w14:textId="77777777" w:rsidR="002B39AB" w:rsidRDefault="002B39AB" w:rsidP="00702063"/>
    <w:p w14:paraId="13FC04FC" w14:textId="6FAF7306" w:rsidR="00F66459" w:rsidRDefault="00F66459" w:rsidP="00F66459">
      <w:pPr>
        <w:pStyle w:val="Caption"/>
        <w:keepNext/>
      </w:pPr>
      <w:bookmarkStart w:id="75" w:name="_Ref21083070"/>
      <w:bookmarkStart w:id="76" w:name="_Toc24444535"/>
      <w:r>
        <w:t xml:space="preserve">Table </w:t>
      </w:r>
      <w:fldSimple w:instr=" STYLEREF 1 \s ">
        <w:r w:rsidR="00237165">
          <w:rPr>
            <w:noProof/>
          </w:rPr>
          <w:t>4</w:t>
        </w:r>
      </w:fldSimple>
      <w:r w:rsidR="00237165">
        <w:noBreakHyphen/>
      </w:r>
      <w:fldSimple w:instr=" SEQ Table \* ARABIC \s 1 ">
        <w:r w:rsidR="00237165">
          <w:rPr>
            <w:noProof/>
          </w:rPr>
          <w:t>1</w:t>
        </w:r>
      </w:fldSimple>
      <w:bookmarkEnd w:id="75"/>
      <w:r w:rsidR="003A07C6">
        <w:t xml:space="preserve"> Mapping between transformation technique and </w:t>
      </w:r>
      <w:r w:rsidR="0082405F">
        <w:t>Stage III sub-</w:t>
      </w:r>
      <w:r w:rsidR="003A07C6">
        <w:t>model</w:t>
      </w:r>
      <w:bookmarkEnd w:id="76"/>
    </w:p>
    <w:tbl>
      <w:tblPr>
        <w:tblStyle w:val="APAReport"/>
        <w:tblW w:w="0" w:type="auto"/>
        <w:tblLook w:val="04A0" w:firstRow="1" w:lastRow="0" w:firstColumn="1" w:lastColumn="0" w:noHBand="0" w:noVBand="1"/>
      </w:tblPr>
      <w:tblGrid>
        <w:gridCol w:w="4765"/>
        <w:gridCol w:w="2250"/>
      </w:tblGrid>
      <w:tr w:rsidR="007B4895" w14:paraId="5AF2D02A" w14:textId="77777777" w:rsidTr="00551014">
        <w:trPr>
          <w:cnfStyle w:val="100000000000" w:firstRow="1" w:lastRow="0" w:firstColumn="0" w:lastColumn="0" w:oddVBand="0" w:evenVBand="0" w:oddHBand="0" w:evenHBand="0" w:firstRowFirstColumn="0" w:firstRowLastColumn="0" w:lastRowFirstColumn="0" w:lastRowLastColumn="0"/>
        </w:trPr>
        <w:tc>
          <w:tcPr>
            <w:tcW w:w="4765" w:type="dxa"/>
          </w:tcPr>
          <w:p w14:paraId="17CA8E80" w14:textId="7B38D21E" w:rsidR="006523F4" w:rsidRDefault="006523F4" w:rsidP="00702063">
            <w:r>
              <w:t>Transformation Technique</w:t>
            </w:r>
          </w:p>
        </w:tc>
        <w:tc>
          <w:tcPr>
            <w:tcW w:w="2250" w:type="dxa"/>
          </w:tcPr>
          <w:p w14:paraId="50C970A2" w14:textId="0ACD50F2" w:rsidR="006523F4" w:rsidRDefault="00A52A37" w:rsidP="00702063">
            <w:r>
              <w:t xml:space="preserve">Stage III </w:t>
            </w:r>
            <w:r w:rsidR="007B4895">
              <w:t>sub-</w:t>
            </w:r>
            <w:r>
              <w:t>model</w:t>
            </w:r>
          </w:p>
        </w:tc>
      </w:tr>
      <w:tr w:rsidR="007B4895" w14:paraId="06C265A4" w14:textId="77777777" w:rsidTr="00551014">
        <w:tc>
          <w:tcPr>
            <w:tcW w:w="4765" w:type="dxa"/>
          </w:tcPr>
          <w:p w14:paraId="3028C8E1" w14:textId="6FA48EA4" w:rsidR="006523F4" w:rsidRDefault="00A52A37" w:rsidP="00702063">
            <w:r>
              <w:t>L</w:t>
            </w:r>
            <w:r w:rsidRPr="00A52A37">
              <w:t>ine plots</w:t>
            </w:r>
          </w:p>
        </w:tc>
        <w:tc>
          <w:tcPr>
            <w:tcW w:w="2250" w:type="dxa"/>
          </w:tcPr>
          <w:p w14:paraId="27AF2F9D" w14:textId="08C95933" w:rsidR="006523F4" w:rsidRDefault="00A52A37" w:rsidP="00702063">
            <w:r>
              <w:t>mod3a</w:t>
            </w:r>
          </w:p>
        </w:tc>
      </w:tr>
      <w:tr w:rsidR="007B4895" w14:paraId="717CF872" w14:textId="77777777" w:rsidTr="00551014">
        <w:tc>
          <w:tcPr>
            <w:tcW w:w="4765" w:type="dxa"/>
          </w:tcPr>
          <w:p w14:paraId="6AC2029E" w14:textId="170126A3" w:rsidR="006523F4" w:rsidRDefault="00A52A37" w:rsidP="00702063">
            <w:r>
              <w:t>Area plots</w:t>
            </w:r>
          </w:p>
        </w:tc>
        <w:tc>
          <w:tcPr>
            <w:tcW w:w="2250" w:type="dxa"/>
          </w:tcPr>
          <w:p w14:paraId="2FEB5086" w14:textId="7E0F96E1" w:rsidR="006523F4" w:rsidRDefault="00A52A37" w:rsidP="00702063">
            <w:r>
              <w:t>mod3f</w:t>
            </w:r>
          </w:p>
        </w:tc>
      </w:tr>
      <w:tr w:rsidR="007B4895" w14:paraId="2CF29BA5" w14:textId="77777777" w:rsidTr="00551014">
        <w:tc>
          <w:tcPr>
            <w:tcW w:w="4765" w:type="dxa"/>
          </w:tcPr>
          <w:p w14:paraId="62543076" w14:textId="2806276D" w:rsidR="006523F4" w:rsidRDefault="00A52A37" w:rsidP="00702063">
            <w:r w:rsidRPr="00A52A37">
              <w:t>Gramian Angular Summation Field (GASF)</w:t>
            </w:r>
          </w:p>
        </w:tc>
        <w:tc>
          <w:tcPr>
            <w:tcW w:w="2250" w:type="dxa"/>
          </w:tcPr>
          <w:p w14:paraId="52D4133B" w14:textId="6757D1F5" w:rsidR="006523F4" w:rsidRDefault="00A52A37" w:rsidP="00702063">
            <w:r>
              <w:t>mod3b</w:t>
            </w:r>
          </w:p>
        </w:tc>
      </w:tr>
      <w:tr w:rsidR="007B4895" w14:paraId="1BFCFE3F" w14:textId="77777777" w:rsidTr="00551014">
        <w:tc>
          <w:tcPr>
            <w:tcW w:w="4765" w:type="dxa"/>
          </w:tcPr>
          <w:p w14:paraId="7249E147" w14:textId="32664368" w:rsidR="006523F4" w:rsidRDefault="00A52A37" w:rsidP="00702063">
            <w:r w:rsidRPr="00A52A37">
              <w:t>Gramian Angular Difference Field (GADF)</w:t>
            </w:r>
          </w:p>
        </w:tc>
        <w:tc>
          <w:tcPr>
            <w:tcW w:w="2250" w:type="dxa"/>
          </w:tcPr>
          <w:p w14:paraId="175466EB" w14:textId="6773923A" w:rsidR="006523F4" w:rsidRDefault="00A52A37" w:rsidP="00702063">
            <w:r>
              <w:t>mod3c</w:t>
            </w:r>
          </w:p>
        </w:tc>
      </w:tr>
      <w:tr w:rsidR="007B4895" w14:paraId="38D92E70" w14:textId="77777777" w:rsidTr="00551014">
        <w:tc>
          <w:tcPr>
            <w:tcW w:w="4765" w:type="dxa"/>
          </w:tcPr>
          <w:p w14:paraId="53B26531" w14:textId="337282B6" w:rsidR="006523F4" w:rsidRDefault="00A52A37" w:rsidP="00702063">
            <w:r w:rsidRPr="00A52A37">
              <w:t>Markov Transition Field (MTF)</w:t>
            </w:r>
          </w:p>
        </w:tc>
        <w:tc>
          <w:tcPr>
            <w:tcW w:w="2250" w:type="dxa"/>
          </w:tcPr>
          <w:p w14:paraId="7DE0EC61" w14:textId="3B408988" w:rsidR="006523F4" w:rsidRDefault="00A52A37" w:rsidP="00702063">
            <w:r>
              <w:t>mod3d</w:t>
            </w:r>
          </w:p>
        </w:tc>
      </w:tr>
      <w:tr w:rsidR="007B4895" w14:paraId="444AB0B5" w14:textId="77777777" w:rsidTr="00551014">
        <w:tc>
          <w:tcPr>
            <w:tcW w:w="4765" w:type="dxa"/>
          </w:tcPr>
          <w:p w14:paraId="7ED7596C" w14:textId="4FB6ECDC" w:rsidR="006523F4" w:rsidRDefault="00A52A37" w:rsidP="00702063">
            <w:r w:rsidRPr="00A52A37">
              <w:t>Recurrence Plot (RP)</w:t>
            </w:r>
          </w:p>
        </w:tc>
        <w:tc>
          <w:tcPr>
            <w:tcW w:w="2250" w:type="dxa"/>
          </w:tcPr>
          <w:p w14:paraId="268E832A" w14:textId="34275251" w:rsidR="006523F4" w:rsidRDefault="00A52A37" w:rsidP="00702063">
            <w:r>
              <w:t>mod3</w:t>
            </w:r>
            <w:r w:rsidR="00B854B8">
              <w:t>e</w:t>
            </w:r>
          </w:p>
        </w:tc>
      </w:tr>
    </w:tbl>
    <w:p w14:paraId="310E858A" w14:textId="77777777" w:rsidR="002B39AB" w:rsidRDefault="002B39AB" w:rsidP="00702063"/>
    <w:p w14:paraId="5B84C277" w14:textId="039F9EA2" w:rsidR="004764FB" w:rsidRDefault="00496496" w:rsidP="00702063">
      <w:r>
        <w:t xml:space="preserve">The labeled </w:t>
      </w:r>
      <w:r w:rsidR="00807108">
        <w:t xml:space="preserve">training </w:t>
      </w:r>
      <w:r>
        <w:t>data for each sub-model appears in its own folder:</w:t>
      </w:r>
    </w:p>
    <w:p w14:paraId="07E02F0F" w14:textId="77777777" w:rsidR="00496496" w:rsidRDefault="00496496" w:rsidP="00702063"/>
    <w:p w14:paraId="2DA6489D" w14:textId="77777777" w:rsidR="00496496" w:rsidRDefault="00496496" w:rsidP="00134D5D">
      <w:pPr>
        <w:pStyle w:val="ListParagraph"/>
        <w:numPr>
          <w:ilvl w:val="0"/>
          <w:numId w:val="24"/>
        </w:numPr>
        <w:spacing w:line="240" w:lineRule="auto"/>
      </w:pPr>
      <w:r>
        <w:t>d</w:t>
      </w:r>
      <w:r w:rsidRPr="00B83932">
        <w:t>ashlink</w:t>
      </w:r>
    </w:p>
    <w:p w14:paraId="1D3909BD" w14:textId="6472693A" w:rsidR="00496496" w:rsidRPr="00496496" w:rsidRDefault="00496496" w:rsidP="00134D5D">
      <w:pPr>
        <w:pStyle w:val="ListParagraph"/>
        <w:numPr>
          <w:ilvl w:val="1"/>
          <w:numId w:val="24"/>
        </w:numPr>
        <w:spacing w:line="240" w:lineRule="auto"/>
      </w:pPr>
      <w:r w:rsidRPr="00B83932">
        <w:t>Train</w:t>
      </w:r>
    </w:p>
    <w:p w14:paraId="303756AD" w14:textId="77777777" w:rsidR="00496496" w:rsidRDefault="00496496" w:rsidP="00134D5D">
      <w:pPr>
        <w:pStyle w:val="ListParagraph"/>
        <w:numPr>
          <w:ilvl w:val="2"/>
          <w:numId w:val="24"/>
        </w:numPr>
        <w:spacing w:line="240" w:lineRule="auto"/>
      </w:pPr>
      <w:r>
        <w:t>png3a</w:t>
      </w:r>
    </w:p>
    <w:p w14:paraId="5604FB78" w14:textId="77777777" w:rsidR="00496496" w:rsidRDefault="00496496" w:rsidP="00134D5D">
      <w:pPr>
        <w:pStyle w:val="ListParagraph"/>
        <w:numPr>
          <w:ilvl w:val="3"/>
          <w:numId w:val="24"/>
        </w:numPr>
        <w:spacing w:line="240" w:lineRule="auto"/>
      </w:pPr>
      <w:r>
        <w:t>non</w:t>
      </w:r>
    </w:p>
    <w:p w14:paraId="18301585" w14:textId="77777777" w:rsidR="00496496" w:rsidRDefault="00496496" w:rsidP="00134D5D">
      <w:pPr>
        <w:pStyle w:val="ListParagraph"/>
        <w:numPr>
          <w:ilvl w:val="3"/>
          <w:numId w:val="24"/>
        </w:numPr>
        <w:spacing w:line="240" w:lineRule="auto"/>
      </w:pPr>
      <w:r>
        <w:t>typ</w:t>
      </w:r>
    </w:p>
    <w:p w14:paraId="77554A18" w14:textId="77777777" w:rsidR="00496496" w:rsidRDefault="00496496" w:rsidP="00134D5D">
      <w:pPr>
        <w:pStyle w:val="ListParagraph"/>
        <w:numPr>
          <w:ilvl w:val="2"/>
          <w:numId w:val="24"/>
        </w:numPr>
        <w:spacing w:line="240" w:lineRule="auto"/>
      </w:pPr>
      <w:r>
        <w:t>png3b</w:t>
      </w:r>
    </w:p>
    <w:p w14:paraId="1E087800" w14:textId="77777777" w:rsidR="00496496" w:rsidRDefault="00496496" w:rsidP="00134D5D">
      <w:pPr>
        <w:pStyle w:val="ListParagraph"/>
        <w:numPr>
          <w:ilvl w:val="3"/>
          <w:numId w:val="24"/>
        </w:numPr>
        <w:spacing w:line="240" w:lineRule="auto"/>
      </w:pPr>
      <w:r>
        <w:lastRenderedPageBreak/>
        <w:t>non</w:t>
      </w:r>
    </w:p>
    <w:p w14:paraId="45F06673" w14:textId="77777777" w:rsidR="00496496" w:rsidRDefault="00496496" w:rsidP="00134D5D">
      <w:pPr>
        <w:pStyle w:val="ListParagraph"/>
        <w:numPr>
          <w:ilvl w:val="3"/>
          <w:numId w:val="24"/>
        </w:numPr>
        <w:spacing w:line="240" w:lineRule="auto"/>
      </w:pPr>
      <w:r>
        <w:t>typ</w:t>
      </w:r>
    </w:p>
    <w:p w14:paraId="6C43CA4D" w14:textId="77777777" w:rsidR="00496496" w:rsidRDefault="00496496" w:rsidP="00134D5D">
      <w:pPr>
        <w:pStyle w:val="ListParagraph"/>
        <w:numPr>
          <w:ilvl w:val="2"/>
          <w:numId w:val="24"/>
        </w:numPr>
        <w:spacing w:line="240" w:lineRule="auto"/>
      </w:pPr>
      <w:r>
        <w:t>png3c</w:t>
      </w:r>
    </w:p>
    <w:p w14:paraId="7FB4CDFA" w14:textId="77777777" w:rsidR="00496496" w:rsidRDefault="00496496" w:rsidP="00134D5D">
      <w:pPr>
        <w:pStyle w:val="ListParagraph"/>
        <w:numPr>
          <w:ilvl w:val="3"/>
          <w:numId w:val="24"/>
        </w:numPr>
        <w:spacing w:line="240" w:lineRule="auto"/>
      </w:pPr>
      <w:r>
        <w:t>non</w:t>
      </w:r>
    </w:p>
    <w:p w14:paraId="564EE023" w14:textId="77777777" w:rsidR="00496496" w:rsidRDefault="00496496" w:rsidP="00134D5D">
      <w:pPr>
        <w:pStyle w:val="ListParagraph"/>
        <w:numPr>
          <w:ilvl w:val="3"/>
          <w:numId w:val="24"/>
        </w:numPr>
        <w:spacing w:line="240" w:lineRule="auto"/>
      </w:pPr>
      <w:r>
        <w:t>typ</w:t>
      </w:r>
    </w:p>
    <w:p w14:paraId="41309EA3" w14:textId="77777777" w:rsidR="00496496" w:rsidRDefault="00496496" w:rsidP="00134D5D">
      <w:pPr>
        <w:pStyle w:val="ListParagraph"/>
        <w:numPr>
          <w:ilvl w:val="2"/>
          <w:numId w:val="24"/>
        </w:numPr>
        <w:spacing w:line="240" w:lineRule="auto"/>
      </w:pPr>
      <w:r>
        <w:t>png3d</w:t>
      </w:r>
    </w:p>
    <w:p w14:paraId="01429AA0" w14:textId="77777777" w:rsidR="00496496" w:rsidRDefault="00496496" w:rsidP="00134D5D">
      <w:pPr>
        <w:pStyle w:val="ListParagraph"/>
        <w:numPr>
          <w:ilvl w:val="3"/>
          <w:numId w:val="24"/>
        </w:numPr>
        <w:spacing w:line="240" w:lineRule="auto"/>
      </w:pPr>
      <w:r>
        <w:t>non</w:t>
      </w:r>
    </w:p>
    <w:p w14:paraId="7332A392" w14:textId="77777777" w:rsidR="00496496" w:rsidRDefault="00496496" w:rsidP="00134D5D">
      <w:pPr>
        <w:pStyle w:val="ListParagraph"/>
        <w:numPr>
          <w:ilvl w:val="3"/>
          <w:numId w:val="24"/>
        </w:numPr>
        <w:spacing w:line="240" w:lineRule="auto"/>
      </w:pPr>
      <w:r>
        <w:t>typ</w:t>
      </w:r>
    </w:p>
    <w:p w14:paraId="12E2869C" w14:textId="77777777" w:rsidR="00496496" w:rsidRDefault="00496496" w:rsidP="00134D5D">
      <w:pPr>
        <w:pStyle w:val="ListParagraph"/>
        <w:numPr>
          <w:ilvl w:val="2"/>
          <w:numId w:val="24"/>
        </w:numPr>
        <w:spacing w:line="240" w:lineRule="auto"/>
      </w:pPr>
      <w:r>
        <w:t>png3f</w:t>
      </w:r>
    </w:p>
    <w:p w14:paraId="1752D063" w14:textId="77777777" w:rsidR="00496496" w:rsidRDefault="00496496" w:rsidP="00134D5D">
      <w:pPr>
        <w:pStyle w:val="ListParagraph"/>
        <w:numPr>
          <w:ilvl w:val="3"/>
          <w:numId w:val="24"/>
        </w:numPr>
        <w:spacing w:line="240" w:lineRule="auto"/>
      </w:pPr>
      <w:r>
        <w:t>non</w:t>
      </w:r>
    </w:p>
    <w:p w14:paraId="0BF769E6" w14:textId="317ECADE" w:rsidR="00496496" w:rsidRPr="00496496" w:rsidRDefault="00496496" w:rsidP="00134D5D">
      <w:pPr>
        <w:pStyle w:val="ListParagraph"/>
        <w:numPr>
          <w:ilvl w:val="3"/>
          <w:numId w:val="24"/>
        </w:numPr>
        <w:spacing w:line="240" w:lineRule="auto"/>
      </w:pPr>
      <w:r>
        <w:t>typ</w:t>
      </w:r>
    </w:p>
    <w:p w14:paraId="0F252973" w14:textId="77777777" w:rsidR="004764FB" w:rsidRDefault="004764FB" w:rsidP="00702063"/>
    <w:p w14:paraId="14AD7ABF" w14:textId="0C5AB1A4" w:rsidR="00F74AC8" w:rsidRDefault="00F74AC8" w:rsidP="00DF57C6">
      <w:r>
        <w:t>The code for the sub-models are present in Python notebooks</w:t>
      </w:r>
      <w:r w:rsidR="00631D96">
        <w:t xml:space="preserve"> (click on a notebook to access the code)</w:t>
      </w:r>
      <w:r>
        <w:t>:</w:t>
      </w:r>
    </w:p>
    <w:p w14:paraId="49D93742" w14:textId="2D29C9AD" w:rsidR="00F74AC8" w:rsidRDefault="00F74AC8" w:rsidP="00134D5D">
      <w:pPr>
        <w:pStyle w:val="ListParagraph"/>
        <w:numPr>
          <w:ilvl w:val="0"/>
          <w:numId w:val="24"/>
        </w:numPr>
        <w:spacing w:line="240" w:lineRule="auto"/>
      </w:pPr>
      <w:r>
        <w:t>dashlink</w:t>
      </w:r>
    </w:p>
    <w:p w14:paraId="6AB1DC80" w14:textId="5EA05DC4" w:rsidR="00F74AC8" w:rsidRDefault="004A0E92" w:rsidP="00134D5D">
      <w:pPr>
        <w:pStyle w:val="ListParagraph"/>
        <w:numPr>
          <w:ilvl w:val="1"/>
          <w:numId w:val="24"/>
        </w:numPr>
        <w:spacing w:line="240" w:lineRule="auto"/>
        <w:rPr>
          <w:rFonts w:ascii="Times New Roman" w:hAnsi="Times New Roman" w:cs="Times New Roman"/>
        </w:rPr>
      </w:pPr>
      <w:hyperlink r:id="rId49" w:history="1">
        <w:r w:rsidR="00F74AC8" w:rsidRPr="00BB4C2D">
          <w:rPr>
            <w:rStyle w:val="Hyperlink"/>
            <w:rFonts w:ascii="Times New Roman" w:hAnsi="Times New Roman" w:cs="Times New Roman"/>
          </w:rPr>
          <w:t>30_mod3a.ipynb</w:t>
        </w:r>
      </w:hyperlink>
    </w:p>
    <w:p w14:paraId="4465195B" w14:textId="201DBDA3" w:rsidR="00F74AC8" w:rsidRDefault="004A0E92" w:rsidP="00134D5D">
      <w:pPr>
        <w:pStyle w:val="ListParagraph"/>
        <w:numPr>
          <w:ilvl w:val="1"/>
          <w:numId w:val="24"/>
        </w:numPr>
        <w:spacing w:line="240" w:lineRule="auto"/>
        <w:rPr>
          <w:rFonts w:ascii="Times New Roman" w:hAnsi="Times New Roman" w:cs="Times New Roman"/>
        </w:rPr>
      </w:pPr>
      <w:hyperlink r:id="rId50" w:history="1">
        <w:r w:rsidR="00F74AC8" w:rsidRPr="00B3723F">
          <w:rPr>
            <w:rStyle w:val="Hyperlink"/>
            <w:rFonts w:ascii="Times New Roman" w:hAnsi="Times New Roman" w:cs="Times New Roman"/>
          </w:rPr>
          <w:t>30_mod3b.ipynb</w:t>
        </w:r>
      </w:hyperlink>
    </w:p>
    <w:p w14:paraId="758A7F63" w14:textId="4B8D02CE" w:rsidR="00F74AC8" w:rsidRDefault="004A0E92" w:rsidP="00134D5D">
      <w:pPr>
        <w:pStyle w:val="ListParagraph"/>
        <w:numPr>
          <w:ilvl w:val="1"/>
          <w:numId w:val="24"/>
        </w:numPr>
        <w:spacing w:line="240" w:lineRule="auto"/>
        <w:rPr>
          <w:rFonts w:ascii="Times New Roman" w:hAnsi="Times New Roman" w:cs="Times New Roman"/>
        </w:rPr>
      </w:pPr>
      <w:hyperlink r:id="rId51" w:history="1">
        <w:r w:rsidR="00F74AC8" w:rsidRPr="00B3723F">
          <w:rPr>
            <w:rStyle w:val="Hyperlink"/>
            <w:rFonts w:ascii="Times New Roman" w:hAnsi="Times New Roman" w:cs="Times New Roman"/>
          </w:rPr>
          <w:t>30_mod3c.ipynb</w:t>
        </w:r>
      </w:hyperlink>
    </w:p>
    <w:p w14:paraId="5D45F62B" w14:textId="1C308C6A" w:rsidR="00F74AC8" w:rsidRDefault="004A0E92" w:rsidP="00134D5D">
      <w:pPr>
        <w:pStyle w:val="ListParagraph"/>
        <w:numPr>
          <w:ilvl w:val="1"/>
          <w:numId w:val="24"/>
        </w:numPr>
        <w:spacing w:line="240" w:lineRule="auto"/>
        <w:rPr>
          <w:rFonts w:ascii="Times New Roman" w:hAnsi="Times New Roman" w:cs="Times New Roman"/>
        </w:rPr>
      </w:pPr>
      <w:hyperlink r:id="rId52" w:history="1">
        <w:r w:rsidR="00F74AC8" w:rsidRPr="00B3723F">
          <w:rPr>
            <w:rStyle w:val="Hyperlink"/>
            <w:rFonts w:ascii="Times New Roman" w:hAnsi="Times New Roman" w:cs="Times New Roman"/>
          </w:rPr>
          <w:t>30_mod3d.ipynb</w:t>
        </w:r>
      </w:hyperlink>
    </w:p>
    <w:p w14:paraId="5300DBD3" w14:textId="19026200" w:rsidR="00F74AC8" w:rsidRPr="00F74AC8" w:rsidRDefault="004A0E92" w:rsidP="00134D5D">
      <w:pPr>
        <w:pStyle w:val="ListParagraph"/>
        <w:numPr>
          <w:ilvl w:val="1"/>
          <w:numId w:val="24"/>
        </w:numPr>
        <w:spacing w:line="240" w:lineRule="auto"/>
      </w:pPr>
      <w:hyperlink r:id="rId53" w:history="1">
        <w:r w:rsidR="00F74AC8" w:rsidRPr="00B3723F">
          <w:rPr>
            <w:rStyle w:val="Hyperlink"/>
            <w:rFonts w:ascii="Times New Roman" w:hAnsi="Times New Roman" w:cs="Times New Roman"/>
          </w:rPr>
          <w:t>30_mod3e.ipynb</w:t>
        </w:r>
      </w:hyperlink>
    </w:p>
    <w:p w14:paraId="372ABE80" w14:textId="43880933" w:rsidR="00F74AC8" w:rsidRDefault="004A0E92" w:rsidP="00DF57C6">
      <w:pPr>
        <w:pStyle w:val="ListParagraph"/>
        <w:numPr>
          <w:ilvl w:val="1"/>
          <w:numId w:val="24"/>
        </w:numPr>
        <w:spacing w:line="240" w:lineRule="auto"/>
      </w:pPr>
      <w:hyperlink r:id="rId54" w:history="1">
        <w:r w:rsidR="00F74AC8" w:rsidRPr="00B3723F">
          <w:rPr>
            <w:rStyle w:val="Hyperlink"/>
            <w:rFonts w:ascii="Times New Roman" w:hAnsi="Times New Roman" w:cs="Times New Roman"/>
          </w:rPr>
          <w:t>30_mod3f.ipynb</w:t>
        </w:r>
      </w:hyperlink>
    </w:p>
    <w:p w14:paraId="54D5B5BB" w14:textId="77777777" w:rsidR="00DF57C6" w:rsidRDefault="00DF57C6" w:rsidP="00702063"/>
    <w:p w14:paraId="2B38AB4C" w14:textId="40288FEC" w:rsidR="004B3D5C" w:rsidRDefault="004B3D5C" w:rsidP="00702063">
      <w:r>
        <w:t>Each sub-model</w:t>
      </w:r>
      <w:r w:rsidR="00A53FC3">
        <w:t>’s notebook</w:t>
      </w:r>
      <w:r w:rsidR="00C035CB">
        <w:t xml:space="preserve"> performs the following steps:</w:t>
      </w:r>
    </w:p>
    <w:p w14:paraId="68033240" w14:textId="7956501D" w:rsidR="00C035CB" w:rsidRDefault="00C035CB" w:rsidP="0014736F">
      <w:pPr>
        <w:pStyle w:val="ListParagraph"/>
        <w:numPr>
          <w:ilvl w:val="0"/>
          <w:numId w:val="24"/>
        </w:numPr>
        <w:spacing w:line="240" w:lineRule="auto"/>
      </w:pPr>
      <w:r>
        <w:t>Ingest data</w:t>
      </w:r>
    </w:p>
    <w:p w14:paraId="519C1132" w14:textId="747FC789" w:rsidR="00C035CB" w:rsidRDefault="00C035CB" w:rsidP="0014736F">
      <w:pPr>
        <w:pStyle w:val="ListParagraph"/>
        <w:numPr>
          <w:ilvl w:val="1"/>
          <w:numId w:val="24"/>
        </w:numPr>
        <w:spacing w:line="240" w:lineRule="auto"/>
      </w:pPr>
      <w:r>
        <w:t>Form item list</w:t>
      </w:r>
    </w:p>
    <w:p w14:paraId="6B4C9868" w14:textId="248BE005" w:rsidR="00C035CB" w:rsidRDefault="00C035CB" w:rsidP="0014736F">
      <w:pPr>
        <w:pStyle w:val="ListParagraph"/>
        <w:numPr>
          <w:ilvl w:val="1"/>
          <w:numId w:val="24"/>
        </w:numPr>
        <w:spacing w:line="240" w:lineRule="auto"/>
      </w:pPr>
      <w:r>
        <w:t>F</w:t>
      </w:r>
      <w:r w:rsidRPr="00C035CB">
        <w:t>orm train and valid</w:t>
      </w:r>
      <w:r>
        <w:t>ation</w:t>
      </w:r>
      <w:r w:rsidRPr="00C035CB">
        <w:t xml:space="preserve"> item lists</w:t>
      </w:r>
    </w:p>
    <w:p w14:paraId="0F35E0F9" w14:textId="40E214D7" w:rsidR="00C035CB" w:rsidRDefault="00C035CB" w:rsidP="0014736F">
      <w:pPr>
        <w:pStyle w:val="ListParagraph"/>
        <w:numPr>
          <w:ilvl w:val="2"/>
          <w:numId w:val="24"/>
        </w:numPr>
        <w:spacing w:line="240" w:lineRule="auto"/>
      </w:pPr>
      <w:r>
        <w:t>Train list is 80% of data</w:t>
      </w:r>
    </w:p>
    <w:p w14:paraId="210466A2" w14:textId="136B8C66" w:rsidR="00C035CB" w:rsidRDefault="00C035CB" w:rsidP="0014736F">
      <w:pPr>
        <w:pStyle w:val="ListParagraph"/>
        <w:numPr>
          <w:ilvl w:val="2"/>
          <w:numId w:val="24"/>
        </w:numPr>
        <w:spacing w:line="240" w:lineRule="auto"/>
      </w:pPr>
      <w:r>
        <w:t>Validation list is 20% of data</w:t>
      </w:r>
    </w:p>
    <w:p w14:paraId="1FF5F036" w14:textId="431AAD1B" w:rsidR="00C035CB" w:rsidRDefault="00C035CB" w:rsidP="0014736F">
      <w:pPr>
        <w:pStyle w:val="ListParagraph"/>
        <w:numPr>
          <w:ilvl w:val="1"/>
          <w:numId w:val="24"/>
        </w:numPr>
        <w:spacing w:line="240" w:lineRule="auto"/>
      </w:pPr>
      <w:r>
        <w:t>Form label lists</w:t>
      </w:r>
    </w:p>
    <w:p w14:paraId="390D0236" w14:textId="423317A8" w:rsidR="00C035CB" w:rsidRDefault="00C035CB" w:rsidP="0014736F">
      <w:pPr>
        <w:pStyle w:val="ListParagraph"/>
        <w:numPr>
          <w:ilvl w:val="2"/>
          <w:numId w:val="24"/>
        </w:numPr>
        <w:spacing w:line="240" w:lineRule="auto"/>
      </w:pPr>
      <w:r>
        <w:t xml:space="preserve">All data is labeled based on the source file’s location in </w:t>
      </w:r>
      <w:r w:rsidR="00DF57C6">
        <w:t xml:space="preserve">either the </w:t>
      </w:r>
      <w:r w:rsidRPr="00DF57C6">
        <w:rPr>
          <w:i/>
        </w:rPr>
        <w:t>non</w:t>
      </w:r>
      <w:r w:rsidR="00DF57C6">
        <w:t>,</w:t>
      </w:r>
      <w:r>
        <w:t xml:space="preserve"> or </w:t>
      </w:r>
      <w:r w:rsidR="00DF57C6">
        <w:t xml:space="preserve">the </w:t>
      </w:r>
      <w:r w:rsidRPr="00DF57C6">
        <w:rPr>
          <w:i/>
        </w:rPr>
        <w:t>typ</w:t>
      </w:r>
      <w:r>
        <w:t xml:space="preserve"> folder</w:t>
      </w:r>
    </w:p>
    <w:p w14:paraId="0A57ED81" w14:textId="4F93CDEA" w:rsidR="00E717F3" w:rsidRDefault="00537D54" w:rsidP="0014736F">
      <w:pPr>
        <w:pStyle w:val="ListParagraph"/>
        <w:numPr>
          <w:ilvl w:val="1"/>
          <w:numId w:val="24"/>
        </w:numPr>
        <w:spacing w:line="240" w:lineRule="auto"/>
      </w:pPr>
      <w:r>
        <w:t>Transform data</w:t>
      </w:r>
      <w:r w:rsidR="00EC2E14">
        <w:t xml:space="preserve"> by resizing</w:t>
      </w:r>
      <w:r w:rsidR="00E717F3">
        <w:t xml:space="preserve"> the images from 130x133 to 128x128</w:t>
      </w:r>
    </w:p>
    <w:p w14:paraId="141AB874" w14:textId="0088C4AF" w:rsidR="00A53FC3" w:rsidRDefault="00C136BA" w:rsidP="0014736F">
      <w:pPr>
        <w:pStyle w:val="ListParagraph"/>
        <w:numPr>
          <w:ilvl w:val="1"/>
          <w:numId w:val="24"/>
        </w:numPr>
        <w:spacing w:line="240" w:lineRule="auto"/>
      </w:pPr>
      <w:r>
        <w:t>Set b</w:t>
      </w:r>
      <w:r w:rsidR="00A53FC3">
        <w:t xml:space="preserve">atch size </w:t>
      </w:r>
      <w:r>
        <w:t>to 32</w:t>
      </w:r>
    </w:p>
    <w:p w14:paraId="76A4D7EC" w14:textId="2F44CC3F" w:rsidR="00A53FC3" w:rsidRDefault="00C136BA" w:rsidP="0014736F">
      <w:pPr>
        <w:pStyle w:val="ListParagraph"/>
        <w:numPr>
          <w:ilvl w:val="1"/>
          <w:numId w:val="24"/>
        </w:numPr>
        <w:spacing w:line="240" w:lineRule="auto"/>
      </w:pPr>
      <w:r>
        <w:t>Normalize data</w:t>
      </w:r>
      <w:r w:rsidR="00A53FC3">
        <w:t xml:space="preserve"> using the ImageNet statistics</w:t>
      </w:r>
      <w:r w:rsidR="003A268F">
        <w:t xml:space="preserve"> (for transfer learning)</w:t>
      </w:r>
    </w:p>
    <w:p w14:paraId="6A45BD20" w14:textId="77777777" w:rsidR="00A53FC3" w:rsidRDefault="00A53FC3" w:rsidP="0014736F">
      <w:pPr>
        <w:pStyle w:val="ListParagraph"/>
        <w:numPr>
          <w:ilvl w:val="0"/>
          <w:numId w:val="24"/>
        </w:numPr>
        <w:spacing w:line="240" w:lineRule="auto"/>
      </w:pPr>
      <w:r>
        <w:t>Train model</w:t>
      </w:r>
    </w:p>
    <w:p w14:paraId="6F262061" w14:textId="2C2B9B43" w:rsidR="00A53FC3" w:rsidRDefault="00271A12" w:rsidP="0014736F">
      <w:pPr>
        <w:pStyle w:val="ListParagraph"/>
        <w:numPr>
          <w:ilvl w:val="1"/>
          <w:numId w:val="24"/>
        </w:numPr>
        <w:spacing w:line="240" w:lineRule="auto"/>
      </w:pPr>
      <w:r>
        <w:t>Create</w:t>
      </w:r>
      <w:r w:rsidR="00A53FC3">
        <w:t xml:space="preserve"> a learner with the data and a ResNet-50 architecture</w:t>
      </w:r>
    </w:p>
    <w:p w14:paraId="07830CAF" w14:textId="317F1780" w:rsidR="00C035CB" w:rsidRDefault="00A53FC3" w:rsidP="0014736F">
      <w:pPr>
        <w:pStyle w:val="ListParagraph"/>
        <w:numPr>
          <w:ilvl w:val="1"/>
          <w:numId w:val="24"/>
        </w:numPr>
        <w:spacing w:line="240" w:lineRule="auto"/>
      </w:pPr>
      <w:r>
        <w:t>P</w:t>
      </w:r>
      <w:r w:rsidR="00F96E9C">
        <w:t>lot</w:t>
      </w:r>
      <w:r>
        <w:t xml:space="preserve"> the Loss vs the Learning Rate that allows selection of the frozen learning </w:t>
      </w:r>
      <w:r w:rsidR="00BB59AB">
        <w:t>rate</w:t>
      </w:r>
      <w:r>
        <w:t xml:space="preserve"> by inspection</w:t>
      </w:r>
      <w:r w:rsidR="00E717F3">
        <w:t xml:space="preserve"> </w:t>
      </w:r>
    </w:p>
    <w:p w14:paraId="75BF3A54" w14:textId="5A3EC7C0" w:rsidR="00A53FC3" w:rsidRDefault="00BB59AB" w:rsidP="0014736F">
      <w:pPr>
        <w:pStyle w:val="ListParagraph"/>
        <w:numPr>
          <w:ilvl w:val="1"/>
          <w:numId w:val="24"/>
        </w:numPr>
        <w:spacing w:line="240" w:lineRule="auto"/>
      </w:pPr>
      <w:r>
        <w:lastRenderedPageBreak/>
        <w:t>Fit the</w:t>
      </w:r>
      <w:r w:rsidR="00F96E9C">
        <w:t xml:space="preserve"> learner’s model to the data</w:t>
      </w:r>
      <w:r w:rsidR="00412187">
        <w:t xml:space="preserve"> using the frozen learning rate</w:t>
      </w:r>
    </w:p>
    <w:p w14:paraId="147E862D" w14:textId="0EDF273B" w:rsidR="00F96E9C" w:rsidRDefault="00F96E9C" w:rsidP="0014736F">
      <w:pPr>
        <w:pStyle w:val="ListParagraph"/>
        <w:numPr>
          <w:ilvl w:val="1"/>
          <w:numId w:val="24"/>
        </w:numPr>
        <w:spacing w:line="240" w:lineRule="auto"/>
      </w:pPr>
      <w:r>
        <w:t>Plot the Train and Validation Loss vs the number of Batches</w:t>
      </w:r>
    </w:p>
    <w:p w14:paraId="1EFA1FF3" w14:textId="66681AC2" w:rsidR="00F96E9C" w:rsidRDefault="00F96E9C" w:rsidP="0014736F">
      <w:pPr>
        <w:pStyle w:val="ListParagraph"/>
        <w:numPr>
          <w:ilvl w:val="1"/>
          <w:numId w:val="24"/>
        </w:numPr>
        <w:spacing w:line="240" w:lineRule="auto"/>
      </w:pPr>
      <w:r>
        <w:t>Plot the metrics vs the number of Batches:</w:t>
      </w:r>
    </w:p>
    <w:p w14:paraId="73B55733" w14:textId="6DA63AD1" w:rsidR="00F96E9C" w:rsidRDefault="00F96E9C" w:rsidP="0014736F">
      <w:pPr>
        <w:pStyle w:val="ListParagraph"/>
        <w:numPr>
          <w:ilvl w:val="2"/>
          <w:numId w:val="24"/>
        </w:numPr>
        <w:spacing w:line="240" w:lineRule="auto"/>
      </w:pPr>
      <w:r>
        <w:t>f_beta</w:t>
      </w:r>
    </w:p>
    <w:p w14:paraId="3265276C" w14:textId="1FB3B0F4" w:rsidR="00F96E9C" w:rsidRDefault="00F96E9C" w:rsidP="0014736F">
      <w:pPr>
        <w:pStyle w:val="ListParagraph"/>
        <w:numPr>
          <w:ilvl w:val="2"/>
          <w:numId w:val="24"/>
        </w:numPr>
        <w:spacing w:line="240" w:lineRule="auto"/>
      </w:pPr>
      <w:r>
        <w:t>precision</w:t>
      </w:r>
    </w:p>
    <w:p w14:paraId="1D2B42F0" w14:textId="2C642E6C" w:rsidR="00F96E9C" w:rsidRDefault="00F96E9C" w:rsidP="0014736F">
      <w:pPr>
        <w:pStyle w:val="ListParagraph"/>
        <w:numPr>
          <w:ilvl w:val="2"/>
          <w:numId w:val="24"/>
        </w:numPr>
        <w:spacing w:line="240" w:lineRule="auto"/>
      </w:pPr>
      <w:r>
        <w:t>recall</w:t>
      </w:r>
    </w:p>
    <w:p w14:paraId="4B984A38" w14:textId="62881C00" w:rsidR="00F96E9C" w:rsidRDefault="00F96E9C" w:rsidP="0014736F">
      <w:pPr>
        <w:pStyle w:val="ListParagraph"/>
        <w:numPr>
          <w:ilvl w:val="2"/>
          <w:numId w:val="24"/>
        </w:numPr>
        <w:spacing w:line="240" w:lineRule="auto"/>
      </w:pPr>
      <w:r>
        <w:t>error_rate</w:t>
      </w:r>
    </w:p>
    <w:p w14:paraId="1A55A42D" w14:textId="1AA71B0C" w:rsidR="00F96E9C" w:rsidRDefault="00F96E9C" w:rsidP="0014736F">
      <w:pPr>
        <w:pStyle w:val="ListParagraph"/>
        <w:numPr>
          <w:ilvl w:val="2"/>
          <w:numId w:val="24"/>
        </w:numPr>
        <w:spacing w:line="240" w:lineRule="auto"/>
      </w:pPr>
      <w:r>
        <w:t>accuracy</w:t>
      </w:r>
    </w:p>
    <w:p w14:paraId="42384DF3" w14:textId="75C5CA46" w:rsidR="00CA3CA2" w:rsidRDefault="00CA3CA2" w:rsidP="0014736F">
      <w:pPr>
        <w:pStyle w:val="ListParagraph"/>
        <w:numPr>
          <w:ilvl w:val="1"/>
          <w:numId w:val="24"/>
        </w:numPr>
        <w:spacing w:line="240" w:lineRule="auto"/>
      </w:pPr>
      <w:r>
        <w:t>Save the frozen model</w:t>
      </w:r>
      <w:r w:rsidR="005507B4">
        <w:t xml:space="preserve"> and iterate if necessary</w:t>
      </w:r>
    </w:p>
    <w:p w14:paraId="6A12287C" w14:textId="51C115FD" w:rsidR="00CA3CA2" w:rsidRDefault="00412187" w:rsidP="0014736F">
      <w:pPr>
        <w:pStyle w:val="ListParagraph"/>
        <w:numPr>
          <w:ilvl w:val="1"/>
          <w:numId w:val="24"/>
        </w:numPr>
        <w:spacing w:line="240" w:lineRule="auto"/>
      </w:pPr>
      <w:r>
        <w:t>Unfreeze the model</w:t>
      </w:r>
    </w:p>
    <w:p w14:paraId="37130EC0" w14:textId="56FC8F70" w:rsidR="00412187" w:rsidRDefault="00412187" w:rsidP="0014736F">
      <w:pPr>
        <w:pStyle w:val="ListParagraph"/>
        <w:numPr>
          <w:ilvl w:val="1"/>
          <w:numId w:val="24"/>
        </w:numPr>
        <w:spacing w:line="240" w:lineRule="auto"/>
      </w:pPr>
      <w:r>
        <w:t xml:space="preserve">Plot the Loss vs the Learning Rate that allows selection of the unfrozen learning rate by inspection </w:t>
      </w:r>
    </w:p>
    <w:p w14:paraId="7129A3E7" w14:textId="24ECF04E" w:rsidR="00412187" w:rsidRDefault="00412187" w:rsidP="0014736F">
      <w:pPr>
        <w:pStyle w:val="ListParagraph"/>
        <w:numPr>
          <w:ilvl w:val="1"/>
          <w:numId w:val="24"/>
        </w:numPr>
        <w:spacing w:line="240" w:lineRule="auto"/>
      </w:pPr>
      <w:r>
        <w:t xml:space="preserve">Fit the learner’s model to the data using the unfrozen learning rate and </w:t>
      </w:r>
      <w:r w:rsidR="0045408D">
        <w:t>10% of the</w:t>
      </w:r>
      <w:r>
        <w:t xml:space="preserve"> frozen learning rate</w:t>
      </w:r>
    </w:p>
    <w:p w14:paraId="6581D20C" w14:textId="77777777" w:rsidR="00412187" w:rsidRDefault="00412187" w:rsidP="0014736F">
      <w:pPr>
        <w:pStyle w:val="ListParagraph"/>
        <w:numPr>
          <w:ilvl w:val="1"/>
          <w:numId w:val="24"/>
        </w:numPr>
        <w:spacing w:line="240" w:lineRule="auto"/>
      </w:pPr>
      <w:r>
        <w:t>Plot the Train and Validation Loss vs the number of Batches</w:t>
      </w:r>
    </w:p>
    <w:p w14:paraId="4063FD63" w14:textId="79486CC1" w:rsidR="00412187" w:rsidRDefault="00412187" w:rsidP="0014736F">
      <w:pPr>
        <w:pStyle w:val="ListParagraph"/>
        <w:numPr>
          <w:ilvl w:val="1"/>
          <w:numId w:val="24"/>
        </w:numPr>
        <w:spacing w:line="240" w:lineRule="auto"/>
      </w:pPr>
      <w:r>
        <w:t>Plot the metrics vs the number of Batches</w:t>
      </w:r>
      <w:r w:rsidR="000E6563">
        <w:t xml:space="preserve"> (as before)</w:t>
      </w:r>
    </w:p>
    <w:p w14:paraId="02A01137" w14:textId="4EEEAD39" w:rsidR="00412187" w:rsidRDefault="000E6563" w:rsidP="0014736F">
      <w:pPr>
        <w:pStyle w:val="ListParagraph"/>
        <w:numPr>
          <w:ilvl w:val="1"/>
          <w:numId w:val="24"/>
        </w:numPr>
        <w:spacing w:line="240" w:lineRule="auto"/>
      </w:pPr>
      <w:r>
        <w:t>Save the unfrozen model</w:t>
      </w:r>
      <w:r w:rsidR="005507B4">
        <w:t xml:space="preserve"> and iterate if necessary</w:t>
      </w:r>
    </w:p>
    <w:p w14:paraId="6A811009" w14:textId="1AA63587" w:rsidR="000E6563" w:rsidRDefault="000E6563" w:rsidP="0014736F">
      <w:pPr>
        <w:pStyle w:val="ListParagraph"/>
        <w:numPr>
          <w:ilvl w:val="0"/>
          <w:numId w:val="24"/>
        </w:numPr>
        <w:spacing w:line="240" w:lineRule="auto"/>
      </w:pPr>
      <w:r>
        <w:t>Interpretation</w:t>
      </w:r>
    </w:p>
    <w:p w14:paraId="6854DCC4" w14:textId="2B023D7F" w:rsidR="000E6563" w:rsidRDefault="000E6563" w:rsidP="0014736F">
      <w:pPr>
        <w:pStyle w:val="ListParagraph"/>
        <w:numPr>
          <w:ilvl w:val="1"/>
          <w:numId w:val="24"/>
        </w:numPr>
        <w:spacing w:line="240" w:lineRule="auto"/>
      </w:pPr>
      <w:r>
        <w:t>Plot the confusion matrix</w:t>
      </w:r>
    </w:p>
    <w:p w14:paraId="1BFBEEBB" w14:textId="56AA179F" w:rsidR="000E6563" w:rsidRDefault="000E6563" w:rsidP="0014736F">
      <w:pPr>
        <w:pStyle w:val="ListParagraph"/>
        <w:numPr>
          <w:ilvl w:val="1"/>
          <w:numId w:val="24"/>
        </w:numPr>
        <w:spacing w:line="240" w:lineRule="auto"/>
      </w:pPr>
      <w:r>
        <w:t>Calculate precision, recall, and F1_score</w:t>
      </w:r>
    </w:p>
    <w:p w14:paraId="75EE6BCA" w14:textId="4DDF25FC" w:rsidR="000E6563" w:rsidRDefault="000E6563" w:rsidP="0014736F">
      <w:pPr>
        <w:pStyle w:val="ListParagraph"/>
        <w:numPr>
          <w:ilvl w:val="1"/>
          <w:numId w:val="24"/>
        </w:numPr>
        <w:spacing w:line="240" w:lineRule="auto"/>
      </w:pPr>
      <w:r>
        <w:t>Plot the top losses, i.e. data points that were predicted incorrectly</w:t>
      </w:r>
    </w:p>
    <w:p w14:paraId="04C11C54" w14:textId="7558F5D8" w:rsidR="000E6563" w:rsidRDefault="00A41796" w:rsidP="0014736F">
      <w:pPr>
        <w:pStyle w:val="ListParagraph"/>
        <w:numPr>
          <w:ilvl w:val="0"/>
          <w:numId w:val="24"/>
        </w:numPr>
        <w:spacing w:line="240" w:lineRule="auto"/>
      </w:pPr>
      <w:r>
        <w:t>Test Inference/Production (on train data)</w:t>
      </w:r>
    </w:p>
    <w:p w14:paraId="019968DF" w14:textId="0358FB51" w:rsidR="00A41796" w:rsidRDefault="00932A46" w:rsidP="0014736F">
      <w:pPr>
        <w:pStyle w:val="ListParagraph"/>
        <w:numPr>
          <w:ilvl w:val="1"/>
          <w:numId w:val="24"/>
        </w:numPr>
        <w:spacing w:line="240" w:lineRule="auto"/>
      </w:pPr>
      <w:r>
        <w:t>Export the trained, unfrozen model</w:t>
      </w:r>
    </w:p>
    <w:p w14:paraId="0CF08CDF" w14:textId="7653822C" w:rsidR="00932A46" w:rsidRDefault="00932A46" w:rsidP="0014736F">
      <w:pPr>
        <w:pStyle w:val="ListParagraph"/>
        <w:numPr>
          <w:ilvl w:val="1"/>
          <w:numId w:val="24"/>
        </w:numPr>
        <w:spacing w:line="240" w:lineRule="auto"/>
      </w:pPr>
      <w:r>
        <w:t>Pick a sample file from the “non” folder</w:t>
      </w:r>
    </w:p>
    <w:p w14:paraId="7CB5BCE7" w14:textId="152026B7" w:rsidR="00932A46" w:rsidRDefault="00932A46" w:rsidP="0014736F">
      <w:pPr>
        <w:pStyle w:val="ListParagraph"/>
        <w:numPr>
          <w:ilvl w:val="1"/>
          <w:numId w:val="24"/>
        </w:numPr>
        <w:spacing w:line="240" w:lineRule="auto"/>
      </w:pPr>
      <w:r>
        <w:t>Shows this non-typical image for inspection</w:t>
      </w:r>
    </w:p>
    <w:p w14:paraId="68796B8E" w14:textId="3177B91D" w:rsidR="00932A46" w:rsidRDefault="00932A46" w:rsidP="0014736F">
      <w:pPr>
        <w:pStyle w:val="ListParagraph"/>
        <w:numPr>
          <w:ilvl w:val="1"/>
          <w:numId w:val="24"/>
        </w:numPr>
        <w:spacing w:line="240" w:lineRule="auto"/>
      </w:pPr>
      <w:r>
        <w:t>Submit this image to the trained model to demonstrate that the output is the “non” category</w:t>
      </w:r>
    </w:p>
    <w:p w14:paraId="43905EE9" w14:textId="77777777" w:rsidR="0096702A" w:rsidRDefault="0096702A" w:rsidP="0096702A">
      <w:pPr>
        <w:spacing w:line="240" w:lineRule="auto"/>
      </w:pPr>
    </w:p>
    <w:p w14:paraId="20211D8F" w14:textId="7A71CE61" w:rsidR="00932A46" w:rsidRDefault="009B1ECC" w:rsidP="00702063">
      <w:pPr>
        <w:pStyle w:val="Heading4"/>
      </w:pPr>
      <w:r w:rsidRPr="0051112C">
        <w:t xml:space="preserve">Performance summary of </w:t>
      </w:r>
      <w:r>
        <w:t>sub-</w:t>
      </w:r>
      <w:r w:rsidRPr="0051112C">
        <w:t>models</w:t>
      </w:r>
    </w:p>
    <w:p w14:paraId="27D0B746" w14:textId="1B607636" w:rsidR="009D077B" w:rsidRDefault="004B40A2" w:rsidP="00702063">
      <w:pPr>
        <w:rPr>
          <w:lang w:eastAsia="ja-JP"/>
        </w:rPr>
      </w:pPr>
      <w:r>
        <w:rPr>
          <w:lang w:eastAsia="ja-JP"/>
        </w:rPr>
        <w:t>Five metrics are reported during training.</w:t>
      </w:r>
      <w:r w:rsidR="006E556F">
        <w:rPr>
          <w:lang w:eastAsia="ja-JP"/>
        </w:rPr>
        <w:t xml:space="preserve"> Each of these is potentially effective for </w:t>
      </w:r>
      <w:r w:rsidR="00A82764">
        <w:rPr>
          <w:lang w:eastAsia="ja-JP"/>
        </w:rPr>
        <w:t>performance</w:t>
      </w:r>
      <w:r w:rsidR="006E556F">
        <w:rPr>
          <w:lang w:eastAsia="ja-JP"/>
        </w:rPr>
        <w:t xml:space="preserve"> comparison</w:t>
      </w:r>
      <w:r w:rsidR="00A82764">
        <w:rPr>
          <w:lang w:eastAsia="ja-JP"/>
        </w:rPr>
        <w:t xml:space="preserve">s. </w:t>
      </w:r>
      <w:r w:rsidR="009D077B">
        <w:rPr>
          <w:lang w:eastAsia="ja-JP"/>
        </w:rPr>
        <w:t>However, i</w:t>
      </w:r>
      <w:r w:rsidR="00A82764">
        <w:rPr>
          <w:lang w:eastAsia="ja-JP"/>
        </w:rPr>
        <w:t xml:space="preserve">n a situation of skewed classes (also known as class imbalance), precision, recall, error_rate, and accuracy become less useful. </w:t>
      </w:r>
      <w:r w:rsidR="009D077B">
        <w:rPr>
          <w:lang w:eastAsia="ja-JP"/>
        </w:rPr>
        <w:t xml:space="preserve">As mentioned above, out of </w:t>
      </w:r>
      <w:r w:rsidR="009D077B">
        <w:t>1,080 flight profiles, 993 are typical and 87 non-typical</w:t>
      </w:r>
      <w:r w:rsidR="009D077B">
        <w:rPr>
          <w:lang w:eastAsia="ja-JP"/>
        </w:rPr>
        <w:t xml:space="preserve">. This is clearly a skewed situation. </w:t>
      </w:r>
    </w:p>
    <w:p w14:paraId="26AC00A9" w14:textId="2ECBCCC4" w:rsidR="00C27401" w:rsidRDefault="00522E51" w:rsidP="00702063">
      <w:pPr>
        <w:rPr>
          <w:bCs/>
        </w:rPr>
      </w:pPr>
      <w:r>
        <w:rPr>
          <w:lang w:eastAsia="ja-JP"/>
        </w:rPr>
        <w:t xml:space="preserve">There is also a tradeoff between precision and recall. Furthermore, it is simpler to have a single metric to base performance comparisons on. </w:t>
      </w:r>
      <w:r w:rsidR="00137DE2">
        <w:rPr>
          <w:lang w:eastAsia="ja-JP"/>
        </w:rPr>
        <w:t xml:space="preserve">Fortunately, there is a metric </w:t>
      </w:r>
      <w:r w:rsidR="00137DE2">
        <w:rPr>
          <w:lang w:eastAsia="ja-JP"/>
        </w:rPr>
        <w:lastRenderedPageBreak/>
        <w:t xml:space="preserve">that combines precision and recall in a sensible way: The </w:t>
      </w:r>
      <m:oMath>
        <m:sSub>
          <m:sSubPr>
            <m:ctrlPr>
              <w:rPr>
                <w:rFonts w:ascii="Cambria Math" w:hAnsi="Cambria Math"/>
                <w:b/>
                <w:bCs/>
                <w:i/>
              </w:rPr>
            </m:ctrlPr>
          </m:sSubPr>
          <m:e>
            <m:r>
              <w:rPr>
                <w:rFonts w:ascii="Cambria Math" w:hAnsi="Cambria Math"/>
              </w:rPr>
              <m:t>F</m:t>
            </m:r>
            <m:ctrlPr>
              <w:rPr>
                <w:rFonts w:ascii="Cambria Math" w:hAnsi="Cambria Math"/>
                <w:i/>
              </w:rPr>
            </m:ctrlPr>
          </m:e>
          <m:sub>
            <m:r>
              <w:rPr>
                <w:rFonts w:ascii="Cambria Math" w:hAnsi="Cambria Math"/>
              </w:rPr>
              <m:t>1</m:t>
            </m:r>
          </m:sub>
        </m:sSub>
      </m:oMath>
      <w:r w:rsidR="00521EF6">
        <w:rPr>
          <w:b/>
          <w:bCs/>
        </w:rPr>
        <w:t xml:space="preserve"> </w:t>
      </w:r>
      <w:r w:rsidR="00521EF6" w:rsidRPr="00521EF6">
        <w:rPr>
          <w:bCs/>
        </w:rPr>
        <w:t>score</w:t>
      </w:r>
      <w:r w:rsidR="005B3D9D">
        <w:rPr>
          <w:b/>
          <w:bCs/>
        </w:rPr>
        <w:t xml:space="preserve"> </w:t>
      </w:r>
      <w:r w:rsidR="005B3D9D" w:rsidRPr="005B3D9D">
        <w:rPr>
          <w:bCs/>
        </w:rPr>
        <w:t xml:space="preserve">(Wikipedia has a good </w:t>
      </w:r>
      <w:hyperlink r:id="rId55" w:history="1">
        <w:r w:rsidR="005B3D9D" w:rsidRPr="004A4F6F">
          <w:rPr>
            <w:rStyle w:val="Hyperlink"/>
            <w:bCs/>
          </w:rPr>
          <w:t>write-up</w:t>
        </w:r>
      </w:hyperlink>
      <w:r w:rsidR="005B3D9D" w:rsidRPr="005B3D9D">
        <w:rPr>
          <w:bCs/>
        </w:rPr>
        <w:t>)</w:t>
      </w:r>
      <w:r w:rsidR="00137DE2" w:rsidRPr="005B3D9D">
        <w:rPr>
          <w:bCs/>
        </w:rPr>
        <w:t>.</w:t>
      </w:r>
      <w:r w:rsidR="00137DE2">
        <w:rPr>
          <w:b/>
          <w:bCs/>
        </w:rPr>
        <w:t xml:space="preserve"> </w:t>
      </w:r>
      <w:r w:rsidR="00C27401" w:rsidRPr="00C27401">
        <w:rPr>
          <w:bCs/>
        </w:rPr>
        <w:t xml:space="preserve">The </w:t>
      </w:r>
      <m:oMath>
        <m:sSub>
          <m:sSubPr>
            <m:ctrlPr>
              <w:rPr>
                <w:rFonts w:ascii="Cambria Math" w:hAnsi="Cambria Math"/>
                <w:b/>
                <w:bCs/>
                <w:i/>
              </w:rPr>
            </m:ctrlPr>
          </m:sSubPr>
          <m:e>
            <m:r>
              <w:rPr>
                <w:rFonts w:ascii="Cambria Math" w:hAnsi="Cambria Math"/>
              </w:rPr>
              <m:t>F</m:t>
            </m:r>
            <m:ctrlPr>
              <w:rPr>
                <w:rFonts w:ascii="Cambria Math" w:hAnsi="Cambria Math"/>
                <w:i/>
              </w:rPr>
            </m:ctrlPr>
          </m:e>
          <m:sub>
            <m:r>
              <m:rPr>
                <m:sty m:val="bi"/>
              </m:rPr>
              <w:rPr>
                <w:rFonts w:ascii="Cambria Math" w:hAnsi="Cambria Math"/>
              </w:rPr>
              <m:t>1</m:t>
            </m:r>
          </m:sub>
        </m:sSub>
      </m:oMath>
      <w:r w:rsidR="00521EF6" w:rsidRPr="00521EF6">
        <w:rPr>
          <w:bCs/>
        </w:rPr>
        <w:t xml:space="preserve"> score</w:t>
      </w:r>
      <w:r w:rsidR="00C27401" w:rsidRPr="00C27401">
        <w:rPr>
          <w:bCs/>
        </w:rPr>
        <w:t xml:space="preserve"> is </w:t>
      </w:r>
      <w:r w:rsidR="00C27401">
        <w:rPr>
          <w:bCs/>
        </w:rPr>
        <w:t xml:space="preserve">a special case of the </w:t>
      </w:r>
      <m:oMath>
        <m:sSub>
          <m:sSubPr>
            <m:ctrlPr>
              <w:rPr>
                <w:rFonts w:ascii="Cambria Math" w:hAnsi="Cambria Math"/>
                <w:b/>
                <w:bCs/>
                <w:i/>
              </w:rPr>
            </m:ctrlPr>
          </m:sSubPr>
          <m:e>
            <m:r>
              <w:rPr>
                <w:rFonts w:ascii="Cambria Math" w:hAnsi="Cambria Math"/>
              </w:rPr>
              <m:t>F</m:t>
            </m:r>
            <m:ctrlPr>
              <w:rPr>
                <w:rFonts w:ascii="Cambria Math" w:hAnsi="Cambria Math"/>
                <w:i/>
              </w:rPr>
            </m:ctrlPr>
          </m:e>
          <m:sub>
            <m:r>
              <w:rPr>
                <w:rFonts w:ascii="Cambria Math" w:hAnsi="Cambria Math"/>
              </w:rPr>
              <m:t>β</m:t>
            </m:r>
          </m:sub>
        </m:sSub>
      </m:oMath>
      <w:r w:rsidR="00521EF6" w:rsidRPr="00521EF6">
        <w:rPr>
          <w:bCs/>
        </w:rPr>
        <w:t xml:space="preserve"> score</w:t>
      </w:r>
      <w:r w:rsidR="00C27401">
        <w:rPr>
          <w:bCs/>
        </w:rPr>
        <w:t xml:space="preserve"> which </w:t>
      </w:r>
      <w:r w:rsidR="00521EF6">
        <w:rPr>
          <w:bCs/>
        </w:rPr>
        <w:t xml:space="preserve">is </w:t>
      </w:r>
      <w:r w:rsidR="00C27401">
        <w:rPr>
          <w:bCs/>
        </w:rPr>
        <w:t>defined as:</w:t>
      </w:r>
    </w:p>
    <w:p w14:paraId="7AD3B24B" w14:textId="77777777" w:rsidR="00C27401" w:rsidRDefault="00C27401" w:rsidP="00702063"/>
    <w:p w14:paraId="5DCFF004" w14:textId="60809CAB" w:rsidR="009B1ECC" w:rsidRPr="00F918C0" w:rsidRDefault="004A0E92" w:rsidP="00702063">
      <w:pPr>
        <w:rPr>
          <w:lang w:eastAsia="ja-JP"/>
        </w:rPr>
      </w:pPr>
      <m:oMathPara>
        <m:oMathParaPr>
          <m:jc m:val="center"/>
        </m:oMathParaPr>
        <m:oMath>
          <m:sSub>
            <m:sSubPr>
              <m:ctrlPr>
                <w:rPr>
                  <w:rFonts w:ascii="Cambria Math" w:hAnsi="Cambria Math"/>
                  <w:b/>
                  <w:bCs/>
                </w:rPr>
              </m:ctrlPr>
            </m:sSubPr>
            <m:e>
              <m:r>
                <w:rPr>
                  <w:rFonts w:ascii="Cambria Math" w:hAnsi="Cambria Math"/>
                </w:rPr>
                <m:t>F</m:t>
              </m:r>
              <m:ctrlPr>
                <w:rPr>
                  <w:rFonts w:ascii="Cambria Math" w:hAnsi="Cambria Math"/>
                </w:rPr>
              </m:ctrlPr>
            </m:e>
            <m:sub>
              <m:r>
                <w:rPr>
                  <w:rFonts w:ascii="Cambria Math" w:hAnsi="Cambria Math"/>
                </w:rPr>
                <m:t>β</m:t>
              </m:r>
            </m:sub>
          </m:sSub>
          <m:r>
            <m:rPr>
              <m:sty m:val="b"/>
            </m:rPr>
            <w:rPr>
              <w:rFonts w:ascii="Cambria Math" w:hAnsi="Cambria Math"/>
            </w:rPr>
            <m:t>=(</m:t>
          </m:r>
          <m:r>
            <m:rPr>
              <m:sty m:val="p"/>
            </m:rPr>
            <w:rPr>
              <w:rFonts w:ascii="Cambria Math" w:hAnsi="Cambria Math"/>
            </w:rPr>
            <m:t>1+</m:t>
          </m:r>
          <m:sSup>
            <m:sSupPr>
              <m:ctrlPr>
                <w:rPr>
                  <w:rFonts w:ascii="Cambria Math" w:hAnsi="Cambria Math"/>
                  <w:bCs/>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f>
            <m:fPr>
              <m:ctrlPr>
                <w:rPr>
                  <w:rFonts w:ascii="Cambria Math" w:hAnsi="Cambria Math"/>
                  <w:bCs/>
                </w:rPr>
              </m:ctrlPr>
            </m:fPr>
            <m:num>
              <m:r>
                <w:rPr>
                  <w:rFonts w:ascii="Cambria Math" w:hAnsi="Cambria Math"/>
                </w:rPr>
                <m:t>precision</m:t>
              </m:r>
              <m:r>
                <m:rPr>
                  <m:sty m:val="p"/>
                </m:rPr>
                <w:rPr>
                  <w:rFonts w:ascii="Cambria Math" w:hAnsi="Cambria Math"/>
                </w:rPr>
                <m:t xml:space="preserve"> ∙ </m:t>
              </m:r>
              <m:r>
                <w:rPr>
                  <w:rFonts w:ascii="Cambria Math" w:hAnsi="Cambria Math"/>
                </w:rPr>
                <m:t>recall</m:t>
              </m:r>
            </m:num>
            <m:den>
              <m:r>
                <m:rPr>
                  <m:sty m:val="p"/>
                </m:rPr>
                <w:rPr>
                  <w:rFonts w:ascii="Cambria Math" w:hAnsi="Cambria Math"/>
                </w:rPr>
                <m:t>(</m:t>
              </m:r>
              <m:sSup>
                <m:sSupPr>
                  <m:ctrlPr>
                    <w:rPr>
                      <w:rFonts w:ascii="Cambria Math" w:hAnsi="Cambria Math"/>
                      <w:bCs/>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precision</m:t>
              </m:r>
              <m:r>
                <m:rPr>
                  <m:sty m:val="p"/>
                </m:rPr>
                <w:rPr>
                  <w:rFonts w:ascii="Cambria Math" w:hAnsi="Cambria Math"/>
                </w:rPr>
                <m:t xml:space="preserve">) + </m:t>
              </m:r>
              <m:r>
                <w:rPr>
                  <w:rFonts w:ascii="Cambria Math" w:hAnsi="Cambria Math"/>
                </w:rPr>
                <m:t>recall</m:t>
              </m:r>
            </m:den>
          </m:f>
        </m:oMath>
      </m:oMathPara>
    </w:p>
    <w:p w14:paraId="77DDF576" w14:textId="77777777" w:rsidR="004B40A2" w:rsidRPr="00C27401" w:rsidRDefault="004B40A2" w:rsidP="00702063">
      <w:pPr>
        <w:rPr>
          <w:lang w:eastAsia="ja-JP"/>
        </w:rPr>
      </w:pPr>
    </w:p>
    <w:p w14:paraId="3F16F631" w14:textId="639E9CC5" w:rsidR="00F918C0" w:rsidRDefault="00F918C0" w:rsidP="00F918C0">
      <w:pPr>
        <w:ind w:firstLine="0"/>
      </w:pPr>
      <w:r>
        <w:rPr>
          <w:lang w:eastAsia="ja-JP"/>
        </w:rPr>
        <w:t xml:space="preserve">where </w:t>
      </w:r>
      <m:oMath>
        <m:r>
          <w:rPr>
            <w:rFonts w:ascii="Cambria Math" w:hAnsi="Cambria Math"/>
          </w:rPr>
          <m:t>β</m:t>
        </m:r>
      </m:oMath>
      <w:r>
        <w:t xml:space="preserve"> indicates how many times </w:t>
      </w:r>
      <w:r w:rsidR="004A4F6F">
        <w:t xml:space="preserve">more important </w:t>
      </w:r>
      <w:r>
        <w:t xml:space="preserve">the </w:t>
      </w:r>
      <w:r w:rsidR="004A4F6F">
        <w:t xml:space="preserve">value of </w:t>
      </w:r>
      <w:r>
        <w:t xml:space="preserve">recall is relative to </w:t>
      </w:r>
      <w:r w:rsidR="004A4F6F">
        <w:t xml:space="preserve">that of </w:t>
      </w:r>
      <w:r>
        <w:t>precision.</w:t>
      </w:r>
    </w:p>
    <w:p w14:paraId="2BF96CD7" w14:textId="6B6EC618" w:rsidR="007614F9" w:rsidRDefault="007614F9" w:rsidP="00702063">
      <w:r>
        <w:t xml:space="preserve">With </w:t>
      </w:r>
      <m:oMath>
        <m:r>
          <w:rPr>
            <w:rFonts w:ascii="Cambria Math" w:hAnsi="Cambria Math"/>
          </w:rPr>
          <m:t>β=1</m:t>
        </m:r>
      </m:oMath>
      <w:r w:rsidR="0081315C">
        <w:t xml:space="preserve"> we have</w:t>
      </w:r>
      <w:r>
        <w:t>:</w:t>
      </w:r>
    </w:p>
    <w:p w14:paraId="3C5A5179" w14:textId="77777777" w:rsidR="007614F9" w:rsidRDefault="007614F9" w:rsidP="00702063"/>
    <w:p w14:paraId="7BD991E1" w14:textId="47D592DF" w:rsidR="007614F9" w:rsidRPr="0081315C" w:rsidRDefault="004A0E92" w:rsidP="00702063">
      <w:pPr>
        <w:rPr>
          <w:bCs/>
        </w:rPr>
      </w:pPr>
      <m:oMathPara>
        <m:oMathParaPr>
          <m:jc m:val="center"/>
        </m:oMathParaPr>
        <m:oMath>
          <m:sSub>
            <m:sSubPr>
              <m:ctrlPr>
                <w:rPr>
                  <w:rFonts w:ascii="Cambria Math" w:hAnsi="Cambria Math"/>
                  <w:b/>
                  <w:bCs/>
                </w:rPr>
              </m:ctrlPr>
            </m:sSubPr>
            <m:e>
              <m:r>
                <w:rPr>
                  <w:rFonts w:ascii="Cambria Math" w:hAnsi="Cambria Math"/>
                </w:rPr>
                <m:t>F</m:t>
              </m:r>
              <m:ctrlPr>
                <w:rPr>
                  <w:rFonts w:ascii="Cambria Math" w:hAnsi="Cambria Math"/>
                </w:rPr>
              </m:ctrlPr>
            </m:e>
            <m:sub>
              <m:r>
                <w:rPr>
                  <w:rFonts w:ascii="Cambria Math" w:hAnsi="Cambria Math"/>
                </w:rPr>
                <m:t>1</m:t>
              </m:r>
            </m:sub>
          </m:sSub>
          <m:r>
            <m:rPr>
              <m:sty m:val="b"/>
            </m:rPr>
            <w:rPr>
              <w:rFonts w:ascii="Cambria Math" w:hAnsi="Cambria Math"/>
            </w:rPr>
            <m:t>=(</m:t>
          </m:r>
          <m:r>
            <m:rPr>
              <m:sty m:val="p"/>
            </m:rPr>
            <w:rPr>
              <w:rFonts w:ascii="Cambria Math" w:hAnsi="Cambria Math"/>
            </w:rPr>
            <m:t>1+</m:t>
          </m:r>
          <m:sSup>
            <m:sSupPr>
              <m:ctrlPr>
                <w:rPr>
                  <w:rFonts w:ascii="Cambria Math" w:hAnsi="Cambria Math"/>
                  <w:bCs/>
                </w:rPr>
              </m:ctrlPr>
            </m:sSupPr>
            <m:e>
              <m:r>
                <m:rPr>
                  <m:sty m:val="p"/>
                </m:rPr>
                <w:rPr>
                  <w:rFonts w:ascii="Cambria Math" w:hAnsi="Cambria Math"/>
                </w:rPr>
                <m:t>1</m:t>
              </m:r>
            </m:e>
            <m:sup>
              <m:r>
                <m:rPr>
                  <m:sty m:val="p"/>
                </m:rPr>
                <w:rPr>
                  <w:rFonts w:ascii="Cambria Math" w:hAnsi="Cambria Math"/>
                </w:rPr>
                <m:t>2</m:t>
              </m:r>
            </m:sup>
          </m:sSup>
          <m:r>
            <m:rPr>
              <m:sty m:val="p"/>
            </m:rPr>
            <w:rPr>
              <w:rFonts w:ascii="Cambria Math" w:hAnsi="Cambria Math"/>
            </w:rPr>
            <m:t>)∙</m:t>
          </m:r>
          <m:f>
            <m:fPr>
              <m:ctrlPr>
                <w:rPr>
                  <w:rFonts w:ascii="Cambria Math" w:hAnsi="Cambria Math"/>
                  <w:bCs/>
                </w:rPr>
              </m:ctrlPr>
            </m:fPr>
            <m:num>
              <m:r>
                <w:rPr>
                  <w:rFonts w:ascii="Cambria Math" w:hAnsi="Cambria Math"/>
                </w:rPr>
                <m:t>precision</m:t>
              </m:r>
              <m:r>
                <m:rPr>
                  <m:sty m:val="p"/>
                </m:rPr>
                <w:rPr>
                  <w:rFonts w:ascii="Cambria Math" w:hAnsi="Cambria Math"/>
                </w:rPr>
                <m:t xml:space="preserve"> ∙ </m:t>
              </m:r>
              <m:r>
                <w:rPr>
                  <w:rFonts w:ascii="Cambria Math" w:hAnsi="Cambria Math"/>
                </w:rPr>
                <m:t>recall</m:t>
              </m:r>
            </m:num>
            <m:den>
              <m:r>
                <m:rPr>
                  <m:sty m:val="p"/>
                </m:rPr>
                <w:rPr>
                  <w:rFonts w:ascii="Cambria Math" w:hAnsi="Cambria Math"/>
                </w:rPr>
                <m:t>(</m:t>
              </m:r>
              <m:sSup>
                <m:sSupPr>
                  <m:ctrlPr>
                    <w:rPr>
                      <w:rFonts w:ascii="Cambria Math" w:hAnsi="Cambria Math"/>
                      <w:bCs/>
                    </w:rPr>
                  </m:ctrlPr>
                </m:sSupPr>
                <m:e>
                  <m:r>
                    <m:rPr>
                      <m:sty m:val="p"/>
                    </m:rPr>
                    <w:rPr>
                      <w:rFonts w:ascii="Cambria Math" w:hAnsi="Cambria Math"/>
                    </w:rPr>
                    <m:t>1</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precision</m:t>
              </m:r>
              <m:r>
                <m:rPr>
                  <m:sty m:val="p"/>
                </m:rPr>
                <w:rPr>
                  <w:rFonts w:ascii="Cambria Math" w:hAnsi="Cambria Math"/>
                </w:rPr>
                <m:t xml:space="preserve">) + </m:t>
              </m:r>
              <m:r>
                <w:rPr>
                  <w:rFonts w:ascii="Cambria Math" w:hAnsi="Cambria Math"/>
                </w:rPr>
                <m:t>recall</m:t>
              </m:r>
            </m:den>
          </m:f>
        </m:oMath>
      </m:oMathPara>
    </w:p>
    <w:p w14:paraId="27D7490A" w14:textId="43537908" w:rsidR="007614F9" w:rsidRDefault="0081315C" w:rsidP="00702063">
      <w:r>
        <w:t>Finally</w:t>
      </w:r>
      <w:r w:rsidR="007614F9">
        <w:t>,</w:t>
      </w:r>
    </w:p>
    <w:p w14:paraId="06250942" w14:textId="77777777" w:rsidR="007614F9" w:rsidRDefault="007614F9" w:rsidP="00702063"/>
    <w:p w14:paraId="2AB3730A" w14:textId="5C6872FD" w:rsidR="007614F9" w:rsidRPr="0081315C" w:rsidRDefault="004A0E92" w:rsidP="00702063">
      <w:pPr>
        <w:rPr>
          <w:bCs/>
        </w:rPr>
      </w:pPr>
      <m:oMathPara>
        <m:oMathParaPr>
          <m:jc m:val="center"/>
        </m:oMathParaPr>
        <m:oMath>
          <m:sSub>
            <m:sSubPr>
              <m:ctrlPr>
                <w:rPr>
                  <w:rFonts w:ascii="Cambria Math" w:hAnsi="Cambria Math"/>
                  <w:b/>
                  <w:bCs/>
                </w:rPr>
              </m:ctrlPr>
            </m:sSubPr>
            <m:e>
              <m:r>
                <w:rPr>
                  <w:rFonts w:ascii="Cambria Math" w:hAnsi="Cambria Math"/>
                </w:rPr>
                <m:t>F</m:t>
              </m:r>
              <m:ctrlPr>
                <w:rPr>
                  <w:rFonts w:ascii="Cambria Math" w:hAnsi="Cambria Math"/>
                </w:rPr>
              </m:ctrlPr>
            </m:e>
            <m:sub>
              <m:r>
                <m:rPr>
                  <m:sty m:val="p"/>
                </m:rPr>
                <w:rPr>
                  <w:rFonts w:ascii="Cambria Math" w:hAnsi="Cambria Math"/>
                </w:rPr>
                <m:t>1</m:t>
              </m:r>
            </m:sub>
          </m:sSub>
          <m:r>
            <m:rPr>
              <m:sty m:val="b"/>
            </m:rPr>
            <w:rPr>
              <w:rFonts w:ascii="Cambria Math" w:hAnsi="Cambria Math"/>
            </w:rPr>
            <m:t>=</m:t>
          </m:r>
          <m:r>
            <m:rPr>
              <m:sty m:val="p"/>
            </m:rPr>
            <w:rPr>
              <w:rFonts w:ascii="Cambria Math" w:hAnsi="Cambria Math"/>
            </w:rPr>
            <m:t>2∙</m:t>
          </m:r>
          <m:f>
            <m:fPr>
              <m:ctrlPr>
                <w:rPr>
                  <w:rFonts w:ascii="Cambria Math" w:hAnsi="Cambria Math"/>
                  <w:bCs/>
                </w:rPr>
              </m:ctrlPr>
            </m:fPr>
            <m:num>
              <m:r>
                <w:rPr>
                  <w:rFonts w:ascii="Cambria Math" w:hAnsi="Cambria Math"/>
                </w:rPr>
                <m:t>precision</m:t>
              </m:r>
              <m:r>
                <m:rPr>
                  <m:sty m:val="p"/>
                </m:rPr>
                <w:rPr>
                  <w:rFonts w:ascii="Cambria Math" w:hAnsi="Cambria Math"/>
                </w:rPr>
                <m:t xml:space="preserve"> ∙ </m:t>
              </m:r>
              <m:r>
                <w:rPr>
                  <w:rFonts w:ascii="Cambria Math" w:hAnsi="Cambria Math"/>
                </w:rPr>
                <m:t>recall</m:t>
              </m:r>
            </m:num>
            <m:den>
              <m:r>
                <w:rPr>
                  <w:rFonts w:ascii="Cambria Math" w:hAnsi="Cambria Math"/>
                </w:rPr>
                <m:t>precision</m:t>
              </m:r>
              <m:r>
                <m:rPr>
                  <m:sty m:val="p"/>
                </m:rPr>
                <w:rPr>
                  <w:rFonts w:ascii="Cambria Math" w:hAnsi="Cambria Math"/>
                </w:rPr>
                <m:t xml:space="preserve"> + </m:t>
              </m:r>
              <m:r>
                <w:rPr>
                  <w:rFonts w:ascii="Cambria Math" w:hAnsi="Cambria Math"/>
                </w:rPr>
                <m:t>recall</m:t>
              </m:r>
            </m:den>
          </m:f>
        </m:oMath>
      </m:oMathPara>
    </w:p>
    <w:p w14:paraId="55C8064E" w14:textId="46920916" w:rsidR="007614F9" w:rsidRDefault="007614F9" w:rsidP="00702063"/>
    <w:p w14:paraId="0C4D4724" w14:textId="4FECDF1A" w:rsidR="00F71489" w:rsidRDefault="00892BD4" w:rsidP="00702063">
      <w:r>
        <w:t>Next, we will look at the definitions of precision and recall.</w:t>
      </w:r>
      <w:r w:rsidR="00E80E54">
        <w:t xml:space="preserve"> </w:t>
      </w:r>
      <w:r w:rsidR="00463AF5">
        <w:fldChar w:fldCharType="begin"/>
      </w:r>
      <w:r w:rsidR="00463AF5">
        <w:instrText xml:space="preserve"> REF _Ref21083181 \h </w:instrText>
      </w:r>
      <w:r w:rsidR="00463AF5">
        <w:fldChar w:fldCharType="separate"/>
      </w:r>
      <w:r w:rsidR="00463AF5">
        <w:t xml:space="preserve">Table </w:t>
      </w:r>
      <w:r w:rsidR="00463AF5">
        <w:rPr>
          <w:noProof/>
        </w:rPr>
        <w:t>4</w:t>
      </w:r>
      <w:r w:rsidR="00463AF5">
        <w:noBreakHyphen/>
      </w:r>
      <w:r w:rsidR="00463AF5">
        <w:rPr>
          <w:noProof/>
        </w:rPr>
        <w:t>2</w:t>
      </w:r>
      <w:r w:rsidR="00463AF5">
        <w:fldChar w:fldCharType="end"/>
      </w:r>
      <w:r w:rsidR="00E80E54">
        <w:t xml:space="preserve"> shows how a confusion matrix is constru</w:t>
      </w:r>
      <w:r w:rsidR="005117E8">
        <w:t>cted for binary classification.</w:t>
      </w:r>
    </w:p>
    <w:p w14:paraId="5C0B22C6" w14:textId="77777777" w:rsidR="00892BD4" w:rsidRDefault="00892BD4" w:rsidP="00702063"/>
    <w:p w14:paraId="36040150" w14:textId="59C122F9" w:rsidR="002E4189" w:rsidRDefault="002E4189" w:rsidP="002E4189">
      <w:pPr>
        <w:pStyle w:val="Caption"/>
        <w:keepNext/>
      </w:pPr>
      <w:bookmarkStart w:id="77" w:name="_Ref21083181"/>
      <w:bookmarkStart w:id="78" w:name="_Toc24444536"/>
      <w:r>
        <w:t xml:space="preserve">Table </w:t>
      </w:r>
      <w:fldSimple w:instr=" STYLEREF 1 \s ">
        <w:r w:rsidR="00237165">
          <w:rPr>
            <w:noProof/>
          </w:rPr>
          <w:t>4</w:t>
        </w:r>
      </w:fldSimple>
      <w:r w:rsidR="00237165">
        <w:noBreakHyphen/>
      </w:r>
      <w:fldSimple w:instr=" SEQ Table \* ARABIC \s 1 ">
        <w:r w:rsidR="00237165">
          <w:rPr>
            <w:noProof/>
          </w:rPr>
          <w:t>2</w:t>
        </w:r>
      </w:fldSimple>
      <w:bookmarkEnd w:id="77"/>
      <w:r>
        <w:t xml:space="preserve"> Confusion Matrix</w:t>
      </w:r>
      <w:bookmarkEnd w:id="78"/>
    </w:p>
    <w:tbl>
      <w:tblPr>
        <w:tblStyle w:val="APAReport"/>
        <w:tblW w:w="0" w:type="auto"/>
        <w:tblLook w:val="04A0" w:firstRow="1" w:lastRow="0" w:firstColumn="1" w:lastColumn="0" w:noHBand="0" w:noVBand="1"/>
      </w:tblPr>
      <w:tblGrid>
        <w:gridCol w:w="2155"/>
        <w:gridCol w:w="2340"/>
        <w:gridCol w:w="2406"/>
      </w:tblGrid>
      <w:tr w:rsidR="00E14D62" w14:paraId="01CDFFFB" w14:textId="77777777" w:rsidTr="00776468">
        <w:trPr>
          <w:cnfStyle w:val="100000000000" w:firstRow="1" w:lastRow="0" w:firstColumn="0" w:lastColumn="0" w:oddVBand="0" w:evenVBand="0" w:oddHBand="0" w:evenHBand="0" w:firstRowFirstColumn="0" w:firstRowLastColumn="0" w:lastRowFirstColumn="0" w:lastRowLastColumn="0"/>
        </w:trPr>
        <w:tc>
          <w:tcPr>
            <w:tcW w:w="2155" w:type="dxa"/>
          </w:tcPr>
          <w:p w14:paraId="3137875F" w14:textId="6EE4D98F" w:rsidR="00892BD4" w:rsidRDefault="00E14D62" w:rsidP="00702063">
            <w:r>
              <w:t>Confusion Matrix</w:t>
            </w:r>
          </w:p>
        </w:tc>
        <w:tc>
          <w:tcPr>
            <w:tcW w:w="2340" w:type="dxa"/>
          </w:tcPr>
          <w:p w14:paraId="3A5125D9" w14:textId="485F1718" w:rsidR="00892BD4" w:rsidRDefault="00591868" w:rsidP="00702063">
            <w:r>
              <w:t>Predicted Negatives</w:t>
            </w:r>
          </w:p>
        </w:tc>
        <w:tc>
          <w:tcPr>
            <w:tcW w:w="2406" w:type="dxa"/>
          </w:tcPr>
          <w:p w14:paraId="5625C39B" w14:textId="5379B88B" w:rsidR="00892BD4" w:rsidRDefault="00591868" w:rsidP="00702063">
            <w:pPr>
              <w:rPr>
                <w:rFonts w:eastAsia="宋体"/>
                <w:b/>
                <w:bCs/>
              </w:rPr>
            </w:pPr>
            <w:r>
              <w:t>Predicted Positives</w:t>
            </w:r>
          </w:p>
        </w:tc>
      </w:tr>
      <w:tr w:rsidR="00E14D62" w14:paraId="30E9EB9A" w14:textId="77777777" w:rsidTr="00776468">
        <w:tc>
          <w:tcPr>
            <w:tcW w:w="2155" w:type="dxa"/>
          </w:tcPr>
          <w:p w14:paraId="56E1FE86" w14:textId="64BFC390" w:rsidR="00892BD4" w:rsidRPr="00591868" w:rsidRDefault="00591868" w:rsidP="00702063">
            <w:r w:rsidRPr="00591868">
              <w:t>Actual Negatives</w:t>
            </w:r>
          </w:p>
        </w:tc>
        <w:tc>
          <w:tcPr>
            <w:tcW w:w="2340" w:type="dxa"/>
          </w:tcPr>
          <w:p w14:paraId="36EE3951" w14:textId="279E8B61" w:rsidR="00892BD4" w:rsidRDefault="00591868" w:rsidP="00702063">
            <w:r>
              <w:t>True Negatives (TN)</w:t>
            </w:r>
          </w:p>
        </w:tc>
        <w:tc>
          <w:tcPr>
            <w:tcW w:w="2406" w:type="dxa"/>
          </w:tcPr>
          <w:p w14:paraId="6C19B2B6" w14:textId="632754AC" w:rsidR="00892BD4" w:rsidRDefault="00E41D6F" w:rsidP="00702063">
            <w:r>
              <w:t>False Positives (FP)</w:t>
            </w:r>
          </w:p>
        </w:tc>
      </w:tr>
      <w:tr w:rsidR="00E14D62" w14:paraId="70AD7F65" w14:textId="77777777" w:rsidTr="00776468">
        <w:tc>
          <w:tcPr>
            <w:tcW w:w="2155" w:type="dxa"/>
          </w:tcPr>
          <w:p w14:paraId="1900339C" w14:textId="3DF9B4A2" w:rsidR="00892BD4" w:rsidRPr="00591868" w:rsidRDefault="00591868" w:rsidP="00702063">
            <w:r w:rsidRPr="00591868">
              <w:t>Actual Positives</w:t>
            </w:r>
          </w:p>
        </w:tc>
        <w:tc>
          <w:tcPr>
            <w:tcW w:w="2340" w:type="dxa"/>
          </w:tcPr>
          <w:p w14:paraId="37C8B825" w14:textId="064B1654" w:rsidR="00892BD4" w:rsidRDefault="00E41D6F" w:rsidP="00702063">
            <w:r>
              <w:t>False Negatives (FN)</w:t>
            </w:r>
          </w:p>
        </w:tc>
        <w:tc>
          <w:tcPr>
            <w:tcW w:w="2406" w:type="dxa"/>
          </w:tcPr>
          <w:p w14:paraId="2A4D406E" w14:textId="561D5B44" w:rsidR="00892BD4" w:rsidRDefault="00591868" w:rsidP="00702063">
            <w:r>
              <w:t>True Positives (TP)</w:t>
            </w:r>
          </w:p>
        </w:tc>
      </w:tr>
    </w:tbl>
    <w:p w14:paraId="236083AE" w14:textId="77777777" w:rsidR="00892BD4" w:rsidRDefault="00892BD4" w:rsidP="00702063"/>
    <w:p w14:paraId="4A6EA517" w14:textId="7E4AE448" w:rsidR="007637C2" w:rsidRDefault="00BD0891" w:rsidP="00702063">
      <w:r>
        <w:lastRenderedPageBreak/>
        <w:t>Referring to Table 4-2, t</w:t>
      </w:r>
      <w:r w:rsidR="000715A3">
        <w:t>he definitions of</w:t>
      </w:r>
      <w:r w:rsidR="005117E8">
        <w:t xml:space="preserve"> precision</w:t>
      </w:r>
      <w:r w:rsidR="000715A3">
        <w:t xml:space="preserve"> and recall are</w:t>
      </w:r>
      <w:r w:rsidR="005117E8">
        <w:t>,</w:t>
      </w:r>
    </w:p>
    <w:p w14:paraId="11C03628" w14:textId="77777777" w:rsidR="007637C2" w:rsidRDefault="007637C2" w:rsidP="00702063"/>
    <w:p w14:paraId="5765A168" w14:textId="4BD67E82" w:rsidR="007637C2" w:rsidRPr="005117E8" w:rsidRDefault="007637C2" w:rsidP="00702063">
      <w:pPr>
        <w:rPr>
          <w:bCs/>
        </w:rPr>
      </w:pPr>
      <m:oMathPara>
        <m:oMathParaPr>
          <m:jc m:val="center"/>
        </m:oMathParaPr>
        <m:oMath>
          <m:r>
            <w:rPr>
              <w:rFonts w:ascii="Cambria Math" w:hAnsi="Cambria Math"/>
            </w:rPr>
            <m:t>precision</m:t>
          </m:r>
          <m:r>
            <m:rPr>
              <m:sty m:val="p"/>
            </m:rPr>
            <w:rPr>
              <w:rFonts w:ascii="Cambria Math" w:hAnsi="Cambria Math"/>
            </w:rPr>
            <m:t>=</m:t>
          </m:r>
          <m:f>
            <m:fPr>
              <m:ctrlPr>
                <w:rPr>
                  <w:rFonts w:ascii="Cambria Math" w:hAnsi="Cambria Math"/>
                  <w:bCs/>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FP</m:t>
              </m:r>
            </m:den>
          </m:f>
        </m:oMath>
      </m:oMathPara>
    </w:p>
    <w:p w14:paraId="2C08FF45" w14:textId="77777777" w:rsidR="007637C2" w:rsidRDefault="007637C2" w:rsidP="000715A3">
      <w:pPr>
        <w:ind w:firstLine="0"/>
        <w:rPr>
          <w:lang w:eastAsia="ja-JP"/>
        </w:rPr>
      </w:pPr>
    </w:p>
    <w:p w14:paraId="34E700DD" w14:textId="665AEC9E" w:rsidR="007637C2" w:rsidRPr="005117E8" w:rsidRDefault="007637C2" w:rsidP="00702063">
      <w:pPr>
        <w:rPr>
          <w:bCs/>
        </w:rPr>
      </w:pPr>
      <m:oMathPara>
        <m:oMathParaPr>
          <m:jc m:val="center"/>
        </m:oMathParaPr>
        <m:oMath>
          <m:r>
            <w:rPr>
              <w:rFonts w:ascii="Cambria Math" w:hAnsi="Cambria Math"/>
            </w:rPr>
            <m:t>recall</m:t>
          </m:r>
          <m:r>
            <m:rPr>
              <m:sty m:val="p"/>
            </m:rPr>
            <w:rPr>
              <w:rFonts w:ascii="Cambria Math" w:hAnsi="Cambria Math"/>
            </w:rPr>
            <m:t>=</m:t>
          </m:r>
          <m:f>
            <m:fPr>
              <m:ctrlPr>
                <w:rPr>
                  <w:rFonts w:ascii="Cambria Math" w:hAnsi="Cambria Math"/>
                  <w:bCs/>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oMath>
      </m:oMathPara>
    </w:p>
    <w:p w14:paraId="727BB4A1" w14:textId="77777777" w:rsidR="007637C2" w:rsidRPr="00C27401" w:rsidRDefault="007637C2" w:rsidP="00702063">
      <w:pPr>
        <w:rPr>
          <w:lang w:eastAsia="ja-JP"/>
        </w:rPr>
      </w:pPr>
    </w:p>
    <w:p w14:paraId="6AF5AB18" w14:textId="5CDC5358" w:rsidR="007614F9" w:rsidRPr="002426C0" w:rsidRDefault="004A0E92" w:rsidP="00702063">
      <m:oMath>
        <m:sSub>
          <m:sSubPr>
            <m:ctrlPr>
              <w:rPr>
                <w:rFonts w:ascii="Cambria Math" w:hAnsi="Cambria Math"/>
                <w:b/>
                <w:i/>
              </w:rPr>
            </m:ctrlPr>
          </m:sSubPr>
          <m:e>
            <m:r>
              <w:rPr>
                <w:rFonts w:ascii="Cambria Math" w:hAnsi="Cambria Math"/>
              </w:rPr>
              <m:t>F</m:t>
            </m:r>
            <m:ctrlPr>
              <w:rPr>
                <w:rFonts w:ascii="Cambria Math" w:hAnsi="Cambria Math"/>
                <w:i/>
              </w:rPr>
            </m:ctrlPr>
          </m:e>
          <m:sub>
            <m:r>
              <w:rPr>
                <w:rFonts w:ascii="Cambria Math" w:hAnsi="Cambria Math"/>
              </w:rPr>
              <m:t>1</m:t>
            </m:r>
          </m:sub>
        </m:sSub>
      </m:oMath>
      <w:r w:rsidR="002426C0" w:rsidRPr="002426C0">
        <w:t xml:space="preserve"> is also</w:t>
      </w:r>
      <w:r w:rsidR="002426C0">
        <w:t xml:space="preserve"> known as the balanced F-score or the harmonic mean of precision and recall. </w:t>
      </w:r>
      <w:r w:rsidR="009D5DE4">
        <w:t>In each sub-model’s notebook</w:t>
      </w:r>
      <w:r w:rsidR="002F6039">
        <w:t>,</w:t>
      </w:r>
      <w:r w:rsidR="009D5DE4">
        <w:t xml:space="preserve"> the confusion matrix is presented</w:t>
      </w:r>
      <w:r w:rsidR="000A2313">
        <w:t xml:space="preserve"> and</w:t>
      </w:r>
      <w:r w:rsidR="009D5DE4">
        <w:t xml:space="preserve"> below </w:t>
      </w:r>
      <w:r w:rsidR="000A2313">
        <w:t>it</w:t>
      </w:r>
      <w:r w:rsidR="009D5DE4">
        <w:t xml:space="preserve"> the </w:t>
      </w:r>
      <m:oMath>
        <m:sSub>
          <m:sSubPr>
            <m:ctrlPr>
              <w:rPr>
                <w:rFonts w:ascii="Cambria Math" w:hAnsi="Cambria Math"/>
                <w:b/>
                <w:i/>
              </w:rPr>
            </m:ctrlPr>
          </m:sSubPr>
          <m:e>
            <m:r>
              <w:rPr>
                <w:rFonts w:ascii="Cambria Math" w:hAnsi="Cambria Math"/>
              </w:rPr>
              <m:t>F</m:t>
            </m:r>
            <m:ctrlPr>
              <w:rPr>
                <w:rFonts w:ascii="Cambria Math" w:hAnsi="Cambria Math"/>
                <w:i/>
              </w:rPr>
            </m:ctrlPr>
          </m:e>
          <m:sub>
            <m:r>
              <w:rPr>
                <w:rFonts w:ascii="Cambria Math" w:hAnsi="Cambria Math"/>
              </w:rPr>
              <m:t>1</m:t>
            </m:r>
          </m:sub>
        </m:sSub>
      </m:oMath>
      <w:r w:rsidR="009D5DE4" w:rsidRPr="009D5DE4">
        <w:t xml:space="preserve"> score is calculated. </w:t>
      </w:r>
      <w:r w:rsidR="00CD4610">
        <w:fldChar w:fldCharType="begin"/>
      </w:r>
      <w:r w:rsidR="00CD4610">
        <w:instrText xml:space="preserve"> REF _Ref21083325 \h </w:instrText>
      </w:r>
      <w:r w:rsidR="00CD4610">
        <w:fldChar w:fldCharType="separate"/>
      </w:r>
      <w:r w:rsidR="00CD4610">
        <w:t xml:space="preserve">Table </w:t>
      </w:r>
      <w:r w:rsidR="00CD4610">
        <w:rPr>
          <w:noProof/>
        </w:rPr>
        <w:t>4</w:t>
      </w:r>
      <w:r w:rsidR="00CD4610">
        <w:noBreakHyphen/>
      </w:r>
      <w:r w:rsidR="00CD4610">
        <w:rPr>
          <w:noProof/>
        </w:rPr>
        <w:t>3</w:t>
      </w:r>
      <w:r w:rsidR="00CD4610">
        <w:fldChar w:fldCharType="end"/>
      </w:r>
      <w:r w:rsidR="00E12D57">
        <w:t xml:space="preserve"> provides a performance comparison based on the </w:t>
      </w:r>
      <m:oMath>
        <m:sSub>
          <m:sSubPr>
            <m:ctrlPr>
              <w:rPr>
                <w:rFonts w:ascii="Cambria Math" w:hAnsi="Cambria Math"/>
                <w:b/>
                <w:i/>
              </w:rPr>
            </m:ctrlPr>
          </m:sSubPr>
          <m:e>
            <m:r>
              <w:rPr>
                <w:rFonts w:ascii="Cambria Math" w:hAnsi="Cambria Math"/>
              </w:rPr>
              <m:t>F</m:t>
            </m:r>
            <m:ctrlPr>
              <w:rPr>
                <w:rFonts w:ascii="Cambria Math" w:hAnsi="Cambria Math"/>
                <w:i/>
              </w:rPr>
            </m:ctrlPr>
          </m:e>
          <m:sub>
            <m:r>
              <w:rPr>
                <w:rFonts w:ascii="Cambria Math" w:hAnsi="Cambria Math"/>
              </w:rPr>
              <m:t>1</m:t>
            </m:r>
          </m:sub>
        </m:sSub>
      </m:oMath>
      <w:r w:rsidR="00E12D57" w:rsidRPr="00E12D57">
        <w:t xml:space="preserve"> score</w:t>
      </w:r>
      <w:r w:rsidR="00830D5D">
        <w:t>s</w:t>
      </w:r>
      <w:r w:rsidR="00E12D57">
        <w:t>:</w:t>
      </w:r>
    </w:p>
    <w:p w14:paraId="66C9B3F4" w14:textId="3D1BE4CD" w:rsidR="00020727" w:rsidRDefault="00020727" w:rsidP="000E7241">
      <w:pPr>
        <w:pStyle w:val="Caption"/>
        <w:jc w:val="left"/>
      </w:pPr>
    </w:p>
    <w:p w14:paraId="0AFA5FF4" w14:textId="121E51E1" w:rsidR="000E7241" w:rsidRDefault="000E7241" w:rsidP="000E7241">
      <w:pPr>
        <w:pStyle w:val="Caption"/>
        <w:keepNext/>
      </w:pPr>
      <w:bookmarkStart w:id="79" w:name="_Ref21083325"/>
      <w:bookmarkStart w:id="80" w:name="_Toc24444537"/>
      <w:r>
        <w:t xml:space="preserve">Table </w:t>
      </w:r>
      <w:fldSimple w:instr=" STYLEREF 1 \s ">
        <w:r w:rsidR="00237165">
          <w:rPr>
            <w:noProof/>
          </w:rPr>
          <w:t>4</w:t>
        </w:r>
      </w:fldSimple>
      <w:r w:rsidR="00237165">
        <w:noBreakHyphen/>
      </w:r>
      <w:fldSimple w:instr=" SEQ Table \* ARABIC \s 1 ">
        <w:r w:rsidR="00237165">
          <w:rPr>
            <w:noProof/>
          </w:rPr>
          <w:t>3</w:t>
        </w:r>
      </w:fldSimple>
      <w:bookmarkEnd w:id="79"/>
      <w:r>
        <w:t xml:space="preserve"> Performance summary of sub-models</w:t>
      </w:r>
      <w:bookmarkEnd w:id="80"/>
    </w:p>
    <w:tbl>
      <w:tblPr>
        <w:tblStyle w:val="APAReport"/>
        <w:tblW w:w="0" w:type="auto"/>
        <w:tblLook w:val="04A0" w:firstRow="1" w:lastRow="0" w:firstColumn="1" w:lastColumn="0" w:noHBand="0" w:noVBand="1"/>
      </w:tblPr>
      <w:tblGrid>
        <w:gridCol w:w="4495"/>
        <w:gridCol w:w="1603"/>
        <w:gridCol w:w="1476"/>
      </w:tblGrid>
      <w:tr w:rsidR="00D70F7E" w14:paraId="6224959D" w14:textId="66145016" w:rsidTr="00776468">
        <w:trPr>
          <w:cnfStyle w:val="100000000000" w:firstRow="1" w:lastRow="0" w:firstColumn="0" w:lastColumn="0" w:oddVBand="0" w:evenVBand="0" w:oddHBand="0" w:evenHBand="0" w:firstRowFirstColumn="0" w:firstRowLastColumn="0" w:lastRowFirstColumn="0" w:lastRowLastColumn="0"/>
        </w:trPr>
        <w:tc>
          <w:tcPr>
            <w:tcW w:w="4495" w:type="dxa"/>
          </w:tcPr>
          <w:p w14:paraId="74219B81" w14:textId="77777777" w:rsidR="00BE14AF" w:rsidRDefault="00BE14AF" w:rsidP="00702063">
            <w:r>
              <w:t>Transformation Technique</w:t>
            </w:r>
          </w:p>
        </w:tc>
        <w:tc>
          <w:tcPr>
            <w:tcW w:w="1603" w:type="dxa"/>
          </w:tcPr>
          <w:p w14:paraId="48578F63" w14:textId="0298C620" w:rsidR="00BE14AF" w:rsidRDefault="00BE14AF" w:rsidP="00702063">
            <w:r>
              <w:t>Sub-model</w:t>
            </w:r>
          </w:p>
        </w:tc>
        <w:tc>
          <w:tcPr>
            <w:tcW w:w="1476" w:type="dxa"/>
          </w:tcPr>
          <w:p w14:paraId="34514F88" w14:textId="38DFFD7D" w:rsidR="00BE14AF" w:rsidRDefault="004A0E92" w:rsidP="00702063">
            <w:pPr>
              <w:rPr>
                <w:rFonts w:eastAsia="宋体"/>
                <w:b/>
              </w:rPr>
            </w:pPr>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oMath>
            <w:r w:rsidR="00D70F7E" w:rsidRPr="00D70F7E">
              <w:rPr>
                <w:rFonts w:eastAsia="宋体"/>
              </w:rPr>
              <w:t xml:space="preserve"> score</w:t>
            </w:r>
          </w:p>
        </w:tc>
      </w:tr>
      <w:tr w:rsidR="00D70F7E" w14:paraId="736835EF" w14:textId="7198F29B" w:rsidTr="00776468">
        <w:tc>
          <w:tcPr>
            <w:tcW w:w="4495" w:type="dxa"/>
          </w:tcPr>
          <w:p w14:paraId="308CA145" w14:textId="77777777" w:rsidR="00BE14AF" w:rsidRPr="00D70F7E" w:rsidRDefault="00BE14AF" w:rsidP="00702063">
            <w:r w:rsidRPr="00D70F7E">
              <w:t>Line plots</w:t>
            </w:r>
          </w:p>
        </w:tc>
        <w:tc>
          <w:tcPr>
            <w:tcW w:w="1603" w:type="dxa"/>
          </w:tcPr>
          <w:p w14:paraId="1E13A9DD" w14:textId="77777777" w:rsidR="00BE14AF" w:rsidRDefault="00BE14AF" w:rsidP="00702063">
            <w:r>
              <w:t>mod3a</w:t>
            </w:r>
          </w:p>
        </w:tc>
        <w:tc>
          <w:tcPr>
            <w:tcW w:w="1476" w:type="dxa"/>
          </w:tcPr>
          <w:p w14:paraId="13A02650" w14:textId="363AB974" w:rsidR="00BE14AF" w:rsidRDefault="00BE14AF" w:rsidP="00702063">
            <w:r>
              <w:t>1.000</w:t>
            </w:r>
          </w:p>
        </w:tc>
      </w:tr>
      <w:tr w:rsidR="00D70F7E" w14:paraId="24731320" w14:textId="1CDFBBFA" w:rsidTr="00776468">
        <w:tc>
          <w:tcPr>
            <w:tcW w:w="4495" w:type="dxa"/>
          </w:tcPr>
          <w:p w14:paraId="7FEA09EE" w14:textId="77777777" w:rsidR="00BE14AF" w:rsidRPr="00D70F7E" w:rsidRDefault="00BE14AF" w:rsidP="00702063">
            <w:r w:rsidRPr="00D70F7E">
              <w:t>Area plots</w:t>
            </w:r>
          </w:p>
        </w:tc>
        <w:tc>
          <w:tcPr>
            <w:tcW w:w="1603" w:type="dxa"/>
          </w:tcPr>
          <w:p w14:paraId="508BF642" w14:textId="77777777" w:rsidR="00BE14AF" w:rsidRDefault="00BE14AF" w:rsidP="00702063">
            <w:r>
              <w:t>mod3f</w:t>
            </w:r>
          </w:p>
        </w:tc>
        <w:tc>
          <w:tcPr>
            <w:tcW w:w="1476" w:type="dxa"/>
          </w:tcPr>
          <w:p w14:paraId="4E3B38EB" w14:textId="5C1FA3F7" w:rsidR="00BE14AF" w:rsidRDefault="00BE14AF" w:rsidP="00702063">
            <w:r>
              <w:t>1.000</w:t>
            </w:r>
          </w:p>
        </w:tc>
      </w:tr>
      <w:tr w:rsidR="00D70F7E" w14:paraId="34D6B73D" w14:textId="0B218BB5" w:rsidTr="00776468">
        <w:tc>
          <w:tcPr>
            <w:tcW w:w="4495" w:type="dxa"/>
          </w:tcPr>
          <w:p w14:paraId="6DB18199" w14:textId="77777777" w:rsidR="00BE14AF" w:rsidRPr="00D70F7E" w:rsidRDefault="00BE14AF" w:rsidP="00702063">
            <w:r w:rsidRPr="00D70F7E">
              <w:t>Gramian Angular Summation Field (GASF)</w:t>
            </w:r>
          </w:p>
        </w:tc>
        <w:tc>
          <w:tcPr>
            <w:tcW w:w="1603" w:type="dxa"/>
          </w:tcPr>
          <w:p w14:paraId="4DC5B5A7" w14:textId="77777777" w:rsidR="00BE14AF" w:rsidRDefault="00BE14AF" w:rsidP="00702063">
            <w:r>
              <w:t>mod3b</w:t>
            </w:r>
          </w:p>
        </w:tc>
        <w:tc>
          <w:tcPr>
            <w:tcW w:w="1476" w:type="dxa"/>
          </w:tcPr>
          <w:p w14:paraId="20F94C16" w14:textId="186A047C" w:rsidR="00BE14AF" w:rsidRDefault="00BE14AF" w:rsidP="00702063">
            <w:r>
              <w:t>0.983</w:t>
            </w:r>
          </w:p>
        </w:tc>
      </w:tr>
      <w:tr w:rsidR="00D70F7E" w14:paraId="7F24CDF0" w14:textId="79C2C129" w:rsidTr="00776468">
        <w:tc>
          <w:tcPr>
            <w:tcW w:w="4495" w:type="dxa"/>
          </w:tcPr>
          <w:p w14:paraId="2C406465" w14:textId="77777777" w:rsidR="00BE14AF" w:rsidRPr="00D70F7E" w:rsidRDefault="00BE14AF" w:rsidP="00702063">
            <w:r w:rsidRPr="00D70F7E">
              <w:t>Gramian Angular Difference Field (GADF)</w:t>
            </w:r>
          </w:p>
        </w:tc>
        <w:tc>
          <w:tcPr>
            <w:tcW w:w="1603" w:type="dxa"/>
          </w:tcPr>
          <w:p w14:paraId="3D584A3D" w14:textId="77777777" w:rsidR="00BE14AF" w:rsidRDefault="00BE14AF" w:rsidP="00702063">
            <w:r>
              <w:t>mod3c</w:t>
            </w:r>
          </w:p>
        </w:tc>
        <w:tc>
          <w:tcPr>
            <w:tcW w:w="1476" w:type="dxa"/>
          </w:tcPr>
          <w:p w14:paraId="3F793E20" w14:textId="05E957A8" w:rsidR="00BE14AF" w:rsidRDefault="00BE14AF" w:rsidP="00702063">
            <w:r>
              <w:t>0.983</w:t>
            </w:r>
          </w:p>
        </w:tc>
      </w:tr>
      <w:tr w:rsidR="00D70F7E" w14:paraId="2610FA9B" w14:textId="2AEEBB0A" w:rsidTr="00776468">
        <w:tc>
          <w:tcPr>
            <w:tcW w:w="4495" w:type="dxa"/>
          </w:tcPr>
          <w:p w14:paraId="41FD70D7" w14:textId="77777777" w:rsidR="00BE14AF" w:rsidRPr="00D70F7E" w:rsidRDefault="00BE14AF" w:rsidP="00702063">
            <w:r w:rsidRPr="00D70F7E">
              <w:t>Markov Transition Field (MTF)</w:t>
            </w:r>
          </w:p>
        </w:tc>
        <w:tc>
          <w:tcPr>
            <w:tcW w:w="1603" w:type="dxa"/>
          </w:tcPr>
          <w:p w14:paraId="32DEBD4D" w14:textId="77777777" w:rsidR="00BE14AF" w:rsidRDefault="00BE14AF" w:rsidP="00702063">
            <w:r>
              <w:t>mod3d</w:t>
            </w:r>
          </w:p>
        </w:tc>
        <w:tc>
          <w:tcPr>
            <w:tcW w:w="1476" w:type="dxa"/>
          </w:tcPr>
          <w:p w14:paraId="238A4720" w14:textId="63D48A91" w:rsidR="00BE14AF" w:rsidRDefault="00BE14AF" w:rsidP="00702063">
            <w:r>
              <w:t>0.964</w:t>
            </w:r>
          </w:p>
        </w:tc>
      </w:tr>
      <w:tr w:rsidR="00D70F7E" w14:paraId="1484DA8B" w14:textId="033C56DA" w:rsidTr="00776468">
        <w:tc>
          <w:tcPr>
            <w:tcW w:w="4495" w:type="dxa"/>
          </w:tcPr>
          <w:p w14:paraId="746AD8A8" w14:textId="77777777" w:rsidR="00BE14AF" w:rsidRPr="00D70F7E" w:rsidRDefault="00BE14AF" w:rsidP="00702063">
            <w:r w:rsidRPr="00D70F7E">
              <w:t>Recurrence Plot (RP)</w:t>
            </w:r>
          </w:p>
        </w:tc>
        <w:tc>
          <w:tcPr>
            <w:tcW w:w="1603" w:type="dxa"/>
          </w:tcPr>
          <w:p w14:paraId="4206A8C1" w14:textId="77777777" w:rsidR="00BE14AF" w:rsidRDefault="00BE14AF" w:rsidP="00702063">
            <w:r>
              <w:t>mod3e</w:t>
            </w:r>
          </w:p>
        </w:tc>
        <w:tc>
          <w:tcPr>
            <w:tcW w:w="1476" w:type="dxa"/>
          </w:tcPr>
          <w:p w14:paraId="3CDC8A50" w14:textId="6BD4C1E7" w:rsidR="00BE14AF" w:rsidRDefault="00BE14AF" w:rsidP="00702063">
            <w:r>
              <w:t>0.957</w:t>
            </w:r>
          </w:p>
        </w:tc>
      </w:tr>
    </w:tbl>
    <w:p w14:paraId="47C0C596" w14:textId="77777777" w:rsidR="004564D8" w:rsidRPr="009B1ECC" w:rsidRDefault="004564D8" w:rsidP="00702063">
      <w:pPr>
        <w:rPr>
          <w:lang w:eastAsia="ja-JP"/>
        </w:rPr>
      </w:pPr>
    </w:p>
    <w:p w14:paraId="63C1FC14" w14:textId="23F0894C" w:rsidR="009B1ECC" w:rsidRPr="009B1ECC" w:rsidRDefault="009B1ECC" w:rsidP="00702063">
      <w:pPr>
        <w:pStyle w:val="Heading4"/>
      </w:pPr>
      <w:r>
        <w:lastRenderedPageBreak/>
        <w:t>S</w:t>
      </w:r>
      <w:r w:rsidRPr="0051112C">
        <w:t xml:space="preserve">election of </w:t>
      </w:r>
      <w:r>
        <w:t xml:space="preserve">sub-model with </w:t>
      </w:r>
      <w:r w:rsidRPr="0051112C">
        <w:t xml:space="preserve">best </w:t>
      </w:r>
      <w:r>
        <w:t xml:space="preserve">transformation </w:t>
      </w:r>
      <w:r w:rsidRPr="0051112C">
        <w:t>technique</w:t>
      </w:r>
    </w:p>
    <w:p w14:paraId="54335DA8" w14:textId="447216EB" w:rsidR="001B25D4" w:rsidRDefault="00DF7E75" w:rsidP="00702063">
      <w:pPr>
        <w:rPr>
          <w:lang w:eastAsia="ja-JP"/>
        </w:rPr>
      </w:pPr>
      <w:r>
        <w:rPr>
          <w:noProof/>
        </w:rPr>
        <mc:AlternateContent>
          <mc:Choice Requires="wpg">
            <w:drawing>
              <wp:anchor distT="914400" distB="914400" distL="114300" distR="114300" simplePos="0" relativeHeight="251757568" behindDoc="0" locked="0" layoutInCell="1" allowOverlap="1" wp14:anchorId="15002E49" wp14:editId="03244605">
                <wp:simplePos x="0" y="0"/>
                <wp:positionH relativeFrom="margin">
                  <wp:align>center</wp:align>
                </wp:positionH>
                <wp:positionV relativeFrom="margin">
                  <wp:align>bottom</wp:align>
                </wp:positionV>
                <wp:extent cx="5010912" cy="3685032"/>
                <wp:effectExtent l="0" t="0" r="0" b="0"/>
                <wp:wrapTopAndBottom/>
                <wp:docPr id="99" name="Group 99"/>
                <wp:cNvGraphicFramePr/>
                <a:graphic xmlns:a="http://schemas.openxmlformats.org/drawingml/2006/main">
                  <a:graphicData uri="http://schemas.microsoft.com/office/word/2010/wordprocessingGroup">
                    <wpg:wgp>
                      <wpg:cNvGrpSpPr/>
                      <wpg:grpSpPr>
                        <a:xfrm>
                          <a:off x="0" y="0"/>
                          <a:ext cx="5010912" cy="3685032"/>
                          <a:chOff x="0" y="0"/>
                          <a:chExt cx="5015230" cy="3687445"/>
                        </a:xfrm>
                      </wpg:grpSpPr>
                      <pic:pic xmlns:pic="http://schemas.openxmlformats.org/drawingml/2006/picture">
                        <pic:nvPicPr>
                          <pic:cNvPr id="46" name="Picture 46" descr="../../../../../../../../../Downloads/do"/>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15230" cy="3375660"/>
                          </a:xfrm>
                          <a:prstGeom prst="rect">
                            <a:avLst/>
                          </a:prstGeom>
                          <a:noFill/>
                          <a:ln>
                            <a:noFill/>
                          </a:ln>
                        </pic:spPr>
                      </pic:pic>
                      <wps:wsp>
                        <wps:cNvPr id="98" name="Text Box 98"/>
                        <wps:cNvSpPr txBox="1"/>
                        <wps:spPr>
                          <a:xfrm>
                            <a:off x="0" y="3429000"/>
                            <a:ext cx="5015230" cy="258445"/>
                          </a:xfrm>
                          <a:prstGeom prst="rect">
                            <a:avLst/>
                          </a:prstGeom>
                          <a:solidFill>
                            <a:prstClr val="white"/>
                          </a:solidFill>
                          <a:ln>
                            <a:noFill/>
                          </a:ln>
                          <a:effectLst/>
                        </wps:spPr>
                        <wps:txbx>
                          <w:txbxContent>
                            <w:p w14:paraId="028DD91D" w14:textId="2464F8C6" w:rsidR="004A0E92" w:rsidRPr="00FA64B1" w:rsidRDefault="004A0E92" w:rsidP="00B81029">
                              <w:pPr>
                                <w:pStyle w:val="Caption"/>
                                <w:rPr>
                                  <w:rFonts w:ascii="Times New Roman" w:hAnsi="Times New Roman" w:cs="Times New Roman"/>
                                  <w:noProof/>
                                </w:rPr>
                              </w:pPr>
                              <w:bookmarkStart w:id="81" w:name="_Ref21081666"/>
                              <w:bookmarkStart w:id="82" w:name="_Toc24444479"/>
                              <w:r>
                                <w:t xml:space="preserve">Figure </w:t>
                              </w:r>
                              <w:fldSimple w:instr=" STYLEREF 1 \s ">
                                <w:r>
                                  <w:rPr>
                                    <w:noProof/>
                                  </w:rPr>
                                  <w:t>4</w:t>
                                </w:r>
                              </w:fldSimple>
                              <w:r>
                                <w:t>.</w:t>
                              </w:r>
                              <w:fldSimple w:instr=" SEQ Figure \* ARABIC \s 1 ">
                                <w:r>
                                  <w:rPr>
                                    <w:noProof/>
                                  </w:rPr>
                                  <w:t>8</w:t>
                                </w:r>
                              </w:fldSimple>
                              <w:bookmarkEnd w:id="81"/>
                              <w:r>
                                <w:t xml:space="preserve"> </w:t>
                              </w:r>
                              <w:r w:rsidRPr="00826A14">
                                <w:t xml:space="preserve">Train &amp; validation losses for </w:t>
                              </w:r>
                              <w:r>
                                <w:t xml:space="preserve">the </w:t>
                              </w:r>
                              <w:r w:rsidRPr="00826A14">
                                <w:t>unfrozen line</w:t>
                              </w:r>
                              <w:r>
                                <w:t>-</w:t>
                              </w:r>
                              <w:r w:rsidRPr="00826A14">
                                <w:t>plot model</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5002E49" id="Group 99" o:spid="_x0000_s1056" style="position:absolute;left:0;text-align:left;margin-left:0;margin-top:0;width:394.55pt;height:290.15pt;z-index:251757568;mso-wrap-distance-top:1in;mso-wrap-distance-bottom:1in;mso-position-horizontal:center;mso-position-horizontal-relative:margin;mso-position-vertical:bottom;mso-position-vertical-relative:margin;mso-width-relative:margin;mso-height-relative:margin" coordsize="5015230,36874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">
                <v:shape id="Picture 46" o:spid="_x0000_s1057" type="#_x0000_t75" alt="../../../../../../../../../Downloads/do" style="position:absolute;width:5015230;height:33756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LA&#10;B8XFAAAA2wAAAA8AAABkcnMvZG93bnJldi54bWxEj0trwzAQhO+F/gexgd4aOW0JxYkS+qD0cUhp&#10;mkOOi7SxTK2V8cqO019fFQo9DjPzDbNcj6FRA3VSRzYwmxagiG10NVcGdp9Pl7egJCE7bCKTgRMJ&#10;rFfnZ0ssXTzyBw3bVKkMYSnRgE+pLbUW6ymgTGNLnL1D7AKmLLtKuw6PGR4afVUUcx2w5rzgsaUH&#10;T/Zr2wcDvX0UfH8dTtfPb7b93vReZH9vzMVkvFuASjSm//Bf+8UZuJnD75f8A/TqB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ywAfFxQAAANsAAAAPAAAAAAAAAAAAAAAAAJwC&#10;AABkcnMvZG93bnJldi54bWxQSwUGAAAAAAQABAD3AAAAjgMAAAAA&#10;">
                  <v:imagedata r:id="rId57" o:title="../../../../../../../../../Downloads/do"/>
                  <v:path arrowok="t"/>
                </v:shape>
                <v:shape id="Text Box 98" o:spid="_x0000_s1058" type="#_x0000_t202" style="position:absolute;top:3429000;width:5015230;height:258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1JSawgAA&#10;ANsAAAAPAAAAZHJzL2Rvd25yZXYueG1sRE/Pa8IwFL4P/B/CE3YZmjpFZjWKiINtF7Hz4u3RPJtu&#10;zUtJUq3//XIYePz4fq82vW3ElXyoHSuYjDMQxKXTNVcKTt/vozcQISJrbByTgjsF2KwHTyvMtbvx&#10;ka5FrEQK4ZCjAhNjm0sZSkMWw9i1xIm7OG8xJugrqT3eUrht5GuWzaXFmlODwZZ2hsrforMKDrPz&#10;wbx0l/3Xdjb1n6duN/+pCqWeh/12CSJSHx/if/eHVrBIY9OX9APk+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XUlJrCAAAA2wAAAA8AAAAAAAAAAAAAAAAAlwIAAGRycy9kb3du&#10;cmV2LnhtbFBLBQYAAAAABAAEAPUAAACGAwAAAAA=&#10;" stroked="f">
                  <v:textbox style="mso-fit-shape-to-text:t" inset="0,0,0,0">
                    <w:txbxContent>
                      <w:p w14:paraId="028DD91D" w14:textId="2464F8C6" w:rsidR="004A0E92" w:rsidRPr="00FA64B1" w:rsidRDefault="004A0E92" w:rsidP="00B81029">
                        <w:pPr>
                          <w:pStyle w:val="Caption"/>
                          <w:rPr>
                            <w:rFonts w:ascii="Times New Roman" w:hAnsi="Times New Roman" w:cs="Times New Roman"/>
                            <w:noProof/>
                          </w:rPr>
                        </w:pPr>
                        <w:bookmarkStart w:id="83" w:name="_Ref21081666"/>
                        <w:bookmarkStart w:id="84" w:name="_Toc24444479"/>
                        <w:r>
                          <w:t xml:space="preserve">Figure </w:t>
                        </w:r>
                        <w:fldSimple w:instr=" STYLEREF 1 \s ">
                          <w:r>
                            <w:rPr>
                              <w:noProof/>
                            </w:rPr>
                            <w:t>4</w:t>
                          </w:r>
                        </w:fldSimple>
                        <w:r>
                          <w:t>.</w:t>
                        </w:r>
                        <w:fldSimple w:instr=" SEQ Figure \* ARABIC \s 1 ">
                          <w:r>
                            <w:rPr>
                              <w:noProof/>
                            </w:rPr>
                            <w:t>8</w:t>
                          </w:r>
                        </w:fldSimple>
                        <w:bookmarkEnd w:id="83"/>
                        <w:r>
                          <w:t xml:space="preserve"> </w:t>
                        </w:r>
                        <w:r w:rsidRPr="00826A14">
                          <w:t xml:space="preserve">Train &amp; validation losses for </w:t>
                        </w:r>
                        <w:r>
                          <w:t xml:space="preserve">the </w:t>
                        </w:r>
                        <w:r w:rsidRPr="00826A14">
                          <w:t>unfrozen line</w:t>
                        </w:r>
                        <w:r>
                          <w:t>-</w:t>
                        </w:r>
                        <w:r w:rsidRPr="00826A14">
                          <w:t>plot model</w:t>
                        </w:r>
                        <w:bookmarkEnd w:id="84"/>
                      </w:p>
                    </w:txbxContent>
                  </v:textbox>
                </v:shape>
                <w10:wrap type="topAndBottom" anchorx="margin" anchory="margin"/>
              </v:group>
            </w:pict>
          </mc:Fallback>
        </mc:AlternateContent>
      </w:r>
      <w:r w:rsidR="00EC5490">
        <w:rPr>
          <w:lang w:eastAsia="ja-JP"/>
        </w:rPr>
        <w:t>It is somewhat surprising that the simplest transformation</w:t>
      </w:r>
      <w:r w:rsidR="005C5BD9">
        <w:rPr>
          <w:lang w:eastAsia="ja-JP"/>
        </w:rPr>
        <w:t>s, line and area plots, provide</w:t>
      </w:r>
      <w:r w:rsidR="00EC5490">
        <w:rPr>
          <w:lang w:eastAsia="ja-JP"/>
        </w:rPr>
        <w:t xml:space="preserve"> the highest scores. </w:t>
      </w:r>
      <w:r w:rsidR="00367A1E">
        <w:rPr>
          <w:lang w:eastAsia="ja-JP"/>
        </w:rPr>
        <w:t xml:space="preserve">It could be a situation where the more elaborate transformations are an “overkill” for the task at hand. </w:t>
      </w:r>
      <w:r w:rsidR="008217BC">
        <w:rPr>
          <w:lang w:eastAsia="ja-JP"/>
        </w:rPr>
        <w:t xml:space="preserve">At the same time, it is encouraging to see that a simpler transformation technique works better for the present task. </w:t>
      </w:r>
      <w:r w:rsidR="00D83C11">
        <w:rPr>
          <w:lang w:eastAsia="ja-JP"/>
        </w:rPr>
        <w:t>But w</w:t>
      </w:r>
      <w:r w:rsidR="00B026E4">
        <w:rPr>
          <w:lang w:eastAsia="ja-JP"/>
        </w:rPr>
        <w:t xml:space="preserve">hat if we over-fitted the line plot sub-model? </w:t>
      </w:r>
      <w:r w:rsidR="007B25F2">
        <w:rPr>
          <w:lang w:eastAsia="ja-JP"/>
        </w:rPr>
        <w:fldChar w:fldCharType="begin"/>
      </w:r>
      <w:r w:rsidR="007B25F2">
        <w:rPr>
          <w:lang w:eastAsia="ja-JP"/>
        </w:rPr>
        <w:instrText xml:space="preserve"> REF _Ref21081666 \h </w:instrText>
      </w:r>
      <w:r w:rsidR="007B25F2">
        <w:rPr>
          <w:lang w:eastAsia="ja-JP"/>
        </w:rPr>
      </w:r>
      <w:r w:rsidR="007B25F2">
        <w:rPr>
          <w:lang w:eastAsia="ja-JP"/>
        </w:rPr>
        <w:fldChar w:fldCharType="separate"/>
      </w:r>
      <w:r w:rsidR="007B25F2">
        <w:t xml:space="preserve">Figure </w:t>
      </w:r>
      <w:r w:rsidR="007B25F2">
        <w:rPr>
          <w:noProof/>
        </w:rPr>
        <w:t>4</w:t>
      </w:r>
      <w:r w:rsidR="007B25F2">
        <w:t>.</w:t>
      </w:r>
      <w:r w:rsidR="007B25F2">
        <w:rPr>
          <w:noProof/>
        </w:rPr>
        <w:t>8</w:t>
      </w:r>
      <w:r w:rsidR="007B25F2">
        <w:rPr>
          <w:lang w:eastAsia="ja-JP"/>
        </w:rPr>
        <w:fldChar w:fldCharType="end"/>
      </w:r>
      <w:r w:rsidR="00B026E4">
        <w:rPr>
          <w:lang w:eastAsia="ja-JP"/>
        </w:rPr>
        <w:t xml:space="preserve"> shows the losses for the unfrozen sub-model and there is no reason to suspect an over-fit. </w:t>
      </w:r>
      <w:r w:rsidR="000042C1">
        <w:rPr>
          <w:lang w:eastAsia="ja-JP"/>
        </w:rPr>
        <w:t>It is also encouraging to receive a perfect score</w:t>
      </w:r>
      <w:r w:rsidR="004033D1">
        <w:rPr>
          <w:lang w:eastAsia="ja-JP"/>
        </w:rPr>
        <w:t xml:space="preserve"> </w:t>
      </w:r>
      <w:r w:rsidR="00102AB2">
        <w:rPr>
          <w:lang w:eastAsia="ja-JP"/>
        </w:rPr>
        <w:t xml:space="preserve">(in the case of line and area plots) </w:t>
      </w:r>
      <w:r w:rsidR="004033D1">
        <w:rPr>
          <w:lang w:eastAsia="ja-JP"/>
        </w:rPr>
        <w:t>which means that all 216 profiles have been classified correctly.</w:t>
      </w:r>
    </w:p>
    <w:p w14:paraId="58DFBCAC" w14:textId="63EBC281" w:rsidR="001B25D4" w:rsidRDefault="00024123" w:rsidP="00702063">
      <w:r>
        <w:lastRenderedPageBreak/>
        <w:t>Thanks</w:t>
      </w:r>
      <w:r w:rsidR="00567B6B">
        <w:t xml:space="preserve"> to the use of transfer learning, t</w:t>
      </w:r>
      <w:r w:rsidR="00463DD3">
        <w:t>he small training time was also impressive. From the not</w:t>
      </w:r>
      <w:r w:rsidR="0035102E">
        <w:t>ebook, we see that, for the selected learning rate, the total training time for the</w:t>
      </w:r>
      <w:r w:rsidR="00A86EC5">
        <w:t xml:space="preserve"> frozen model</w:t>
      </w:r>
      <w:r w:rsidR="009F6ACF">
        <w:t xml:space="preserve"> </w:t>
      </w:r>
      <w:r w:rsidR="00567B6B">
        <w:t xml:space="preserve">was only </w:t>
      </w:r>
      <m:oMath>
        <m:r>
          <w:rPr>
            <w:rFonts w:ascii="Cambria Math" w:hAnsi="Cambria Math"/>
          </w:rPr>
          <m:t>16×6=96</m:t>
        </m:r>
      </m:oMath>
      <w:r w:rsidR="00567B6B">
        <w:t xml:space="preserve"> seconds. </w:t>
      </w:r>
      <w:r w:rsidR="00212F3C">
        <w:t xml:space="preserve">The frozen model only trains the last few layers that provide customization for our purposes. </w:t>
      </w:r>
      <w:r w:rsidR="00567B6B">
        <w:t>For the</w:t>
      </w:r>
      <w:r w:rsidR="00212F3C">
        <w:t xml:space="preserve"> unfrozen model</w:t>
      </w:r>
      <w:r w:rsidR="003C38CB">
        <w:t xml:space="preserve"> </w:t>
      </w:r>
      <w:r w:rsidR="00567B6B">
        <w:t xml:space="preserve">the time </w:t>
      </w:r>
      <w:r w:rsidR="0035102E">
        <w:t xml:space="preserve">was a mere </w:t>
      </w:r>
      <m:oMath>
        <m:r>
          <w:rPr>
            <w:rFonts w:ascii="Cambria Math" w:hAnsi="Cambria Math"/>
          </w:rPr>
          <m:t>16×8=128</m:t>
        </m:r>
      </m:oMath>
      <w:r w:rsidR="0035102E">
        <w:t xml:space="preserve"> seconds!</w:t>
      </w:r>
      <w:r w:rsidR="00567B6B">
        <w:t xml:space="preserve"> </w:t>
      </w:r>
      <w:r w:rsidR="00212F3C">
        <w:t xml:space="preserve">The unfrozen model trains the complete architecture, for fine-tuning, making use of the </w:t>
      </w:r>
      <w:r w:rsidR="00BE6884">
        <w:t>transferred</w:t>
      </w:r>
      <w:r w:rsidR="00212F3C">
        <w:t xml:space="preserve"> weights </w:t>
      </w:r>
      <w:r w:rsidR="00BE6884">
        <w:t>from</w:t>
      </w:r>
      <w:r w:rsidR="00212F3C">
        <w:t xml:space="preserve"> the ImageNet model. </w:t>
      </w:r>
      <w:r w:rsidR="00567B6B">
        <w:t>In fact, it took much longer to experimentally find a good learning rate.</w:t>
      </w:r>
    </w:p>
    <w:p w14:paraId="3225AC1D" w14:textId="3E6DD325" w:rsidR="009B1ECC" w:rsidRPr="009B1ECC" w:rsidRDefault="00041818" w:rsidP="00702063">
      <w:pPr>
        <w:rPr>
          <w:lang w:eastAsia="ja-JP"/>
        </w:rPr>
      </w:pPr>
      <w:r>
        <w:rPr>
          <w:lang w:eastAsia="ja-JP"/>
        </w:rPr>
        <w:t xml:space="preserve">For the rest of the analytics pipeline we will </w:t>
      </w:r>
      <w:r w:rsidRPr="008E7C07">
        <w:rPr>
          <w:i/>
          <w:lang w:eastAsia="ja-JP"/>
        </w:rPr>
        <w:t>only</w:t>
      </w:r>
      <w:r>
        <w:rPr>
          <w:lang w:eastAsia="ja-JP"/>
        </w:rPr>
        <w:t xml:space="preserve"> use the </w:t>
      </w:r>
      <w:r w:rsidRPr="00227FF5">
        <w:rPr>
          <w:i/>
          <w:lang w:eastAsia="ja-JP"/>
        </w:rPr>
        <w:t>line plot transformation</w:t>
      </w:r>
      <w:r w:rsidR="0003532B">
        <w:rPr>
          <w:lang w:eastAsia="ja-JP"/>
        </w:rPr>
        <w:t xml:space="preserve"> (the simpler transformation of the two that tied for the top score)</w:t>
      </w:r>
      <w:r>
        <w:rPr>
          <w:lang w:eastAsia="ja-JP"/>
        </w:rPr>
        <w:t>.</w:t>
      </w:r>
      <w:r w:rsidR="006A054F">
        <w:rPr>
          <w:lang w:eastAsia="ja-JP"/>
        </w:rPr>
        <w:t xml:space="preserve"> This transformation has another advantage </w:t>
      </w:r>
      <w:r w:rsidR="000E2F73">
        <w:rPr>
          <w:lang w:eastAsia="ja-JP"/>
        </w:rPr>
        <w:t xml:space="preserve">compared to the </w:t>
      </w:r>
      <w:r w:rsidR="00227FF5">
        <w:rPr>
          <w:lang w:eastAsia="ja-JP"/>
        </w:rPr>
        <w:t>sophisticated techniques</w:t>
      </w:r>
      <w:r w:rsidR="008E7C07">
        <w:rPr>
          <w:lang w:eastAsia="ja-JP"/>
        </w:rPr>
        <w:t xml:space="preserve"> </w:t>
      </w:r>
      <w:r w:rsidR="006A054F">
        <w:rPr>
          <w:lang w:eastAsia="ja-JP"/>
        </w:rPr>
        <w:t>– it is easy to visually assess classification results. It will not be necessary to de-transform final results to visually inspect them.</w:t>
      </w:r>
    </w:p>
    <w:p w14:paraId="1D6FF05F" w14:textId="3B713F0F" w:rsidR="003A48DC" w:rsidRDefault="003A48DC" w:rsidP="00702063">
      <w:pPr>
        <w:pStyle w:val="Heading3"/>
      </w:pPr>
      <w:bookmarkStart w:id="85" w:name="_Toc24436544"/>
      <w:r>
        <w:t>A</w:t>
      </w:r>
      <w:r w:rsidR="00211861">
        <w:t>nomaly Detection Model</w:t>
      </w:r>
      <w:r w:rsidR="00C75AF3">
        <w:t xml:space="preserve"> (mod4)</w:t>
      </w:r>
      <w:bookmarkEnd w:id="85"/>
    </w:p>
    <w:p w14:paraId="4D108F4C" w14:textId="1495127C" w:rsidR="000D4746" w:rsidRDefault="000D4746" w:rsidP="00702063">
      <w:r>
        <w:t>In a situation of significant class imbalance, it</w:t>
      </w:r>
      <w:r w:rsidR="0002228D">
        <w:t xml:space="preserve"> is natural to use an anomaly detection algorithm. In the area of deep learning a method that is often used is the </w:t>
      </w:r>
      <w:r w:rsidR="0002228D" w:rsidRPr="007D5F7A">
        <w:rPr>
          <w:i/>
        </w:rPr>
        <w:t>autoencoder</w:t>
      </w:r>
      <w:r w:rsidR="0002228D">
        <w:t xml:space="preserve">. </w:t>
      </w:r>
      <w:r w:rsidR="00F1379B" w:rsidRPr="00F1379B">
        <w:t xml:space="preserve">An autoencoder neural network is an unsupervised learning algorithm </w:t>
      </w:r>
      <w:r w:rsidR="00F1379B">
        <w:t>in which</w:t>
      </w:r>
      <w:r w:rsidR="00F1379B" w:rsidRPr="00F1379B">
        <w:t xml:space="preserve"> the target values </w:t>
      </w:r>
      <w:r w:rsidR="00F1379B">
        <w:t xml:space="preserve">are set to be equal to the inputs. This means that </w:t>
      </w:r>
      <m:oMath>
        <m:sSup>
          <m:sSupPr>
            <m:ctrlPr>
              <w:rPr>
                <w:rFonts w:ascii="Cambria Math" w:hAnsi="Cambria Math"/>
                <w:i/>
              </w:rPr>
            </m:ctrlPr>
          </m:sSupPr>
          <m:e>
            <m:r>
              <m:rPr>
                <m:sty m:val="b"/>
              </m:rP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r>
              <m:rPr>
                <m:sty m:val="b"/>
              </m:rPr>
              <w:rPr>
                <w:rFonts w:ascii="Cambria Math" w:hAnsi="Cambria Math"/>
              </w:rPr>
              <m:t>x</m:t>
            </m:r>
          </m:e>
          <m:sup>
            <m:d>
              <m:dPr>
                <m:ctrlPr>
                  <w:rPr>
                    <w:rFonts w:ascii="Cambria Math" w:hAnsi="Cambria Math"/>
                    <w:i/>
                  </w:rPr>
                </m:ctrlPr>
              </m:dPr>
              <m:e>
                <m:r>
                  <w:rPr>
                    <w:rFonts w:ascii="Cambria Math" w:hAnsi="Cambria Math"/>
                  </w:rPr>
                  <m:t>i</m:t>
                </m:r>
              </m:e>
            </m:d>
          </m:sup>
        </m:sSup>
      </m:oMath>
      <w:r w:rsidR="00F1379B" w:rsidRPr="00F1379B">
        <w:t>.</w:t>
      </w:r>
      <w:r w:rsidR="001168FD">
        <w:t xml:space="preserve"> The neural network </w:t>
      </w:r>
      <w:r w:rsidR="000B2992">
        <w:t>consequently</w:t>
      </w:r>
      <w:r w:rsidR="001168FD">
        <w:t xml:space="preserve"> learns to reproduce its </w:t>
      </w:r>
      <w:r w:rsidR="00CE5776">
        <w:t xml:space="preserve">own </w:t>
      </w:r>
      <w:r w:rsidR="001168FD">
        <w:t xml:space="preserve">input. </w:t>
      </w:r>
      <w:r w:rsidR="00D76245">
        <w:t xml:space="preserve">This arrangement can be exploited by training it only on </w:t>
      </w:r>
      <w:r w:rsidR="00D76245" w:rsidRPr="00CE5776">
        <w:rPr>
          <w:i/>
        </w:rPr>
        <w:t>normal</w:t>
      </w:r>
      <w:r w:rsidR="00D76245">
        <w:t xml:space="preserve"> examples. When, after training, an </w:t>
      </w:r>
      <w:r w:rsidR="00D76245" w:rsidRPr="00CE5776">
        <w:rPr>
          <w:i/>
        </w:rPr>
        <w:t>anomalous</w:t>
      </w:r>
      <w:r w:rsidR="00D76245">
        <w:t xml:space="preserve"> example is submitted, the mean square error (MSE), also called the </w:t>
      </w:r>
      <w:r w:rsidR="00D76245" w:rsidRPr="00CE5776">
        <w:rPr>
          <w:i/>
        </w:rPr>
        <w:t>reconstruction error</w:t>
      </w:r>
      <w:r w:rsidR="00D76245">
        <w:t>, is detectably higher. This higher MSE can then</w:t>
      </w:r>
      <w:r w:rsidR="00D6505F">
        <w:t xml:space="preserve"> be used to flag anomalous data</w:t>
      </w:r>
      <w:r w:rsidR="00D76245">
        <w:t xml:space="preserve">points. </w:t>
      </w:r>
      <w:r w:rsidR="00F305D3">
        <w:t>The Stanford article “</w:t>
      </w:r>
      <w:hyperlink r:id="rId58" w:history="1">
        <w:r w:rsidR="00F305D3" w:rsidRPr="00C67B79">
          <w:rPr>
            <w:rStyle w:val="Hyperlink"/>
          </w:rPr>
          <w:t>Autoencoders</w:t>
        </w:r>
      </w:hyperlink>
      <w:r w:rsidR="00F305D3">
        <w:t>” provides a thorough introduction.</w:t>
      </w:r>
    </w:p>
    <w:p w14:paraId="375400D0" w14:textId="2479638E" w:rsidR="006730E8" w:rsidRDefault="005A6119" w:rsidP="00702063">
      <w:r>
        <w:lastRenderedPageBreak/>
        <w:t>In the previous section</w:t>
      </w:r>
      <w:r w:rsidR="006730E8">
        <w:t>,</w:t>
      </w:r>
      <w:r>
        <w:t xml:space="preserve"> we selected</w:t>
      </w:r>
      <w:r w:rsidR="006730E8">
        <w:t xml:space="preserve"> the line plot associated sub-model (mod3a) as the best. It will, however, be interesting to see how the performance of an autoencoder compares to that of the selected model</w:t>
      </w:r>
      <w:r w:rsidR="00D12466">
        <w:t>, given the current situation of class imbalance</w:t>
      </w:r>
      <w:r w:rsidR="006730E8">
        <w:t>. On the filesystem, the</w:t>
      </w:r>
      <w:r w:rsidR="00D12466">
        <w:t xml:space="preserve"> relevant</w:t>
      </w:r>
      <w:r w:rsidR="006730E8">
        <w:t xml:space="preserve"> .png files are in the folder:</w:t>
      </w:r>
    </w:p>
    <w:p w14:paraId="2CAFEC27" w14:textId="77777777" w:rsidR="006730E8" w:rsidRDefault="006730E8" w:rsidP="009F649A">
      <w:pPr>
        <w:pStyle w:val="ListParagraph"/>
        <w:numPr>
          <w:ilvl w:val="0"/>
          <w:numId w:val="24"/>
        </w:numPr>
        <w:spacing w:line="240" w:lineRule="auto"/>
      </w:pPr>
      <w:r>
        <w:t>dashlink</w:t>
      </w:r>
    </w:p>
    <w:p w14:paraId="74035DAB" w14:textId="77777777" w:rsidR="006730E8" w:rsidRDefault="006730E8" w:rsidP="009F649A">
      <w:pPr>
        <w:pStyle w:val="ListParagraph"/>
        <w:numPr>
          <w:ilvl w:val="1"/>
          <w:numId w:val="24"/>
        </w:numPr>
        <w:spacing w:line="240" w:lineRule="auto"/>
      </w:pPr>
      <w:r>
        <w:t>Train</w:t>
      </w:r>
    </w:p>
    <w:p w14:paraId="402D7097" w14:textId="55FF198A" w:rsidR="006730E8" w:rsidRDefault="006730E8" w:rsidP="009F649A">
      <w:pPr>
        <w:pStyle w:val="ListParagraph"/>
        <w:numPr>
          <w:ilvl w:val="2"/>
          <w:numId w:val="24"/>
        </w:numPr>
        <w:spacing w:line="240" w:lineRule="auto"/>
      </w:pPr>
      <w:r>
        <w:t>png4a [‘4’ refers to mod4]</w:t>
      </w:r>
    </w:p>
    <w:p w14:paraId="0D1B3896" w14:textId="0A8B708F" w:rsidR="006730E8" w:rsidRDefault="006730E8" w:rsidP="009F649A">
      <w:pPr>
        <w:pStyle w:val="ListParagraph"/>
        <w:numPr>
          <w:ilvl w:val="3"/>
          <w:numId w:val="24"/>
        </w:numPr>
        <w:spacing w:line="240" w:lineRule="auto"/>
      </w:pPr>
      <w:r>
        <w:t>non [non-typical/anonymous png files]</w:t>
      </w:r>
    </w:p>
    <w:p w14:paraId="076D6452" w14:textId="2269DBD8" w:rsidR="00F1379B" w:rsidRDefault="006730E8" w:rsidP="009F649A">
      <w:pPr>
        <w:pStyle w:val="ListParagraph"/>
        <w:numPr>
          <w:ilvl w:val="3"/>
          <w:numId w:val="24"/>
        </w:numPr>
        <w:spacing w:line="240" w:lineRule="auto"/>
      </w:pPr>
      <w:r>
        <w:t>typ [typical/normal png files]</w:t>
      </w:r>
    </w:p>
    <w:p w14:paraId="0AAE4D13" w14:textId="77777777" w:rsidR="00F1379B" w:rsidRDefault="00F1379B" w:rsidP="00702063"/>
    <w:p w14:paraId="1FFCF3A9" w14:textId="7C92D7B6" w:rsidR="00516CB0" w:rsidRDefault="00516CB0" w:rsidP="00702063">
      <w:r>
        <w:t>The code for the</w:t>
      </w:r>
      <w:r w:rsidR="00D12466">
        <w:t xml:space="preserve"> anomaly detection model,</w:t>
      </w:r>
      <w:r>
        <w:t xml:space="preserve"> mod4</w:t>
      </w:r>
      <w:r w:rsidR="00D12466">
        <w:t>,</w:t>
      </w:r>
      <w:r>
        <w:t xml:space="preserve"> is</w:t>
      </w:r>
      <w:r w:rsidR="00ED5A37">
        <w:t xml:space="preserve"> present in the Python notebook:</w:t>
      </w:r>
    </w:p>
    <w:p w14:paraId="2DA32EAA" w14:textId="4BE218F4" w:rsidR="00516CB0" w:rsidRPr="004A2A48" w:rsidRDefault="004A0E92" w:rsidP="004A2A48">
      <w:pPr>
        <w:spacing w:line="240" w:lineRule="auto"/>
        <w:ind w:left="720" w:firstLine="0"/>
      </w:pPr>
      <w:hyperlink r:id="rId59" w:history="1">
        <w:r w:rsidR="00516CB0" w:rsidRPr="004A2A48">
          <w:rPr>
            <w:rStyle w:val="Hyperlink"/>
          </w:rPr>
          <w:t>30_mod4-</w:t>
        </w:r>
        <w:proofErr w:type="gramStart"/>
        <w:r w:rsidR="00516CB0" w:rsidRPr="004A2A48">
          <w:rPr>
            <w:rStyle w:val="Hyperlink"/>
          </w:rPr>
          <w:t>2.ipynb</w:t>
        </w:r>
        <w:proofErr w:type="gramEnd"/>
      </w:hyperlink>
    </w:p>
    <w:p w14:paraId="5CC6A8AD" w14:textId="77777777" w:rsidR="004A2A48" w:rsidRDefault="004A2A48" w:rsidP="00702063"/>
    <w:p w14:paraId="3C15F342" w14:textId="5DCEACC3" w:rsidR="006730E8" w:rsidRDefault="003117CF" w:rsidP="00702063">
      <w:r>
        <w:rPr>
          <w:noProof/>
        </w:rPr>
        <mc:AlternateContent>
          <mc:Choice Requires="wpg">
            <w:drawing>
              <wp:anchor distT="914400" distB="914400" distL="114300" distR="114300" simplePos="0" relativeHeight="251760640" behindDoc="0" locked="0" layoutInCell="1" allowOverlap="1" wp14:anchorId="3B676182" wp14:editId="4A9E4110">
                <wp:simplePos x="0" y="0"/>
                <wp:positionH relativeFrom="margin">
                  <wp:align>center</wp:align>
                </wp:positionH>
                <wp:positionV relativeFrom="margin">
                  <wp:align>bottom</wp:align>
                </wp:positionV>
                <wp:extent cx="5477256" cy="1737360"/>
                <wp:effectExtent l="0" t="0" r="9525" b="0"/>
                <wp:wrapTopAndBottom/>
                <wp:docPr id="101" name="Group 101"/>
                <wp:cNvGraphicFramePr/>
                <a:graphic xmlns:a="http://schemas.openxmlformats.org/drawingml/2006/main">
                  <a:graphicData uri="http://schemas.microsoft.com/office/word/2010/wordprocessingGroup">
                    <wpg:wgp>
                      <wpg:cNvGrpSpPr/>
                      <wpg:grpSpPr>
                        <a:xfrm>
                          <a:off x="0" y="0"/>
                          <a:ext cx="5477256" cy="1737360"/>
                          <a:chOff x="0" y="0"/>
                          <a:chExt cx="5479415" cy="1740112"/>
                        </a:xfrm>
                      </wpg:grpSpPr>
                      <pic:pic xmlns:pic="http://schemas.openxmlformats.org/drawingml/2006/picture">
                        <pic:nvPicPr>
                          <pic:cNvPr id="55" name="Picture 55" descr="../../../../../../../../../Downloads/do"/>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79415" cy="1427480"/>
                          </a:xfrm>
                          <a:prstGeom prst="rect">
                            <a:avLst/>
                          </a:prstGeom>
                          <a:noFill/>
                          <a:ln>
                            <a:noFill/>
                          </a:ln>
                        </pic:spPr>
                      </pic:pic>
                      <wps:wsp>
                        <wps:cNvPr id="100" name="Text Box 100"/>
                        <wps:cNvSpPr txBox="1"/>
                        <wps:spPr>
                          <a:xfrm>
                            <a:off x="0" y="1481667"/>
                            <a:ext cx="5479415" cy="258445"/>
                          </a:xfrm>
                          <a:prstGeom prst="rect">
                            <a:avLst/>
                          </a:prstGeom>
                          <a:solidFill>
                            <a:prstClr val="white"/>
                          </a:solidFill>
                          <a:ln>
                            <a:noFill/>
                          </a:ln>
                          <a:effectLst/>
                        </wps:spPr>
                        <wps:txbx>
                          <w:txbxContent>
                            <w:p w14:paraId="338BD5F5" w14:textId="745A453B" w:rsidR="004A0E92" w:rsidRPr="00973935" w:rsidRDefault="004A0E92" w:rsidP="00785C8F">
                              <w:pPr>
                                <w:pStyle w:val="Caption"/>
                                <w:rPr>
                                  <w:noProof/>
                                </w:rPr>
                              </w:pPr>
                              <w:bookmarkStart w:id="86" w:name="_Ref21081809"/>
                              <w:bookmarkStart w:id="87" w:name="_Toc24444480"/>
                              <w:r>
                                <w:t xml:space="preserve">Figure </w:t>
                              </w:r>
                              <w:fldSimple w:instr=" STYLEREF 1 \s ">
                                <w:r>
                                  <w:rPr>
                                    <w:noProof/>
                                  </w:rPr>
                                  <w:t>4</w:t>
                                </w:r>
                              </w:fldSimple>
                              <w:r>
                                <w:t>.</w:t>
                              </w:r>
                              <w:fldSimple w:instr=" SEQ Figure \* ARABIC \s 1 ">
                                <w:r>
                                  <w:rPr>
                                    <w:noProof/>
                                  </w:rPr>
                                  <w:t>9</w:t>
                                </w:r>
                              </w:fldSimple>
                              <w:bookmarkEnd w:id="86"/>
                              <w:r>
                                <w:t xml:space="preserve"> </w:t>
                              </w:r>
                              <w:r w:rsidRPr="00DF5401">
                                <w:t>Reconstructed images (bottom) from train data (top)</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676182" id="Group 101" o:spid="_x0000_s1059" style="position:absolute;left:0;text-align:left;margin-left:0;margin-top:0;width:431.3pt;height:136.8pt;z-index:251760640;mso-wrap-distance-top:1in;mso-wrap-distance-bottom:1in;mso-position-horizontal:center;mso-position-horizontal-relative:margin;mso-position-vertical:bottom;mso-position-vertical-relative:margin;mso-width-relative:margin;mso-height-relative:margin" coordsize="5479415,174011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">
                <v:shape id="Picture 55" o:spid="_x0000_s1060" type="#_x0000_t75" alt="../../../../../../../../../Downloads/do" style="position:absolute;width:5479415;height:14274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LK&#10;WKfAAAAA2wAAAA8AAABkcnMvZG93bnJldi54bWxEj19rwjAUxd8Hfodwhb3N1IlDqlFEGDr6tCo+&#10;X5prU2xuShJt++2XwWCPh/Pnx9nsBtuKJ/nQOFYwn2UgiCunG64VXM6fbysQISJrbB2TgpEC7LaT&#10;lw3m2vX8Tc8y1iKNcMhRgYmxy6UMlSGLYeY64uTdnLcYk/S11B77NG5b+Z5lH9Jiw4lgsKODoepe&#10;PmyCjEWN16/C27YvdY/mWIyrhVKv02G/BhFpiP/hv/ZJK1gu4fdL+gFy+w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YspYp8AAAADbAAAADwAAAAAAAAAAAAAAAACcAgAAZHJz&#10;L2Rvd25yZXYueG1sUEsFBgAAAAAEAAQA9wAAAIkDAAAAAA==&#10;">
                  <v:imagedata r:id="rId61" o:title="../../../../../../../../../Downloads/do"/>
                  <v:path arrowok="t"/>
                </v:shape>
                <v:shape id="Text Box 100" o:spid="_x0000_s1061" type="#_x0000_t202" style="position:absolute;top:1481667;width:5479415;height:258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til2xwAA&#10;ANwAAAAPAAAAZHJzL2Rvd25yZXYueG1sRI9BSwMxEIXvgv8hjOBFbFYtpaxNSykK2kvpthdvw2a6&#10;Wd1MliTbrv++cxC8zfDevPfNYjX6Tp0ppjawgadJAYq4DrblxsDx8P44B5UyssUuMBn4pQSr5e3N&#10;AksbLrync5UbJSGcSjTgcu5LrVPtyGOahJ5YtFOIHrOssdE24kXCfaefi2KmPbYsDQ572jiqf6rB&#10;G9hNv3buYTi9bdfTl/h5HDaz76Yy5v5uXL+CyjTmf/Pf9YcV/ELw5RmZQC+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k7YpdscAAADcAAAADwAAAAAAAAAAAAAAAACXAgAAZHJz&#10;L2Rvd25yZXYueG1sUEsFBgAAAAAEAAQA9QAAAIsDAAAAAA==&#10;" stroked="f">
                  <v:textbox style="mso-fit-shape-to-text:t" inset="0,0,0,0">
                    <w:txbxContent>
                      <w:p w14:paraId="338BD5F5" w14:textId="745A453B" w:rsidR="004A0E92" w:rsidRPr="00973935" w:rsidRDefault="004A0E92" w:rsidP="00785C8F">
                        <w:pPr>
                          <w:pStyle w:val="Caption"/>
                          <w:rPr>
                            <w:noProof/>
                          </w:rPr>
                        </w:pPr>
                        <w:bookmarkStart w:id="88" w:name="_Ref21081809"/>
                        <w:bookmarkStart w:id="89" w:name="_Toc24444480"/>
                        <w:r>
                          <w:t xml:space="preserve">Figure </w:t>
                        </w:r>
                        <w:fldSimple w:instr=" STYLEREF 1 \s ">
                          <w:r>
                            <w:rPr>
                              <w:noProof/>
                            </w:rPr>
                            <w:t>4</w:t>
                          </w:r>
                        </w:fldSimple>
                        <w:r>
                          <w:t>.</w:t>
                        </w:r>
                        <w:fldSimple w:instr=" SEQ Figure \* ARABIC \s 1 ">
                          <w:r>
                            <w:rPr>
                              <w:noProof/>
                            </w:rPr>
                            <w:t>9</w:t>
                          </w:r>
                        </w:fldSimple>
                        <w:bookmarkEnd w:id="88"/>
                        <w:r>
                          <w:t xml:space="preserve"> </w:t>
                        </w:r>
                        <w:r w:rsidRPr="00DF5401">
                          <w:t>Reconstructed images (bottom) from train data (top)</w:t>
                        </w:r>
                        <w:bookmarkEnd w:id="89"/>
                      </w:p>
                    </w:txbxContent>
                  </v:textbox>
                </v:shape>
                <w10:wrap type="topAndBottom" anchorx="margin" anchory="margin"/>
              </v:group>
            </w:pict>
          </mc:Fallback>
        </mc:AlternateContent>
      </w:r>
      <w:r w:rsidR="00B44E57">
        <w:fldChar w:fldCharType="begin"/>
      </w:r>
      <w:r w:rsidR="00B44E57">
        <w:instrText xml:space="preserve"> REF _Ref21081809 \h </w:instrText>
      </w:r>
      <w:r w:rsidR="00B44E57">
        <w:fldChar w:fldCharType="separate"/>
      </w:r>
      <w:r w:rsidR="00B44E57">
        <w:t xml:space="preserve">Figure </w:t>
      </w:r>
      <w:r w:rsidR="00B44E57">
        <w:rPr>
          <w:noProof/>
        </w:rPr>
        <w:t>4</w:t>
      </w:r>
      <w:r w:rsidR="00B44E57">
        <w:t>.</w:t>
      </w:r>
      <w:r w:rsidR="00B44E57">
        <w:rPr>
          <w:noProof/>
        </w:rPr>
        <w:t>9</w:t>
      </w:r>
      <w:r w:rsidR="00B44E57">
        <w:fldChar w:fldCharType="end"/>
      </w:r>
      <w:r w:rsidR="00B44E57">
        <w:t xml:space="preserve">, </w:t>
      </w:r>
      <w:r w:rsidR="00B44E57">
        <w:fldChar w:fldCharType="begin"/>
      </w:r>
      <w:r w:rsidR="00B44E57">
        <w:instrText xml:space="preserve"> REF _Ref21081824 \h </w:instrText>
      </w:r>
      <w:r w:rsidR="00B44E57">
        <w:fldChar w:fldCharType="separate"/>
      </w:r>
      <w:r w:rsidR="00B44E57">
        <w:t xml:space="preserve">Figure </w:t>
      </w:r>
      <w:r w:rsidR="00B44E57">
        <w:rPr>
          <w:noProof/>
        </w:rPr>
        <w:t>4</w:t>
      </w:r>
      <w:r w:rsidR="00B44E57">
        <w:t>.</w:t>
      </w:r>
      <w:r w:rsidR="00B44E57">
        <w:rPr>
          <w:noProof/>
        </w:rPr>
        <w:t>10</w:t>
      </w:r>
      <w:r w:rsidR="00B44E57">
        <w:fldChar w:fldCharType="end"/>
      </w:r>
      <w:r w:rsidR="00B44E57">
        <w:t xml:space="preserve">, and </w:t>
      </w:r>
      <w:r w:rsidR="00B44E57">
        <w:fldChar w:fldCharType="begin"/>
      </w:r>
      <w:r w:rsidR="00B44E57">
        <w:instrText xml:space="preserve"> REF _Ref21081837 \h </w:instrText>
      </w:r>
      <w:r w:rsidR="00B44E57">
        <w:fldChar w:fldCharType="separate"/>
      </w:r>
      <w:r w:rsidR="00B44E57">
        <w:t xml:space="preserve">Figure </w:t>
      </w:r>
      <w:r w:rsidR="00B44E57">
        <w:rPr>
          <w:noProof/>
        </w:rPr>
        <w:t>4</w:t>
      </w:r>
      <w:r w:rsidR="00B44E57">
        <w:t>.</w:t>
      </w:r>
      <w:r w:rsidR="00B44E57">
        <w:rPr>
          <w:noProof/>
        </w:rPr>
        <w:t>11</w:t>
      </w:r>
      <w:r w:rsidR="00B44E57">
        <w:fldChar w:fldCharType="end"/>
      </w:r>
      <w:r w:rsidR="00B44E57">
        <w:t xml:space="preserve"> </w:t>
      </w:r>
      <w:r w:rsidR="00E42CEF">
        <w:t>shows reconstruction efforts by the trained model from train, validation, and anomalous data, respectively</w:t>
      </w:r>
      <w:r w:rsidR="0058509C">
        <w:t xml:space="preserve"> (it was found that the autoencoder worked better when working with inverted images). </w:t>
      </w:r>
      <w:r w:rsidR="00340776">
        <w:t xml:space="preserve">It is clear that the </w:t>
      </w:r>
      <w:r w:rsidR="00C22232">
        <w:rPr>
          <w:noProof/>
        </w:rPr>
        <w:lastRenderedPageBreak/>
        <mc:AlternateContent>
          <mc:Choice Requires="wpg">
            <w:drawing>
              <wp:anchor distT="914400" distB="914400" distL="114300" distR="114300" simplePos="0" relativeHeight="251766784" behindDoc="0" locked="0" layoutInCell="1" allowOverlap="1" wp14:anchorId="51FD7F74" wp14:editId="4D2D2C1A">
                <wp:simplePos x="0" y="0"/>
                <wp:positionH relativeFrom="margin">
                  <wp:align>center</wp:align>
                </wp:positionH>
                <wp:positionV relativeFrom="paragraph">
                  <wp:posOffset>2863215</wp:posOffset>
                </wp:positionV>
                <wp:extent cx="5477256" cy="1737360"/>
                <wp:effectExtent l="0" t="0" r="9525" b="0"/>
                <wp:wrapTopAndBottom/>
                <wp:docPr id="105" name="Group 105"/>
                <wp:cNvGraphicFramePr/>
                <a:graphic xmlns:a="http://schemas.openxmlformats.org/drawingml/2006/main">
                  <a:graphicData uri="http://schemas.microsoft.com/office/word/2010/wordprocessingGroup">
                    <wpg:wgp>
                      <wpg:cNvGrpSpPr/>
                      <wpg:grpSpPr>
                        <a:xfrm>
                          <a:off x="0" y="0"/>
                          <a:ext cx="5477256" cy="1737360"/>
                          <a:chOff x="0" y="0"/>
                          <a:chExt cx="5479415" cy="1740112"/>
                        </a:xfrm>
                      </wpg:grpSpPr>
                      <pic:pic xmlns:pic="http://schemas.openxmlformats.org/drawingml/2006/picture">
                        <pic:nvPicPr>
                          <pic:cNvPr id="57" name="Picture 57" descr="../../../../../../../../../Downloads/do"/>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79415" cy="1427480"/>
                          </a:xfrm>
                          <a:prstGeom prst="rect">
                            <a:avLst/>
                          </a:prstGeom>
                          <a:noFill/>
                          <a:ln>
                            <a:noFill/>
                          </a:ln>
                        </pic:spPr>
                      </pic:pic>
                      <wps:wsp>
                        <wps:cNvPr id="104" name="Text Box 104"/>
                        <wps:cNvSpPr txBox="1"/>
                        <wps:spPr>
                          <a:xfrm>
                            <a:off x="0" y="1481667"/>
                            <a:ext cx="5479415" cy="258445"/>
                          </a:xfrm>
                          <a:prstGeom prst="rect">
                            <a:avLst/>
                          </a:prstGeom>
                          <a:solidFill>
                            <a:prstClr val="white"/>
                          </a:solidFill>
                          <a:ln>
                            <a:noFill/>
                          </a:ln>
                          <a:effectLst/>
                        </wps:spPr>
                        <wps:txbx>
                          <w:txbxContent>
                            <w:p w14:paraId="34D8C149" w14:textId="59B8D911" w:rsidR="004A0E92" w:rsidRPr="000E0090" w:rsidRDefault="004A0E92" w:rsidP="00655797">
                              <w:pPr>
                                <w:pStyle w:val="Caption"/>
                                <w:rPr>
                                  <w:rFonts w:ascii="Times New Roman" w:hAnsi="Times New Roman" w:cs="Times New Roman"/>
                                  <w:noProof/>
                                </w:rPr>
                              </w:pPr>
                              <w:bookmarkStart w:id="90" w:name="_Ref21081837"/>
                              <w:bookmarkStart w:id="91" w:name="_Toc24444481"/>
                              <w:r>
                                <w:t xml:space="preserve">Figure </w:t>
                              </w:r>
                              <w:fldSimple w:instr=" STYLEREF 1 \s ">
                                <w:r>
                                  <w:rPr>
                                    <w:noProof/>
                                  </w:rPr>
                                  <w:t>4</w:t>
                                </w:r>
                              </w:fldSimple>
                              <w:r>
                                <w:t>.</w:t>
                              </w:r>
                              <w:fldSimple w:instr=" SEQ Figure \* ARABIC \s 1 ">
                                <w:r>
                                  <w:rPr>
                                    <w:noProof/>
                                  </w:rPr>
                                  <w:t>11</w:t>
                                </w:r>
                              </w:fldSimple>
                              <w:bookmarkEnd w:id="90"/>
                              <w:r>
                                <w:t xml:space="preserve"> </w:t>
                              </w:r>
                              <w:r w:rsidRPr="00185695">
                                <w:t>Reconstructed images (bottom) from anomalous data (top)</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1FD7F74" id="Group 105" o:spid="_x0000_s1062" style="position:absolute;left:0;text-align:left;margin-left:0;margin-top:225.45pt;width:431.3pt;height:136.8pt;z-index:251766784;mso-wrap-distance-top:1in;mso-wrap-distance-bottom:1in;mso-position-horizontal:center;mso-position-horizontal-relative:margin;mso-width-relative:margin;mso-height-relative:margin" coordsize="5479415,174011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">
                <v:shape id="Picture 57" o:spid="_x0000_s1063" type="#_x0000_t75" alt="../../../../../../../../../Downloads/do" style="position:absolute;width:5479415;height:14274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Oo&#10;P5PDAAAA2wAAAA8AAABkcnMvZG93bnJldi54bWxEj91qAjEUhO8LvkM4Qu9qYq122RpFCqLQK38e&#10;4HRzdrN0c7Ju4rp9+6YgeDnMzDfMcj24RvTUhdqzhulEgSAuvKm50nA+bV8yECEiG2w8k4ZfCrBe&#10;jZ6WmBt/4wP1x1iJBOGQowYbY5tLGQpLDsPEt8TJK33nMCbZVdJ0eEtw18hXpRbSYc1pwWJLn5aK&#10;n+PVadifN2/9taHvvlRfO1LZzNaXndbP42HzASLSEB/he3tvNMzf4f9L+gFy9Q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o6g/k8MAAADbAAAADwAAAAAAAAAAAAAAAACcAgAA&#10;ZHJzL2Rvd25yZXYueG1sUEsFBgAAAAAEAAQA9wAAAIwDAAAAAA==&#10;">
                  <v:imagedata r:id="rId63" o:title="../../../../../../../../../Downloads/do"/>
                  <v:path arrowok="t"/>
                </v:shape>
                <v:shape id="Text Box 104" o:spid="_x0000_s1064" type="#_x0000_t202" style="position:absolute;top:1481667;width:5479415;height:258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jS91xAAA&#10;ANwAAAAPAAAAZHJzL2Rvd25yZXYueG1sRE9NawIxEL0X/A9hCl6KZrWLlK1RRFpoexG3XrwNm3Gz&#10;7WayJFnd/vtGELzN433Ocj3YVpzJh8axgtk0A0FcOd1wreDw/T55AREissbWMSn4owDr1ehhiYV2&#10;F97TuYy1SCEcClRgYuwKKUNlyGKYuo44cSfnLcYEfS21x0sKt62cZ9lCWmw4NRjsaGuo+i17q2CX&#10;H3fmqT+9fW3yZ/956LeLn7pUavw4bF5BRBriXXxzf+g0P8vh+ky6QK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7I0vdcQAAADcAAAADwAAAAAAAAAAAAAAAACXAgAAZHJzL2Rv&#10;d25yZXYueG1sUEsFBgAAAAAEAAQA9QAAAIgDAAAAAA==&#10;" stroked="f">
                  <v:textbox style="mso-fit-shape-to-text:t" inset="0,0,0,0">
                    <w:txbxContent>
                      <w:p w14:paraId="34D8C149" w14:textId="59B8D911" w:rsidR="004A0E92" w:rsidRPr="000E0090" w:rsidRDefault="004A0E92" w:rsidP="00655797">
                        <w:pPr>
                          <w:pStyle w:val="Caption"/>
                          <w:rPr>
                            <w:rFonts w:ascii="Times New Roman" w:hAnsi="Times New Roman" w:cs="Times New Roman"/>
                            <w:noProof/>
                          </w:rPr>
                        </w:pPr>
                        <w:bookmarkStart w:id="92" w:name="_Ref21081837"/>
                        <w:bookmarkStart w:id="93" w:name="_Toc24444481"/>
                        <w:r>
                          <w:t xml:space="preserve">Figure </w:t>
                        </w:r>
                        <w:fldSimple w:instr=" STYLEREF 1 \s ">
                          <w:r>
                            <w:rPr>
                              <w:noProof/>
                            </w:rPr>
                            <w:t>4</w:t>
                          </w:r>
                        </w:fldSimple>
                        <w:r>
                          <w:t>.</w:t>
                        </w:r>
                        <w:fldSimple w:instr=" SEQ Figure \* ARABIC \s 1 ">
                          <w:r>
                            <w:rPr>
                              <w:noProof/>
                            </w:rPr>
                            <w:t>11</w:t>
                          </w:r>
                        </w:fldSimple>
                        <w:bookmarkEnd w:id="92"/>
                        <w:r>
                          <w:t xml:space="preserve"> </w:t>
                        </w:r>
                        <w:r w:rsidRPr="00185695">
                          <w:t>Reconstructed images (bottom) from anomalous data (top)</w:t>
                        </w:r>
                        <w:bookmarkEnd w:id="93"/>
                      </w:p>
                    </w:txbxContent>
                  </v:textbox>
                </v:shape>
                <w10:wrap type="topAndBottom" anchorx="margin"/>
              </v:group>
            </w:pict>
          </mc:Fallback>
        </mc:AlternateContent>
      </w:r>
      <w:r w:rsidR="00F05101">
        <w:rPr>
          <w:noProof/>
        </w:rPr>
        <mc:AlternateContent>
          <mc:Choice Requires="wpg">
            <w:drawing>
              <wp:anchor distT="914400" distB="914400" distL="114300" distR="114300" simplePos="0" relativeHeight="251763712" behindDoc="0" locked="0" layoutInCell="1" allowOverlap="1" wp14:anchorId="7F63AB83" wp14:editId="14E5B0C2">
                <wp:simplePos x="0" y="0"/>
                <wp:positionH relativeFrom="margin">
                  <wp:align>center</wp:align>
                </wp:positionH>
                <wp:positionV relativeFrom="margin">
                  <wp:align>top</wp:align>
                </wp:positionV>
                <wp:extent cx="5477256" cy="1737360"/>
                <wp:effectExtent l="0" t="0" r="9525" b="0"/>
                <wp:wrapTopAndBottom/>
                <wp:docPr id="103" name="Group 103"/>
                <wp:cNvGraphicFramePr/>
                <a:graphic xmlns:a="http://schemas.openxmlformats.org/drawingml/2006/main">
                  <a:graphicData uri="http://schemas.microsoft.com/office/word/2010/wordprocessingGroup">
                    <wpg:wgp>
                      <wpg:cNvGrpSpPr/>
                      <wpg:grpSpPr>
                        <a:xfrm>
                          <a:off x="0" y="0"/>
                          <a:ext cx="5477256" cy="1737360"/>
                          <a:chOff x="0" y="0"/>
                          <a:chExt cx="5479415" cy="1740112"/>
                        </a:xfrm>
                      </wpg:grpSpPr>
                      <pic:pic xmlns:pic="http://schemas.openxmlformats.org/drawingml/2006/picture">
                        <pic:nvPicPr>
                          <pic:cNvPr id="56" name="Picture 56" descr="../../../../../../../../../Downloads/do"/>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79415" cy="1427480"/>
                          </a:xfrm>
                          <a:prstGeom prst="rect">
                            <a:avLst/>
                          </a:prstGeom>
                          <a:noFill/>
                          <a:ln>
                            <a:noFill/>
                          </a:ln>
                        </pic:spPr>
                      </pic:pic>
                      <wps:wsp>
                        <wps:cNvPr id="102" name="Text Box 102"/>
                        <wps:cNvSpPr txBox="1"/>
                        <wps:spPr>
                          <a:xfrm>
                            <a:off x="0" y="1481667"/>
                            <a:ext cx="5479415" cy="258445"/>
                          </a:xfrm>
                          <a:prstGeom prst="rect">
                            <a:avLst/>
                          </a:prstGeom>
                          <a:solidFill>
                            <a:prstClr val="white"/>
                          </a:solidFill>
                          <a:ln>
                            <a:noFill/>
                          </a:ln>
                          <a:effectLst/>
                        </wps:spPr>
                        <wps:txbx>
                          <w:txbxContent>
                            <w:p w14:paraId="3BAA2868" w14:textId="539D01F3" w:rsidR="004A0E92" w:rsidRPr="00A26D83" w:rsidRDefault="004A0E92" w:rsidP="000C1574">
                              <w:pPr>
                                <w:pStyle w:val="Caption"/>
                                <w:rPr>
                                  <w:rFonts w:ascii="Times New Roman" w:hAnsi="Times New Roman" w:cs="Times New Roman"/>
                                  <w:noProof/>
                                </w:rPr>
                              </w:pPr>
                              <w:bookmarkStart w:id="94" w:name="_Ref21081824"/>
                              <w:bookmarkStart w:id="95" w:name="_Toc24444482"/>
                              <w:r>
                                <w:t xml:space="preserve">Figure </w:t>
                              </w:r>
                              <w:fldSimple w:instr=" STYLEREF 1 \s ">
                                <w:r>
                                  <w:rPr>
                                    <w:noProof/>
                                  </w:rPr>
                                  <w:t>4</w:t>
                                </w:r>
                              </w:fldSimple>
                              <w:r>
                                <w:t>.</w:t>
                              </w:r>
                              <w:fldSimple w:instr=" SEQ Figure \* ARABIC \s 1 ">
                                <w:r>
                                  <w:rPr>
                                    <w:noProof/>
                                  </w:rPr>
                                  <w:t>10</w:t>
                                </w:r>
                              </w:fldSimple>
                              <w:bookmarkEnd w:id="94"/>
                              <w:r>
                                <w:t xml:space="preserve"> </w:t>
                              </w:r>
                              <w:r w:rsidRPr="001429C4">
                                <w:t>Reconstructed images (bottom) from validation data (top)</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F63AB83" id="Group 103" o:spid="_x0000_s1065" style="position:absolute;left:0;text-align:left;margin-left:0;margin-top:0;width:431.3pt;height:136.8pt;z-index:251763712;mso-wrap-distance-top:1in;mso-wrap-distance-bottom:1in;mso-position-horizontal:center;mso-position-horizontal-relative:margin;mso-position-vertical:top;mso-position-vertical-relative:margin;mso-width-relative:margin;mso-height-relative:margin" coordsize="5479415,174011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">
                <v:shape id="Picture 56" o:spid="_x0000_s1066" type="#_x0000_t75" alt="../../../../../../../../../Downloads/do" style="position:absolute;width:5479415;height:14274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pi&#10;hCXFAAAA2wAAAA8AAABkcnMvZG93bnJldi54bWxEj0FrwkAUhO8F/8PyCt7qxqJiU1cpFYsIKo2i&#10;10f2mcTuvg3ZrUn/fVco9DjMzDfMbNFZI27U+MqxguEgAUGcO11xoeB4WD1NQfiArNE4JgU/5GEx&#10;7z3MMNWu5U+6ZaEQEcI+RQVlCHUqpc9LsugHriaO3sU1FkOUTSF1g22EWyOfk2QiLVYcF0qs6b2k&#10;/Cv7tgqSzUfbjjK7NeY63J3GL5dld94r1X/s3l5BBOrCf/ivvdYKxhO4f4k/QM5/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aYoQlxQAAANsAAAAPAAAAAAAAAAAAAAAAAJwC&#10;AABkcnMvZG93bnJldi54bWxQSwUGAAAAAAQABAD3AAAAjgMAAAAA&#10;">
                  <v:imagedata r:id="rId65" o:title="../../../../../../../../../Downloads/do"/>
                  <v:path arrowok="t"/>
                </v:shape>
                <v:shape id="Text Box 102" o:spid="_x0000_s1067" type="#_x0000_t202" style="position:absolute;top:1481667;width:5479415;height:258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KBKaxAAA&#10;ANwAAAAPAAAAZHJzL2Rvd25yZXYueG1sRE9NawIxEL0L/Q9hCr1IzdaKlNUoIi1YL+LqxduwGTfb&#10;biZLktX135tCwds83ufMl71txIV8qB0reBtlIIhLp2uuFBwPX68fIEJE1tg4JgU3CrBcPA3mmGt3&#10;5T1diliJFMIhRwUmxjaXMpSGLIaRa4kTd3beYkzQV1J7vKZw28hxlk2lxZpTg8GW1obK36KzCnaT&#10;084Mu/PndjV599/Hbj39qQqlXp771QxEpD4+xP/ujU7zszH8PZMukI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CgSmsQAAADcAAAADwAAAAAAAAAAAAAAAACXAgAAZHJzL2Rv&#10;d25yZXYueG1sUEsFBgAAAAAEAAQA9QAAAIgDAAAAAA==&#10;" stroked="f">
                  <v:textbox style="mso-fit-shape-to-text:t" inset="0,0,0,0">
                    <w:txbxContent>
                      <w:p w14:paraId="3BAA2868" w14:textId="539D01F3" w:rsidR="004A0E92" w:rsidRPr="00A26D83" w:rsidRDefault="004A0E92" w:rsidP="000C1574">
                        <w:pPr>
                          <w:pStyle w:val="Caption"/>
                          <w:rPr>
                            <w:rFonts w:ascii="Times New Roman" w:hAnsi="Times New Roman" w:cs="Times New Roman"/>
                            <w:noProof/>
                          </w:rPr>
                        </w:pPr>
                        <w:bookmarkStart w:id="96" w:name="_Ref21081824"/>
                        <w:bookmarkStart w:id="97" w:name="_Toc24444482"/>
                        <w:r>
                          <w:t xml:space="preserve">Figure </w:t>
                        </w:r>
                        <w:fldSimple w:instr=" STYLEREF 1 \s ">
                          <w:r>
                            <w:rPr>
                              <w:noProof/>
                            </w:rPr>
                            <w:t>4</w:t>
                          </w:r>
                        </w:fldSimple>
                        <w:r>
                          <w:t>.</w:t>
                        </w:r>
                        <w:fldSimple w:instr=" SEQ Figure \* ARABIC \s 1 ">
                          <w:r>
                            <w:rPr>
                              <w:noProof/>
                            </w:rPr>
                            <w:t>10</w:t>
                          </w:r>
                        </w:fldSimple>
                        <w:bookmarkEnd w:id="96"/>
                        <w:r>
                          <w:t xml:space="preserve"> </w:t>
                        </w:r>
                        <w:r w:rsidRPr="001429C4">
                          <w:t>Reconstructed images (bottom) from validation data (top)</w:t>
                        </w:r>
                        <w:bookmarkEnd w:id="97"/>
                      </w:p>
                    </w:txbxContent>
                  </v:textbox>
                </v:shape>
                <w10:wrap type="topAndBottom" anchorx="margin" anchory="margin"/>
              </v:group>
            </w:pict>
          </mc:Fallback>
        </mc:AlternateContent>
      </w:r>
      <w:r w:rsidR="00340776">
        <w:t>reconstruction error is significantly higher in the case of the anomalous data (</w:t>
      </w:r>
      <w:r w:rsidR="00C713DF">
        <w:fldChar w:fldCharType="begin"/>
      </w:r>
      <w:r w:rsidR="00C713DF">
        <w:instrText xml:space="preserve"> REF _Ref21081837 \h </w:instrText>
      </w:r>
      <w:r w:rsidR="00C713DF">
        <w:fldChar w:fldCharType="separate"/>
      </w:r>
      <w:r w:rsidR="00C713DF">
        <w:t xml:space="preserve">Figure </w:t>
      </w:r>
      <w:r w:rsidR="00C713DF">
        <w:rPr>
          <w:noProof/>
        </w:rPr>
        <w:t>4</w:t>
      </w:r>
      <w:r w:rsidR="00C713DF">
        <w:t>.</w:t>
      </w:r>
      <w:r w:rsidR="00C713DF">
        <w:rPr>
          <w:noProof/>
        </w:rPr>
        <w:t>11</w:t>
      </w:r>
      <w:r w:rsidR="00C713DF">
        <w:fldChar w:fldCharType="end"/>
      </w:r>
      <w:r w:rsidR="00340776">
        <w:t>).</w:t>
      </w:r>
    </w:p>
    <w:p w14:paraId="11473BB2" w14:textId="02CBD3E4" w:rsidR="00BC1B95" w:rsidRDefault="007D3708" w:rsidP="00702063">
      <w:r>
        <w:t xml:space="preserve">The </w:t>
      </w:r>
      <m:oMath>
        <m:sSub>
          <m:sSubPr>
            <m:ctrlPr>
              <w:rPr>
                <w:rFonts w:ascii="Cambria Math" w:hAnsi="Cambria Math"/>
                <w:b/>
                <w:i/>
              </w:rPr>
            </m:ctrlPr>
          </m:sSubPr>
          <m:e>
            <m:r>
              <w:rPr>
                <w:rFonts w:ascii="Cambria Math" w:hAnsi="Cambria Math"/>
              </w:rPr>
              <m:t>F</m:t>
            </m:r>
            <m:ctrlPr>
              <w:rPr>
                <w:rFonts w:ascii="Cambria Math" w:hAnsi="Cambria Math"/>
                <w:i/>
              </w:rPr>
            </m:ctrlPr>
          </m:e>
          <m:sub>
            <m:r>
              <w:rPr>
                <w:rFonts w:ascii="Cambria Math" w:hAnsi="Cambria Math"/>
              </w:rPr>
              <m:t>1</m:t>
            </m:r>
          </m:sub>
        </m:sSub>
      </m:oMath>
      <w:r w:rsidRPr="009D5DE4">
        <w:t xml:space="preserve"> score</w:t>
      </w:r>
      <w:r>
        <w:t xml:space="preserve"> for this model (from the notebook) is 0.944. </w:t>
      </w:r>
      <w:r w:rsidR="00EB2035">
        <w:fldChar w:fldCharType="begin"/>
      </w:r>
      <w:r w:rsidR="00EB2035">
        <w:instrText xml:space="preserve"> REF _Ref21083325 \h </w:instrText>
      </w:r>
      <w:r w:rsidR="00EB2035">
        <w:fldChar w:fldCharType="separate"/>
      </w:r>
      <w:r w:rsidR="00EB2035">
        <w:t xml:space="preserve">Table </w:t>
      </w:r>
      <w:r w:rsidR="00EB2035">
        <w:rPr>
          <w:noProof/>
        </w:rPr>
        <w:t>4</w:t>
      </w:r>
      <w:r w:rsidR="00EB2035">
        <w:noBreakHyphen/>
      </w:r>
      <w:r w:rsidR="00EB2035">
        <w:rPr>
          <w:noProof/>
        </w:rPr>
        <w:t>3</w:t>
      </w:r>
      <w:r w:rsidR="00EB2035">
        <w:fldChar w:fldCharType="end"/>
      </w:r>
      <w:r>
        <w:t xml:space="preserve"> reveals that the autoencoder performs worse than all the classification sub-models in </w:t>
      </w:r>
      <w:r w:rsidR="00791702">
        <w:t>the previous section.</w:t>
      </w:r>
      <w:r w:rsidR="00F475CB">
        <w:t xml:space="preserve"> Consequently, we will still use mod3a (as selected previously) for Stage III rather than the anomaly detection model (mod4).</w:t>
      </w:r>
    </w:p>
    <w:p w14:paraId="01D95C7A" w14:textId="4C7431C2" w:rsidR="003A48DC" w:rsidRDefault="00166B20" w:rsidP="00702063">
      <w:pPr>
        <w:pStyle w:val="Heading3"/>
      </w:pPr>
      <w:bookmarkStart w:id="98" w:name="_Toc24436545"/>
      <w:r w:rsidRPr="00166B20">
        <w:lastRenderedPageBreak/>
        <w:t>Stage I</w:t>
      </w:r>
      <w:r>
        <w:t xml:space="preserve">I: </w:t>
      </w:r>
      <w:r w:rsidR="003A48DC">
        <w:t>C</w:t>
      </w:r>
      <w:r w:rsidR="00211861">
        <w:t>anonicity of Segments Model</w:t>
      </w:r>
      <w:r w:rsidR="00C75AF3">
        <w:t xml:space="preserve"> (mod2)</w:t>
      </w:r>
      <w:bookmarkEnd w:id="98"/>
    </w:p>
    <w:p w14:paraId="5A4351CE" w14:textId="78E9754F" w:rsidR="00785C8F" w:rsidRDefault="00627616" w:rsidP="00702063">
      <w:r>
        <w:rPr>
          <w:lang w:eastAsia="ja-JP"/>
        </w:rPr>
        <w:t>The input for this model</w:t>
      </w:r>
      <w:r w:rsidR="00604E5E">
        <w:rPr>
          <w:lang w:eastAsia="ja-JP"/>
        </w:rPr>
        <w:t xml:space="preserve"> (</w:t>
      </w:r>
      <w:r w:rsidR="00A132D5">
        <w:rPr>
          <w:lang w:eastAsia="ja-JP"/>
        </w:rPr>
        <w:t xml:space="preserve">993 </w:t>
      </w:r>
      <w:r w:rsidR="00604E5E">
        <w:rPr>
          <w:lang w:eastAsia="ja-JP"/>
        </w:rPr>
        <w:t>data points)</w:t>
      </w:r>
      <w:r>
        <w:rPr>
          <w:lang w:eastAsia="ja-JP"/>
        </w:rPr>
        <w:t xml:space="preserve"> </w:t>
      </w:r>
      <w:r w:rsidR="00D631BE">
        <w:rPr>
          <w:lang w:eastAsia="ja-JP"/>
        </w:rPr>
        <w:t xml:space="preserve">are all the useful profile images (from </w:t>
      </w:r>
      <w:r w:rsidR="00D631BE" w:rsidRPr="00D631BE">
        <w:rPr>
          <w:i/>
          <w:lang w:eastAsia="ja-JP"/>
        </w:rPr>
        <w:t>typ</w:t>
      </w:r>
      <w:r w:rsidR="00D631BE">
        <w:rPr>
          <w:lang w:eastAsia="ja-JP"/>
        </w:rPr>
        <w:t xml:space="preserve">) that was output from the Stage III model (i.e. mod3a). </w:t>
      </w:r>
      <w:r w:rsidR="00E23000">
        <w:t xml:space="preserve">In the software, this model is called </w:t>
      </w:r>
      <w:r w:rsidR="00E23000" w:rsidRPr="00C63C87">
        <w:rPr>
          <w:i/>
        </w:rPr>
        <w:t>mod</w:t>
      </w:r>
      <w:r w:rsidR="00E23000">
        <w:rPr>
          <w:i/>
        </w:rPr>
        <w:t>2</w:t>
      </w:r>
      <w:r w:rsidR="00E23000">
        <w:t>. The purpose of the model is to multi-label-classify developed</w:t>
      </w:r>
      <w:r w:rsidR="00DB3CD9" w:rsidRPr="00DB3CD9">
        <w:t xml:space="preserve"> profiles according to </w:t>
      </w:r>
      <w:r w:rsidR="00E23000">
        <w:t xml:space="preserve">the </w:t>
      </w:r>
      <w:r w:rsidR="00DB3CD9" w:rsidRPr="00DB3CD9">
        <w:t xml:space="preserve">canonicity of </w:t>
      </w:r>
      <w:r w:rsidR="00E23000">
        <w:t xml:space="preserve">their </w:t>
      </w:r>
      <w:r w:rsidR="00DB3CD9" w:rsidRPr="00DB3CD9">
        <w:t>segments</w:t>
      </w:r>
      <w:r w:rsidR="00DB3CD9">
        <w:t>.</w:t>
      </w:r>
      <w:r w:rsidR="00E23000">
        <w:t xml:space="preserve"> </w:t>
      </w:r>
      <w:r w:rsidR="00CA281F">
        <w:t>A segment (climb/cruise/descent) is considered canonical if it is relatively smooth, i.e. does not contain steps</w:t>
      </w:r>
      <w:r w:rsidR="002C68BA">
        <w:t xml:space="preserve"> or other vertical irregularities</w:t>
      </w:r>
      <w:r w:rsidR="00CA281F">
        <w:t>.</w:t>
      </w:r>
      <w:r w:rsidR="002C68BA">
        <w:t xml:space="preserve"> </w:t>
      </w:r>
      <w:r w:rsidR="00D34177">
        <w:fldChar w:fldCharType="begin"/>
      </w:r>
      <w:r w:rsidR="00D34177">
        <w:instrText xml:space="preserve"> REF _Ref21085816 \h </w:instrText>
      </w:r>
      <w:r w:rsidR="00D34177">
        <w:fldChar w:fldCharType="separate"/>
      </w:r>
      <w:r w:rsidR="00D34177">
        <w:t xml:space="preserve">Table </w:t>
      </w:r>
      <w:r w:rsidR="00D34177">
        <w:rPr>
          <w:noProof/>
        </w:rPr>
        <w:t>4</w:t>
      </w:r>
      <w:r w:rsidR="00D34177">
        <w:noBreakHyphen/>
      </w:r>
      <w:r w:rsidR="00D34177">
        <w:rPr>
          <w:noProof/>
        </w:rPr>
        <w:t>4</w:t>
      </w:r>
      <w:r w:rsidR="00D34177">
        <w:fldChar w:fldCharType="end"/>
      </w:r>
      <w:r w:rsidR="00D34177">
        <w:t xml:space="preserve"> </w:t>
      </w:r>
      <w:r w:rsidR="00620030">
        <w:t xml:space="preserve">shows </w:t>
      </w:r>
      <w:r w:rsidR="002B1DD3">
        <w:t>a fragment from</w:t>
      </w:r>
      <w:r w:rsidR="00620030">
        <w:t xml:space="preserve"> the </w:t>
      </w:r>
      <w:r w:rsidR="00620030" w:rsidRPr="00536972">
        <w:rPr>
          <w:i/>
        </w:rPr>
        <w:t>canonical-segments.csv</w:t>
      </w:r>
      <w:r w:rsidR="00620030">
        <w:t xml:space="preserve"> file required by this model</w:t>
      </w:r>
      <w:r w:rsidR="002B1DD3">
        <w:t xml:space="preserve"> for training</w:t>
      </w:r>
      <w:r w:rsidR="00620030">
        <w:t>.</w:t>
      </w:r>
      <w:r w:rsidR="002B1DD3">
        <w:t xml:space="preserve"> Each of the 993 images were inspected and the canonicities of its segments were captured in the file under the </w:t>
      </w:r>
      <w:r w:rsidR="002B1DD3" w:rsidRPr="002B1DD3">
        <w:rPr>
          <w:i/>
        </w:rPr>
        <w:t>tags</w:t>
      </w:r>
      <w:r w:rsidR="002B1DD3">
        <w:t xml:space="preserve"> column. </w:t>
      </w:r>
      <w:r w:rsidR="00C85C07">
        <w:fldChar w:fldCharType="begin"/>
      </w:r>
      <w:r w:rsidR="00C85C07">
        <w:instrText xml:space="preserve"> REF _Ref21083630 \h </w:instrText>
      </w:r>
      <w:r w:rsidR="00C85C07">
        <w:fldChar w:fldCharType="separate"/>
      </w:r>
      <w:r w:rsidR="00C85C07">
        <w:t xml:space="preserve">Table </w:t>
      </w:r>
      <w:r w:rsidR="00C85C07">
        <w:rPr>
          <w:noProof/>
        </w:rPr>
        <w:t>4</w:t>
      </w:r>
      <w:r w:rsidR="00C85C07">
        <w:noBreakHyphen/>
      </w:r>
      <w:r w:rsidR="00C85C07">
        <w:rPr>
          <w:noProof/>
        </w:rPr>
        <w:t>5</w:t>
      </w:r>
      <w:r w:rsidR="00C85C07">
        <w:fldChar w:fldCharType="end"/>
      </w:r>
      <w:r w:rsidR="00C85C07">
        <w:t xml:space="preserve"> </w:t>
      </w:r>
      <w:r w:rsidR="00773D9C">
        <w:t>shows the</w:t>
      </w:r>
      <w:r w:rsidR="002B1DD3">
        <w:t xml:space="preserve"> encodings</w:t>
      </w:r>
      <w:r w:rsidR="00773D9C">
        <w:t xml:space="preserve"> used.</w:t>
      </w:r>
    </w:p>
    <w:p w14:paraId="3058CBCF" w14:textId="0EC3225F" w:rsidR="003A48DC" w:rsidRDefault="003A48DC" w:rsidP="00D56B57"/>
    <w:p w14:paraId="30C7EE03" w14:textId="77777777" w:rsidR="00FA117B" w:rsidRDefault="00FA117B" w:rsidP="00D56B57"/>
    <w:p w14:paraId="010E481D" w14:textId="793542E8" w:rsidR="00237165" w:rsidRDefault="00237165" w:rsidP="00237165">
      <w:pPr>
        <w:pStyle w:val="Caption"/>
        <w:keepNext/>
      </w:pPr>
      <w:bookmarkStart w:id="99" w:name="_Ref21085816"/>
      <w:bookmarkStart w:id="100" w:name="_Toc24444538"/>
      <w:r>
        <w:t xml:space="preserve">Table </w:t>
      </w:r>
      <w:fldSimple w:instr=" STYLEREF 1 \s ">
        <w:r w:rsidR="00D56B57">
          <w:rPr>
            <w:noProof/>
          </w:rPr>
          <w:t>4</w:t>
        </w:r>
      </w:fldSimple>
      <w:r>
        <w:noBreakHyphen/>
      </w:r>
      <w:fldSimple w:instr=" SEQ Table \* ARABIC \s 1 ">
        <w:r w:rsidR="00D56B57">
          <w:rPr>
            <w:noProof/>
          </w:rPr>
          <w:t>4</w:t>
        </w:r>
      </w:fldSimple>
      <w:bookmarkEnd w:id="99"/>
      <w:r>
        <w:t xml:space="preserve"> Fragment from </w:t>
      </w:r>
      <w:r w:rsidRPr="003077F2">
        <w:t>canonical-segments.csv</w:t>
      </w:r>
      <w:bookmarkEnd w:id="100"/>
    </w:p>
    <w:tbl>
      <w:tblPr>
        <w:tblStyle w:val="APAReport"/>
        <w:tblW w:w="0" w:type="auto"/>
        <w:tblLook w:val="04A0" w:firstRow="1" w:lastRow="0" w:firstColumn="1" w:lastColumn="0" w:noHBand="0" w:noVBand="1"/>
      </w:tblPr>
      <w:tblGrid>
        <w:gridCol w:w="4315"/>
        <w:gridCol w:w="4315"/>
      </w:tblGrid>
      <w:tr w:rsidR="0076778D" w14:paraId="1A215809" w14:textId="77777777" w:rsidTr="00FA47AC">
        <w:trPr>
          <w:cnfStyle w:val="100000000000" w:firstRow="1" w:lastRow="0" w:firstColumn="0" w:lastColumn="0" w:oddVBand="0" w:evenVBand="0" w:oddHBand="0" w:evenHBand="0" w:firstRowFirstColumn="0" w:firstRowLastColumn="0" w:lastRowFirstColumn="0" w:lastRowLastColumn="0"/>
        </w:trPr>
        <w:tc>
          <w:tcPr>
            <w:tcW w:w="4315" w:type="dxa"/>
          </w:tcPr>
          <w:p w14:paraId="082388E7" w14:textId="61819A56" w:rsidR="0076778D" w:rsidRDefault="0076778D" w:rsidP="00702063">
            <w:r w:rsidRPr="0076778D">
              <w:t>image_name</w:t>
            </w:r>
          </w:p>
        </w:tc>
        <w:tc>
          <w:tcPr>
            <w:tcW w:w="4315" w:type="dxa"/>
          </w:tcPr>
          <w:p w14:paraId="5647C36F" w14:textId="624C4685" w:rsidR="0076778D" w:rsidRDefault="0076778D" w:rsidP="00702063">
            <w:r w:rsidRPr="0076778D">
              <w:t>tags</w:t>
            </w:r>
          </w:p>
        </w:tc>
      </w:tr>
      <w:tr w:rsidR="0076778D" w14:paraId="3BCB089A" w14:textId="77777777" w:rsidTr="00FA47AC">
        <w:tc>
          <w:tcPr>
            <w:tcW w:w="4315" w:type="dxa"/>
          </w:tcPr>
          <w:p w14:paraId="0C3B1B87" w14:textId="3123B550" w:rsidR="0076778D" w:rsidRDefault="0076778D" w:rsidP="00702063">
            <w:r w:rsidRPr="00DE36C3">
              <w:t>687200104111158-1min</w:t>
            </w:r>
          </w:p>
        </w:tc>
        <w:tc>
          <w:tcPr>
            <w:tcW w:w="4315" w:type="dxa"/>
          </w:tcPr>
          <w:p w14:paraId="529BBDBE" w14:textId="5BE5139C" w:rsidR="0076778D" w:rsidRDefault="0076778D" w:rsidP="00702063">
            <w:r w:rsidRPr="00DE36C3">
              <w:t>cl cr</w:t>
            </w:r>
          </w:p>
        </w:tc>
      </w:tr>
      <w:tr w:rsidR="0076778D" w14:paraId="39BD1176" w14:textId="77777777" w:rsidTr="00FA47AC">
        <w:tc>
          <w:tcPr>
            <w:tcW w:w="4315" w:type="dxa"/>
          </w:tcPr>
          <w:p w14:paraId="7715C8F8" w14:textId="515C21B2" w:rsidR="0076778D" w:rsidRDefault="0076778D" w:rsidP="00702063">
            <w:r w:rsidRPr="00DE36C3">
              <w:t>687200104111441-1min</w:t>
            </w:r>
          </w:p>
        </w:tc>
        <w:tc>
          <w:tcPr>
            <w:tcW w:w="4315" w:type="dxa"/>
          </w:tcPr>
          <w:p w14:paraId="19CBC7CF" w14:textId="3237D779" w:rsidR="0076778D" w:rsidRDefault="0076778D" w:rsidP="00702063">
            <w:r w:rsidRPr="00DE36C3">
              <w:t>cl cr</w:t>
            </w:r>
          </w:p>
        </w:tc>
      </w:tr>
      <w:tr w:rsidR="0076778D" w14:paraId="242E1B4A" w14:textId="77777777" w:rsidTr="00FA47AC">
        <w:tc>
          <w:tcPr>
            <w:tcW w:w="4315" w:type="dxa"/>
          </w:tcPr>
          <w:p w14:paraId="2553BDBA" w14:textId="573A038D" w:rsidR="0076778D" w:rsidRDefault="0076778D" w:rsidP="00702063">
            <w:r w:rsidRPr="00DE36C3">
              <w:t>687200104120604-1min</w:t>
            </w:r>
          </w:p>
        </w:tc>
        <w:tc>
          <w:tcPr>
            <w:tcW w:w="4315" w:type="dxa"/>
          </w:tcPr>
          <w:p w14:paraId="18A24497" w14:textId="12B41BB9" w:rsidR="0076778D" w:rsidRDefault="0076778D" w:rsidP="00702063">
            <w:r>
              <w:t>cr</w:t>
            </w:r>
          </w:p>
        </w:tc>
      </w:tr>
      <w:tr w:rsidR="005A1434" w14:paraId="1E101090" w14:textId="77777777" w:rsidTr="00FA47AC">
        <w:tc>
          <w:tcPr>
            <w:tcW w:w="4315" w:type="dxa"/>
          </w:tcPr>
          <w:p w14:paraId="17D9B5D6" w14:textId="7B744C21" w:rsidR="005A1434" w:rsidRDefault="005A1434" w:rsidP="00702063">
            <w:r w:rsidRPr="00DE36C3">
              <w:t>687200104121330-1min</w:t>
            </w:r>
          </w:p>
        </w:tc>
        <w:tc>
          <w:tcPr>
            <w:tcW w:w="4315" w:type="dxa"/>
          </w:tcPr>
          <w:p w14:paraId="16217EF4" w14:textId="35265CBC" w:rsidR="005A1434" w:rsidRDefault="005A1434" w:rsidP="00702063">
            <w:r w:rsidRPr="00DE36C3">
              <w:t>cl cr</w:t>
            </w:r>
          </w:p>
        </w:tc>
      </w:tr>
      <w:tr w:rsidR="005A1434" w14:paraId="4EC1CFA0" w14:textId="77777777" w:rsidTr="00FA47AC">
        <w:tc>
          <w:tcPr>
            <w:tcW w:w="4315" w:type="dxa"/>
          </w:tcPr>
          <w:p w14:paraId="69582772" w14:textId="59FB1C3F" w:rsidR="005A1434" w:rsidRDefault="005A1434" w:rsidP="00702063">
            <w:r w:rsidRPr="00DE36C3">
              <w:t>687200104130953-1min</w:t>
            </w:r>
          </w:p>
        </w:tc>
        <w:tc>
          <w:tcPr>
            <w:tcW w:w="4315" w:type="dxa"/>
          </w:tcPr>
          <w:p w14:paraId="75EE3706" w14:textId="40BAD292" w:rsidR="005A1434" w:rsidRDefault="005A1434" w:rsidP="00702063">
            <w:r w:rsidRPr="00DE36C3">
              <w:t>cr</w:t>
            </w:r>
          </w:p>
        </w:tc>
      </w:tr>
      <w:tr w:rsidR="005A1434" w14:paraId="02B7C665" w14:textId="77777777" w:rsidTr="00FA47AC">
        <w:tc>
          <w:tcPr>
            <w:tcW w:w="4315" w:type="dxa"/>
          </w:tcPr>
          <w:p w14:paraId="7C46FD12" w14:textId="73866B5D" w:rsidR="005A1434" w:rsidRDefault="005A1434" w:rsidP="00702063">
            <w:r w:rsidRPr="00DE36C3">
              <w:t>687200104131343-1min</w:t>
            </w:r>
          </w:p>
        </w:tc>
        <w:tc>
          <w:tcPr>
            <w:tcW w:w="4315" w:type="dxa"/>
          </w:tcPr>
          <w:p w14:paraId="4A679479" w14:textId="15DAF93A" w:rsidR="005A1434" w:rsidRDefault="005A1434" w:rsidP="00702063">
            <w:r w:rsidRPr="00DE36C3">
              <w:t>cl cr</w:t>
            </w:r>
          </w:p>
        </w:tc>
      </w:tr>
      <w:tr w:rsidR="005A1434" w14:paraId="38FB036F" w14:textId="77777777" w:rsidTr="00FA47AC">
        <w:tc>
          <w:tcPr>
            <w:tcW w:w="4315" w:type="dxa"/>
          </w:tcPr>
          <w:p w14:paraId="5F42BB66" w14:textId="534D9BFE" w:rsidR="005A1434" w:rsidRDefault="005A1434" w:rsidP="00702063">
            <w:r w:rsidRPr="00DE36C3">
              <w:t>687200104131515-1min</w:t>
            </w:r>
          </w:p>
        </w:tc>
        <w:tc>
          <w:tcPr>
            <w:tcW w:w="4315" w:type="dxa"/>
          </w:tcPr>
          <w:p w14:paraId="1E1C266E" w14:textId="27FF049C" w:rsidR="005A1434" w:rsidRDefault="005A1434" w:rsidP="00702063">
            <w:r w:rsidRPr="00DE36C3">
              <w:t>cl cr</w:t>
            </w:r>
          </w:p>
        </w:tc>
      </w:tr>
      <w:tr w:rsidR="005A51C0" w14:paraId="26EC8218" w14:textId="77777777" w:rsidTr="00FA47AC">
        <w:tc>
          <w:tcPr>
            <w:tcW w:w="4315" w:type="dxa"/>
          </w:tcPr>
          <w:p w14:paraId="29A0A1F2" w14:textId="0EC55886" w:rsidR="005A51C0" w:rsidRPr="00DE36C3" w:rsidRDefault="005A51C0" w:rsidP="00702063">
            <w:r w:rsidRPr="00DE36C3">
              <w:t>687200104111637-1min</w:t>
            </w:r>
          </w:p>
        </w:tc>
        <w:tc>
          <w:tcPr>
            <w:tcW w:w="4315" w:type="dxa"/>
          </w:tcPr>
          <w:p w14:paraId="12717D9C" w14:textId="6CB7F0C4" w:rsidR="005A51C0" w:rsidRPr="00DE36C3" w:rsidRDefault="005A51C0" w:rsidP="00702063">
            <w:r w:rsidRPr="00DE36C3">
              <w:t>cl</w:t>
            </w:r>
          </w:p>
        </w:tc>
      </w:tr>
      <w:tr w:rsidR="005A51C0" w14:paraId="7264F902" w14:textId="77777777" w:rsidTr="00FA47AC">
        <w:tc>
          <w:tcPr>
            <w:tcW w:w="4315" w:type="dxa"/>
          </w:tcPr>
          <w:p w14:paraId="22900ABA" w14:textId="29833245" w:rsidR="005A51C0" w:rsidRPr="00DE36C3" w:rsidRDefault="005A51C0" w:rsidP="00702063">
            <w:r w:rsidRPr="00DE36C3">
              <w:t>687200104120347-1min</w:t>
            </w:r>
          </w:p>
        </w:tc>
        <w:tc>
          <w:tcPr>
            <w:tcW w:w="4315" w:type="dxa"/>
          </w:tcPr>
          <w:p w14:paraId="0AF84B14" w14:textId="052094C0" w:rsidR="005A51C0" w:rsidRPr="00DE36C3" w:rsidRDefault="005A51C0" w:rsidP="00702063">
            <w:r w:rsidRPr="00DE36C3">
              <w:t>cr</w:t>
            </w:r>
          </w:p>
        </w:tc>
      </w:tr>
      <w:tr w:rsidR="005A51C0" w14:paraId="6586F407" w14:textId="77777777" w:rsidTr="00FA47AC">
        <w:tc>
          <w:tcPr>
            <w:tcW w:w="4315" w:type="dxa"/>
          </w:tcPr>
          <w:p w14:paraId="5689A7D9" w14:textId="274B9640" w:rsidR="005A51C0" w:rsidRPr="00DE36C3" w:rsidRDefault="005A51C0" w:rsidP="00702063">
            <w:r w:rsidRPr="00DE36C3">
              <w:t>687200104140606-1min</w:t>
            </w:r>
          </w:p>
        </w:tc>
        <w:tc>
          <w:tcPr>
            <w:tcW w:w="4315" w:type="dxa"/>
          </w:tcPr>
          <w:p w14:paraId="79F9217F" w14:textId="3F099A98" w:rsidR="005A51C0" w:rsidRPr="00DE36C3" w:rsidRDefault="005A51C0" w:rsidP="00702063">
            <w:r w:rsidRPr="00DE36C3">
              <w:t>cl cr de</w:t>
            </w:r>
          </w:p>
        </w:tc>
      </w:tr>
      <w:tr w:rsidR="005A51C0" w14:paraId="67236B28" w14:textId="77777777" w:rsidTr="00FA47AC">
        <w:tc>
          <w:tcPr>
            <w:tcW w:w="4315" w:type="dxa"/>
          </w:tcPr>
          <w:p w14:paraId="4ED4EF76" w14:textId="4291F11B" w:rsidR="005A51C0" w:rsidRPr="00DE36C3" w:rsidRDefault="005A51C0" w:rsidP="00702063">
            <w:r w:rsidRPr="00DE36C3">
              <w:t>687200104190709-1min</w:t>
            </w:r>
          </w:p>
        </w:tc>
        <w:tc>
          <w:tcPr>
            <w:tcW w:w="4315" w:type="dxa"/>
          </w:tcPr>
          <w:p w14:paraId="59F3557C" w14:textId="38CC9CFF" w:rsidR="005A51C0" w:rsidRPr="00DE36C3" w:rsidRDefault="005A51C0" w:rsidP="00702063">
            <w:r w:rsidRPr="00DE36C3">
              <w:t>no</w:t>
            </w:r>
          </w:p>
        </w:tc>
      </w:tr>
      <w:tr w:rsidR="005A51C0" w14:paraId="2868C01A" w14:textId="77777777" w:rsidTr="00FA47AC">
        <w:tc>
          <w:tcPr>
            <w:tcW w:w="4315" w:type="dxa"/>
          </w:tcPr>
          <w:p w14:paraId="1CE22CD8" w14:textId="512F5102" w:rsidR="005A51C0" w:rsidRPr="00DE36C3" w:rsidRDefault="005A51C0" w:rsidP="00702063">
            <w:r w:rsidRPr="00DE36C3">
              <w:t>687200104130631-1min</w:t>
            </w:r>
          </w:p>
        </w:tc>
        <w:tc>
          <w:tcPr>
            <w:tcW w:w="4315" w:type="dxa"/>
          </w:tcPr>
          <w:p w14:paraId="2BDF1657" w14:textId="1D559272" w:rsidR="005A51C0" w:rsidRPr="00DE36C3" w:rsidRDefault="005A51C0" w:rsidP="00702063">
            <w:r w:rsidRPr="00DE36C3">
              <w:t>cl cr</w:t>
            </w:r>
          </w:p>
        </w:tc>
      </w:tr>
    </w:tbl>
    <w:p w14:paraId="437A0195" w14:textId="77777777" w:rsidR="0076778D" w:rsidRDefault="0076778D" w:rsidP="00702063"/>
    <w:p w14:paraId="38A0F317" w14:textId="77777777" w:rsidR="00FA117B" w:rsidRDefault="00FA117B" w:rsidP="00702063"/>
    <w:p w14:paraId="12CB2F59" w14:textId="77777777" w:rsidR="00D56B57" w:rsidRDefault="00D56B57" w:rsidP="00D56B57">
      <w:pPr>
        <w:pStyle w:val="Caption"/>
        <w:keepNext/>
      </w:pPr>
      <w:bookmarkStart w:id="101" w:name="_Ref21083630"/>
      <w:bookmarkStart w:id="102" w:name="_Toc24444539"/>
      <w:r>
        <w:lastRenderedPageBreak/>
        <w:t xml:space="preserve">Table </w:t>
      </w:r>
      <w:fldSimple w:instr=" STYLEREF 1 \s ">
        <w:r>
          <w:rPr>
            <w:noProof/>
          </w:rPr>
          <w:t>4</w:t>
        </w:r>
      </w:fldSimple>
      <w:r>
        <w:noBreakHyphen/>
      </w:r>
      <w:fldSimple w:instr=" SEQ Table \* ARABIC \s 1 ">
        <w:r>
          <w:rPr>
            <w:noProof/>
          </w:rPr>
          <w:t>5</w:t>
        </w:r>
      </w:fldSimple>
      <w:bookmarkEnd w:id="101"/>
      <w:r>
        <w:t xml:space="preserve"> Codes used for canonicity of segments</w:t>
      </w:r>
      <w:bookmarkEnd w:id="102"/>
    </w:p>
    <w:tbl>
      <w:tblPr>
        <w:tblStyle w:val="APAReport"/>
        <w:tblW w:w="0" w:type="auto"/>
        <w:tblLook w:val="04A0" w:firstRow="1" w:lastRow="0" w:firstColumn="1" w:lastColumn="0" w:noHBand="0" w:noVBand="1"/>
      </w:tblPr>
      <w:tblGrid>
        <w:gridCol w:w="4315"/>
        <w:gridCol w:w="4315"/>
      </w:tblGrid>
      <w:tr w:rsidR="00D56B57" w14:paraId="4954350C" w14:textId="77777777" w:rsidTr="00FA47AC">
        <w:trPr>
          <w:cnfStyle w:val="100000000000" w:firstRow="1" w:lastRow="0" w:firstColumn="0" w:lastColumn="0" w:oddVBand="0" w:evenVBand="0" w:oddHBand="0" w:evenHBand="0" w:firstRowFirstColumn="0" w:firstRowLastColumn="0" w:lastRowFirstColumn="0" w:lastRowLastColumn="0"/>
        </w:trPr>
        <w:tc>
          <w:tcPr>
            <w:tcW w:w="4315" w:type="dxa"/>
          </w:tcPr>
          <w:p w14:paraId="17E42A13" w14:textId="3DD5F5DE" w:rsidR="00D56B57" w:rsidRDefault="001A782C" w:rsidP="001A782C">
            <w:r>
              <w:t>Encoding</w:t>
            </w:r>
          </w:p>
        </w:tc>
        <w:tc>
          <w:tcPr>
            <w:tcW w:w="4315" w:type="dxa"/>
          </w:tcPr>
          <w:p w14:paraId="272ECBFB" w14:textId="5781404A" w:rsidR="00D56B57" w:rsidRDefault="00FA47AC" w:rsidP="005542BB">
            <w:r>
              <w:t>Meaning</w:t>
            </w:r>
          </w:p>
        </w:tc>
      </w:tr>
      <w:tr w:rsidR="00D56B57" w14:paraId="3318E715" w14:textId="77777777" w:rsidTr="00FA47AC">
        <w:tc>
          <w:tcPr>
            <w:tcW w:w="4315" w:type="dxa"/>
          </w:tcPr>
          <w:p w14:paraId="3E83F788" w14:textId="77777777" w:rsidR="00D56B57" w:rsidRDefault="00D56B57" w:rsidP="005542BB">
            <w:r>
              <w:t>cl</w:t>
            </w:r>
          </w:p>
        </w:tc>
        <w:tc>
          <w:tcPr>
            <w:tcW w:w="4315" w:type="dxa"/>
          </w:tcPr>
          <w:p w14:paraId="67BC0501" w14:textId="77777777" w:rsidR="00D56B57" w:rsidRDefault="00D56B57" w:rsidP="005542BB">
            <w:r>
              <w:t>canonical climb</w:t>
            </w:r>
          </w:p>
        </w:tc>
      </w:tr>
      <w:tr w:rsidR="00D56B57" w14:paraId="5A016CD3" w14:textId="77777777" w:rsidTr="00FA47AC">
        <w:tc>
          <w:tcPr>
            <w:tcW w:w="4315" w:type="dxa"/>
          </w:tcPr>
          <w:p w14:paraId="5D65E3CC" w14:textId="77777777" w:rsidR="00D56B57" w:rsidRDefault="00D56B57" w:rsidP="005542BB">
            <w:r>
              <w:t>cr</w:t>
            </w:r>
          </w:p>
        </w:tc>
        <w:tc>
          <w:tcPr>
            <w:tcW w:w="4315" w:type="dxa"/>
          </w:tcPr>
          <w:p w14:paraId="28E0FAC7" w14:textId="77777777" w:rsidR="00D56B57" w:rsidRDefault="00D56B57" w:rsidP="005542BB">
            <w:r>
              <w:t>canonical cruise</w:t>
            </w:r>
          </w:p>
        </w:tc>
      </w:tr>
      <w:tr w:rsidR="00D56B57" w14:paraId="56E8E36D" w14:textId="77777777" w:rsidTr="00FA47AC">
        <w:tc>
          <w:tcPr>
            <w:tcW w:w="4315" w:type="dxa"/>
          </w:tcPr>
          <w:p w14:paraId="03B8ADE7" w14:textId="77777777" w:rsidR="00D56B57" w:rsidRDefault="00D56B57" w:rsidP="005542BB">
            <w:r>
              <w:t>de</w:t>
            </w:r>
          </w:p>
        </w:tc>
        <w:tc>
          <w:tcPr>
            <w:tcW w:w="4315" w:type="dxa"/>
          </w:tcPr>
          <w:p w14:paraId="5EF422D3" w14:textId="77777777" w:rsidR="00D56B57" w:rsidRDefault="00D56B57" w:rsidP="005542BB">
            <w:r>
              <w:t>canonical descent</w:t>
            </w:r>
          </w:p>
        </w:tc>
      </w:tr>
      <w:tr w:rsidR="00D56B57" w14:paraId="3C6495E3" w14:textId="77777777" w:rsidTr="00FA47AC">
        <w:tc>
          <w:tcPr>
            <w:tcW w:w="4315" w:type="dxa"/>
          </w:tcPr>
          <w:p w14:paraId="3F69A038" w14:textId="77777777" w:rsidR="00D56B57" w:rsidRDefault="00D56B57" w:rsidP="005542BB">
            <w:r>
              <w:t>no</w:t>
            </w:r>
          </w:p>
        </w:tc>
        <w:tc>
          <w:tcPr>
            <w:tcW w:w="4315" w:type="dxa"/>
          </w:tcPr>
          <w:p w14:paraId="52345318" w14:textId="77777777" w:rsidR="00D56B57" w:rsidRDefault="00D56B57" w:rsidP="005542BB">
            <w:r>
              <w:t>no canonical segments</w:t>
            </w:r>
          </w:p>
        </w:tc>
      </w:tr>
    </w:tbl>
    <w:p w14:paraId="7F24C3E0" w14:textId="77777777" w:rsidR="0076778D" w:rsidRDefault="0076778D" w:rsidP="00702063"/>
    <w:p w14:paraId="7D9B3755" w14:textId="77777777" w:rsidR="00ED7C5F" w:rsidRDefault="00ED7C5F" w:rsidP="00702063"/>
    <w:p w14:paraId="5FC81C72" w14:textId="59EFBC63" w:rsidR="00CC26F6" w:rsidRDefault="00B475AF" w:rsidP="00702063">
      <w:r>
        <w:t>This arrangement is flexible for analysts with more general needs. For example, say an analyst wants to use profiles with</w:t>
      </w:r>
      <w:r w:rsidR="00CC26F6">
        <w:t xml:space="preserve"> only smooth climb segments, or say non-smooth cruises and smooth descents, whatever the need, it is easy to tweak the notebook to output the required files.</w:t>
      </w:r>
    </w:p>
    <w:p w14:paraId="04B443F0" w14:textId="354E9C71" w:rsidR="00E90D52" w:rsidRDefault="00E90D52" w:rsidP="00702063">
      <w:r>
        <w:t xml:space="preserve">On the filesystem, the .png files are in </w:t>
      </w:r>
      <w:r w:rsidR="00924B64">
        <w:t>a single</w:t>
      </w:r>
      <w:r w:rsidR="00864D40">
        <w:t xml:space="preserve"> folder</w:t>
      </w:r>
      <w:r>
        <w:t>:</w:t>
      </w:r>
    </w:p>
    <w:p w14:paraId="129F0171" w14:textId="77777777" w:rsidR="00E90D52" w:rsidRDefault="00E90D52" w:rsidP="006A011B">
      <w:pPr>
        <w:pStyle w:val="ListParagraph"/>
        <w:numPr>
          <w:ilvl w:val="0"/>
          <w:numId w:val="24"/>
        </w:numPr>
        <w:spacing w:line="240" w:lineRule="auto"/>
      </w:pPr>
      <w:r>
        <w:t>dashlink</w:t>
      </w:r>
    </w:p>
    <w:p w14:paraId="790708D1" w14:textId="77777777" w:rsidR="00E90D52" w:rsidRDefault="00E90D52" w:rsidP="006A011B">
      <w:pPr>
        <w:pStyle w:val="ListParagraph"/>
        <w:numPr>
          <w:ilvl w:val="1"/>
          <w:numId w:val="24"/>
        </w:numPr>
        <w:spacing w:line="240" w:lineRule="auto"/>
      </w:pPr>
      <w:r>
        <w:t>Train</w:t>
      </w:r>
    </w:p>
    <w:p w14:paraId="1DEA1FAE" w14:textId="09BBC8B7" w:rsidR="00E90D52" w:rsidRDefault="00924B64" w:rsidP="006A011B">
      <w:pPr>
        <w:pStyle w:val="ListParagraph"/>
        <w:numPr>
          <w:ilvl w:val="2"/>
          <w:numId w:val="24"/>
        </w:numPr>
        <w:spacing w:line="240" w:lineRule="auto"/>
      </w:pPr>
      <w:r>
        <w:t>png2 [contains all the png files</w:t>
      </w:r>
      <w:r w:rsidR="00E90D52">
        <w:t>]</w:t>
      </w:r>
    </w:p>
    <w:p w14:paraId="39CE2376" w14:textId="6F457ED8" w:rsidR="00E90D52" w:rsidRDefault="00924B64" w:rsidP="006A011B">
      <w:pPr>
        <w:pStyle w:val="ListParagraph"/>
        <w:numPr>
          <w:ilvl w:val="2"/>
          <w:numId w:val="24"/>
        </w:numPr>
        <w:spacing w:line="240" w:lineRule="auto"/>
      </w:pPr>
      <w:r>
        <w:t>canonical-segments.csv file</w:t>
      </w:r>
    </w:p>
    <w:p w14:paraId="3D3A0744" w14:textId="77777777" w:rsidR="00CC26F6" w:rsidRDefault="00CC26F6" w:rsidP="00702063"/>
    <w:p w14:paraId="519717A1" w14:textId="7002E7F7" w:rsidR="00924B64" w:rsidRDefault="00924B64" w:rsidP="00702063">
      <w:r>
        <w:t xml:space="preserve">The code for the Stage II model is present in </w:t>
      </w:r>
      <w:r w:rsidR="00E44D52">
        <w:t xml:space="preserve">the </w:t>
      </w:r>
      <w:r>
        <w:t>Python notebook:</w:t>
      </w:r>
    </w:p>
    <w:p w14:paraId="5820120D" w14:textId="777E14AF" w:rsidR="00924B64" w:rsidRDefault="004A0E92" w:rsidP="001D568F">
      <w:pPr>
        <w:spacing w:line="240" w:lineRule="auto"/>
        <w:ind w:left="720" w:firstLine="0"/>
      </w:pPr>
      <w:hyperlink r:id="rId66" w:history="1">
        <w:r w:rsidR="00F756A3" w:rsidRPr="001D568F">
          <w:rPr>
            <w:rStyle w:val="Hyperlink"/>
          </w:rPr>
          <w:t>30_mod2.ipynb</w:t>
        </w:r>
      </w:hyperlink>
    </w:p>
    <w:p w14:paraId="19073888" w14:textId="77777777" w:rsidR="006A011B" w:rsidRDefault="006A011B" w:rsidP="00702063"/>
    <w:p w14:paraId="7C3D508D" w14:textId="2BAAEDEC" w:rsidR="000D42B1" w:rsidRDefault="000D42B1" w:rsidP="00702063">
      <w:r>
        <w:t xml:space="preserve">The model’s notebook performs </w:t>
      </w:r>
      <w:r w:rsidR="0038503C">
        <w:t>similar steps to what was described in Stage III. The main difference is due to training that supports multi-label classification</w:t>
      </w:r>
      <w:r w:rsidR="00657B65">
        <w:t xml:space="preserve"> rather than binary classification</w:t>
      </w:r>
      <w:r w:rsidR="0038503C">
        <w:t>.</w:t>
      </w:r>
    </w:p>
    <w:p w14:paraId="420656D0" w14:textId="61544649" w:rsidR="004A1D4C" w:rsidRDefault="00B434CE" w:rsidP="00702063">
      <w:r>
        <w:fldChar w:fldCharType="begin"/>
      </w:r>
      <w:r>
        <w:instrText xml:space="preserve"> REF _Ref21082179 \h </w:instrText>
      </w:r>
      <w:r>
        <w:fldChar w:fldCharType="separate"/>
      </w:r>
      <w:r>
        <w:t xml:space="preserve">Figure </w:t>
      </w:r>
      <w:r>
        <w:rPr>
          <w:noProof/>
        </w:rPr>
        <w:t>4</w:t>
      </w:r>
      <w:r>
        <w:t>.</w:t>
      </w:r>
      <w:r>
        <w:rPr>
          <w:noProof/>
        </w:rPr>
        <w:t>12</w:t>
      </w:r>
      <w:r>
        <w:fldChar w:fldCharType="end"/>
      </w:r>
      <w:r>
        <w:t xml:space="preserve"> </w:t>
      </w:r>
      <w:r w:rsidR="00793021">
        <w:t>shows some examples of multi-label classification from the notebook.</w:t>
      </w:r>
    </w:p>
    <w:p w14:paraId="1EB425A0" w14:textId="5783D3D6" w:rsidR="00F279D0" w:rsidRDefault="00876D44" w:rsidP="00702063">
      <w:r>
        <w:t>The</w:t>
      </w:r>
      <w:r w:rsidR="0098524C">
        <w:t xml:space="preserve"> best</w:t>
      </w:r>
      <w:r>
        <w:t xml:space="preserve"> </w:t>
      </w:r>
      <m:oMath>
        <m:sSub>
          <m:sSubPr>
            <m:ctrlPr>
              <w:rPr>
                <w:rFonts w:ascii="Cambria Math" w:hAnsi="Cambria Math"/>
                <w:b/>
                <w:i/>
              </w:rPr>
            </m:ctrlPr>
          </m:sSubPr>
          <m:e>
            <m:r>
              <w:rPr>
                <w:rFonts w:ascii="Cambria Math" w:hAnsi="Cambria Math"/>
              </w:rPr>
              <m:t>F</m:t>
            </m:r>
            <m:ctrlPr>
              <w:rPr>
                <w:rFonts w:ascii="Cambria Math" w:hAnsi="Cambria Math"/>
                <w:i/>
              </w:rPr>
            </m:ctrlPr>
          </m:e>
          <m:sub>
            <m:r>
              <w:rPr>
                <w:rFonts w:ascii="Cambria Math" w:hAnsi="Cambria Math"/>
              </w:rPr>
              <m:t>1</m:t>
            </m:r>
          </m:sub>
        </m:sSub>
      </m:oMath>
      <w:r w:rsidR="009832DE" w:rsidRPr="009832DE">
        <w:t xml:space="preserve"> score</w:t>
      </w:r>
      <w:r w:rsidR="009832DE">
        <w:t xml:space="preserve"> </w:t>
      </w:r>
      <w:r w:rsidR="0098524C">
        <w:t xml:space="preserve">that could be obtained </w:t>
      </w:r>
      <w:r w:rsidR="009832DE">
        <w:t>for mod2</w:t>
      </w:r>
      <w:r w:rsidR="0098524C">
        <w:t xml:space="preserve"> during training</w:t>
      </w:r>
      <w:r w:rsidR="009832DE">
        <w:t xml:space="preserve"> is </w:t>
      </w:r>
      <w:r w:rsidR="009E0042">
        <w:t>0.937</w:t>
      </w:r>
      <w:r w:rsidR="003B7639">
        <w:t xml:space="preserve"> (</w:t>
      </w:r>
      <w:r w:rsidR="001F136B">
        <w:t xml:space="preserve">compare with </w:t>
      </w:r>
      <w:r w:rsidR="00ED3A1C">
        <w:fldChar w:fldCharType="begin"/>
      </w:r>
      <w:r w:rsidR="00ED3A1C">
        <w:instrText xml:space="preserve"> REF _Ref21083325 \h </w:instrText>
      </w:r>
      <w:r w:rsidR="00ED3A1C">
        <w:fldChar w:fldCharType="separate"/>
      </w:r>
      <w:r w:rsidR="00ED3A1C">
        <w:t xml:space="preserve">Table </w:t>
      </w:r>
      <w:r w:rsidR="00ED3A1C">
        <w:rPr>
          <w:noProof/>
        </w:rPr>
        <w:t>4</w:t>
      </w:r>
      <w:r w:rsidR="00ED3A1C">
        <w:noBreakHyphen/>
      </w:r>
      <w:r w:rsidR="00ED3A1C">
        <w:rPr>
          <w:noProof/>
        </w:rPr>
        <w:t>3</w:t>
      </w:r>
      <w:r w:rsidR="00ED3A1C">
        <w:fldChar w:fldCharType="end"/>
      </w:r>
      <w:r w:rsidR="003B7639">
        <w:t>)</w:t>
      </w:r>
      <w:r w:rsidR="009832DE">
        <w:t xml:space="preserve">. This is </w:t>
      </w:r>
      <w:r w:rsidR="009E0042">
        <w:t xml:space="preserve">much </w:t>
      </w:r>
      <w:r w:rsidR="008D5859">
        <w:t xml:space="preserve">lower than the score for </w:t>
      </w:r>
      <w:r w:rsidR="009832DE">
        <w:t>mod</w:t>
      </w:r>
      <w:r w:rsidR="00005755">
        <w:t>3</w:t>
      </w:r>
      <w:r w:rsidR="009832DE">
        <w:t>a</w:t>
      </w:r>
      <w:r w:rsidR="00D91679">
        <w:t xml:space="preserve"> (1.000).</w:t>
      </w:r>
      <w:r w:rsidR="009832DE">
        <w:t xml:space="preserve"> </w:t>
      </w:r>
      <w:r w:rsidR="00D91679">
        <w:t>F</w:t>
      </w:r>
      <w:r w:rsidR="009832DE">
        <w:t xml:space="preserve">irstly, it </w:t>
      </w:r>
      <w:r w:rsidR="00E61733">
        <w:rPr>
          <w:noProof/>
        </w:rPr>
        <w:lastRenderedPageBreak/>
        <mc:AlternateContent>
          <mc:Choice Requires="wpg">
            <w:drawing>
              <wp:anchor distT="914400" distB="914400" distL="114300" distR="114300" simplePos="0" relativeHeight="251769856" behindDoc="0" locked="0" layoutInCell="1" allowOverlap="1" wp14:anchorId="1D27C31E" wp14:editId="02AB1047">
                <wp:simplePos x="0" y="0"/>
                <wp:positionH relativeFrom="margin">
                  <wp:align>center</wp:align>
                </wp:positionH>
                <wp:positionV relativeFrom="margin">
                  <wp:align>top</wp:align>
                </wp:positionV>
                <wp:extent cx="5486400" cy="6227064"/>
                <wp:effectExtent l="0" t="0" r="0" b="0"/>
                <wp:wrapTopAndBottom/>
                <wp:docPr id="107" name="Group 107"/>
                <wp:cNvGraphicFramePr/>
                <a:graphic xmlns:a="http://schemas.openxmlformats.org/drawingml/2006/main">
                  <a:graphicData uri="http://schemas.microsoft.com/office/word/2010/wordprocessingGroup">
                    <wpg:wgp>
                      <wpg:cNvGrpSpPr/>
                      <wpg:grpSpPr>
                        <a:xfrm>
                          <a:off x="0" y="0"/>
                          <a:ext cx="5486400" cy="6227064"/>
                          <a:chOff x="0" y="0"/>
                          <a:chExt cx="5486400" cy="6227445"/>
                        </a:xfrm>
                      </wpg:grpSpPr>
                      <pic:pic xmlns:pic="http://schemas.openxmlformats.org/drawingml/2006/picture">
                        <pic:nvPicPr>
                          <pic:cNvPr id="67" name="Picture 67" descr="../../../../../../../../../Downloads/do"/>
                          <pic:cNvPicPr>
                            <a:picLocks noChangeAspect="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5908040"/>
                          </a:xfrm>
                          <a:prstGeom prst="rect">
                            <a:avLst/>
                          </a:prstGeom>
                          <a:noFill/>
                          <a:ln>
                            <a:noFill/>
                          </a:ln>
                        </pic:spPr>
                      </pic:pic>
                      <wps:wsp>
                        <wps:cNvPr id="106" name="Text Box 106"/>
                        <wps:cNvSpPr txBox="1"/>
                        <wps:spPr>
                          <a:xfrm>
                            <a:off x="0" y="5969000"/>
                            <a:ext cx="5486400" cy="258445"/>
                          </a:xfrm>
                          <a:prstGeom prst="rect">
                            <a:avLst/>
                          </a:prstGeom>
                          <a:solidFill>
                            <a:prstClr val="white"/>
                          </a:solidFill>
                          <a:ln>
                            <a:noFill/>
                          </a:ln>
                          <a:effectLst/>
                        </wps:spPr>
                        <wps:txbx>
                          <w:txbxContent>
                            <w:p w14:paraId="238F8D14" w14:textId="398F5710" w:rsidR="004A0E92" w:rsidRPr="00F80F52" w:rsidRDefault="004A0E92" w:rsidP="003852E7">
                              <w:pPr>
                                <w:pStyle w:val="Caption"/>
                                <w:rPr>
                                  <w:rFonts w:ascii="Times New Roman" w:hAnsi="Times New Roman" w:cs="Times New Roman"/>
                                  <w:noProof/>
                                </w:rPr>
                              </w:pPr>
                              <w:bookmarkStart w:id="103" w:name="_Ref21082179"/>
                              <w:bookmarkStart w:id="104" w:name="_Toc24444483"/>
                              <w:r>
                                <w:t xml:space="preserve">Figure </w:t>
                              </w:r>
                              <w:fldSimple w:instr=" STYLEREF 1 \s ">
                                <w:r>
                                  <w:rPr>
                                    <w:noProof/>
                                  </w:rPr>
                                  <w:t>4</w:t>
                                </w:r>
                              </w:fldSimple>
                              <w:r>
                                <w:t>.</w:t>
                              </w:r>
                              <w:fldSimple w:instr=" SEQ Figure \* ARABIC \s 1 ">
                                <w:r>
                                  <w:rPr>
                                    <w:noProof/>
                                  </w:rPr>
                                  <w:t>12</w:t>
                                </w:r>
                              </w:fldSimple>
                              <w:bookmarkEnd w:id="103"/>
                              <w:r>
                                <w:t xml:space="preserve"> </w:t>
                              </w:r>
                              <w:r w:rsidRPr="0085098F">
                                <w:t>Examples of multi-label classification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D27C31E" id="Group 107" o:spid="_x0000_s1068" style="position:absolute;left:0;text-align:left;margin-left:0;margin-top:0;width:6in;height:490.3pt;z-index:251769856;mso-wrap-distance-top:1in;mso-wrap-distance-bottom:1in;mso-position-horizontal:center;mso-position-horizontal-relative:margin;mso-position-vertical:top;mso-position-vertical-relative:margin;mso-height-relative:margin" coordsize="5486400,62274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">
                <v:shape id="Picture 67" o:spid="_x0000_s1069" type="#_x0000_t75" alt="../../../../../../../../../Downloads/do" style="position:absolute;width:5486400;height:59080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x+&#10;YDHFAAAA2wAAAA8AAABkcnMvZG93bnJldi54bWxEj0FrwkAUhO+C/2F5hV5ENy00SuomSKlQT0WN&#10;oLdH9jUJzb6N2W2S/vtuQfA4zMw3zDobTSN66lxtWcHTIgJBXFhdc6kgP27nKxDOI2tsLJOCX3KQ&#10;pdPJGhNtB95Tf/ClCBB2CSqovG8TKV1RkUG3sC1x8L5sZ9AH2ZVSdzgEuGnkcxTF0mDNYaHClt4q&#10;Kr4PP0bBRc5O9XnYFe+fL2VLeX/d7q6xUo8P4+YVhKfR38O39odWEC/h/0v4ATL9A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MfmAxxQAAANsAAAAPAAAAAAAAAAAAAAAAAJwC&#10;AABkcnMvZG93bnJldi54bWxQSwUGAAAAAAQABAD3AAAAjgMAAAAA&#10;">
                  <v:imagedata r:id="rId68" o:title="../../../../../../../../../Downloads/do"/>
                  <v:path arrowok="t"/>
                </v:shape>
                <v:shape id="Text Box 106" o:spid="_x0000_s1070" type="#_x0000_t202" style="position:absolute;top:5969000;width:5486400;height:258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ExSZxAAA&#10;ANwAAAAPAAAAZHJzL2Rvd25yZXYueG1sRE9NawIxEL0L/Q9hCr2IZltlKVujiCjUXqRbL96GzbjZ&#10;djNZkqxu/30jCL3N433OYjXYVlzIh8axgudpBoK4crrhWsHxazd5BREissbWMSn4pQCr5cNogYV2&#10;V/6kSxlrkUI4FKjAxNgVUobKkMUwdR1x4s7OW4wJ+lpqj9cUblv5kmW5tNhwajDY0cZQ9VP2VsFh&#10;fjqYcX/efqznM78/9pv8uy6Venoc1m8gIg3xX3x3v+s0P8vh9ky6QC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xMUmcQAAADcAAAADwAAAAAAAAAAAAAAAACXAgAAZHJzL2Rv&#10;d25yZXYueG1sUEsFBgAAAAAEAAQA9QAAAIgDAAAAAA==&#10;" stroked="f">
                  <v:textbox style="mso-fit-shape-to-text:t" inset="0,0,0,0">
                    <w:txbxContent>
                      <w:p w14:paraId="238F8D14" w14:textId="398F5710" w:rsidR="004A0E92" w:rsidRPr="00F80F52" w:rsidRDefault="004A0E92" w:rsidP="003852E7">
                        <w:pPr>
                          <w:pStyle w:val="Caption"/>
                          <w:rPr>
                            <w:rFonts w:ascii="Times New Roman" w:hAnsi="Times New Roman" w:cs="Times New Roman"/>
                            <w:noProof/>
                          </w:rPr>
                        </w:pPr>
                        <w:bookmarkStart w:id="105" w:name="_Ref21082179"/>
                        <w:bookmarkStart w:id="106" w:name="_Toc24444483"/>
                        <w:r>
                          <w:t xml:space="preserve">Figure </w:t>
                        </w:r>
                        <w:fldSimple w:instr=" STYLEREF 1 \s ">
                          <w:r>
                            <w:rPr>
                              <w:noProof/>
                            </w:rPr>
                            <w:t>4</w:t>
                          </w:r>
                        </w:fldSimple>
                        <w:r>
                          <w:t>.</w:t>
                        </w:r>
                        <w:fldSimple w:instr=" SEQ Figure \* ARABIC \s 1 ">
                          <w:r>
                            <w:rPr>
                              <w:noProof/>
                            </w:rPr>
                            <w:t>12</w:t>
                          </w:r>
                        </w:fldSimple>
                        <w:bookmarkEnd w:id="105"/>
                        <w:r>
                          <w:t xml:space="preserve"> </w:t>
                        </w:r>
                        <w:r w:rsidRPr="0085098F">
                          <w:t>Examples of multi-label classification</w:t>
                        </w:r>
                        <w:bookmarkEnd w:id="106"/>
                      </w:p>
                    </w:txbxContent>
                  </v:textbox>
                </v:shape>
                <w10:wrap type="topAndBottom" anchorx="margin" anchory="margin"/>
              </v:group>
            </w:pict>
          </mc:Fallback>
        </mc:AlternateContent>
      </w:r>
      <w:r w:rsidR="009832DE">
        <w:t>was trained on fewer data points</w:t>
      </w:r>
      <w:r w:rsidR="00342D69">
        <w:t xml:space="preserve"> (</w:t>
      </w:r>
      <w:r w:rsidR="00383B10">
        <w:fldChar w:fldCharType="begin"/>
      </w:r>
      <w:r w:rsidR="00383B10">
        <w:instrText xml:space="preserve"> REF _Ref21082253 \h </w:instrText>
      </w:r>
      <w:r w:rsidR="00383B10">
        <w:fldChar w:fldCharType="separate"/>
      </w:r>
      <w:r w:rsidR="00383B10">
        <w:t xml:space="preserve">Figure </w:t>
      </w:r>
      <w:r w:rsidR="00383B10">
        <w:rPr>
          <w:noProof/>
        </w:rPr>
        <w:t>5</w:t>
      </w:r>
      <w:r w:rsidR="00383B10">
        <w:t>.</w:t>
      </w:r>
      <w:r w:rsidR="00383B10">
        <w:rPr>
          <w:noProof/>
        </w:rPr>
        <w:t>1</w:t>
      </w:r>
      <w:r w:rsidR="00383B10">
        <w:fldChar w:fldCharType="end"/>
      </w:r>
      <w:r w:rsidR="00342D69">
        <w:t>)</w:t>
      </w:r>
      <w:r w:rsidR="009832DE">
        <w:t>. Secondly, the labeling process introduced some noise. It is somewhat subjective to decide whether</w:t>
      </w:r>
      <w:r w:rsidR="00724500">
        <w:t>, for example,</w:t>
      </w:r>
      <w:r w:rsidR="009832DE">
        <w:t xml:space="preserve"> a discontinuity </w:t>
      </w:r>
      <w:r w:rsidR="009832DE">
        <w:lastRenderedPageBreak/>
        <w:t>towards the end of the cruise</w:t>
      </w:r>
      <w:r w:rsidR="00724500">
        <w:t xml:space="preserve"> segment is associated with </w:t>
      </w:r>
      <w:r w:rsidR="009832DE">
        <w:t>cruise</w:t>
      </w:r>
      <w:r w:rsidR="00724500">
        <w:t xml:space="preserve"> itself</w:t>
      </w:r>
      <w:r w:rsidR="009832DE">
        <w:t>, or</w:t>
      </w:r>
      <w:r w:rsidR="00724500">
        <w:t>, alternatively,</w:t>
      </w:r>
      <w:r w:rsidR="009832DE">
        <w:t xml:space="preserve"> with the beginning of descent.</w:t>
      </w:r>
      <w:r w:rsidR="009D5FD2">
        <w:t xml:space="preserve"> The model finds the classification task a bit more challenging due to th</w:t>
      </w:r>
      <w:r w:rsidR="007B3F13">
        <w:t>is</w:t>
      </w:r>
      <w:r w:rsidR="00815101">
        <w:t xml:space="preserve"> noise.</w:t>
      </w:r>
    </w:p>
    <w:p w14:paraId="00141EC1" w14:textId="77777777" w:rsidR="00F279D0" w:rsidRDefault="00F279D0" w:rsidP="00702063">
      <w:pPr>
        <w:pStyle w:val="Heading3"/>
      </w:pPr>
      <w:bookmarkStart w:id="107" w:name="_Toc24436546"/>
      <w:r w:rsidRPr="00166B20">
        <w:t>Stage I</w:t>
      </w:r>
      <w:r>
        <w:t>: Extended/Short Cruises Model (mod1)</w:t>
      </w:r>
      <w:bookmarkEnd w:id="107"/>
    </w:p>
    <w:p w14:paraId="0F6DFEA5" w14:textId="286609C4" w:rsidR="00794EE6" w:rsidRDefault="0077786B" w:rsidP="00702063">
      <w:r>
        <w:rPr>
          <w:lang w:eastAsia="ja-JP"/>
        </w:rPr>
        <w:t>The input for this model (</w:t>
      </w:r>
      <w:r w:rsidR="00092104">
        <w:rPr>
          <w:lang w:eastAsia="ja-JP"/>
        </w:rPr>
        <w:t>6</w:t>
      </w:r>
      <w:r w:rsidR="00577642">
        <w:rPr>
          <w:lang w:eastAsia="ja-JP"/>
        </w:rPr>
        <w:t>74</w:t>
      </w:r>
      <w:r>
        <w:rPr>
          <w:lang w:eastAsia="ja-JP"/>
        </w:rPr>
        <w:t xml:space="preserve"> data points) </w:t>
      </w:r>
      <w:r w:rsidR="007604C8">
        <w:rPr>
          <w:lang w:eastAsia="ja-JP"/>
        </w:rPr>
        <w:t>are all the profiles</w:t>
      </w:r>
      <w:r>
        <w:rPr>
          <w:lang w:eastAsia="ja-JP"/>
        </w:rPr>
        <w:t xml:space="preserve"> th</w:t>
      </w:r>
      <w:r w:rsidR="00194ECA">
        <w:rPr>
          <w:lang w:eastAsia="ja-JP"/>
        </w:rPr>
        <w:t>at w</w:t>
      </w:r>
      <w:r w:rsidR="00B506C1">
        <w:rPr>
          <w:lang w:eastAsia="ja-JP"/>
        </w:rPr>
        <w:t>ere</w:t>
      </w:r>
      <w:r w:rsidR="00194ECA">
        <w:rPr>
          <w:lang w:eastAsia="ja-JP"/>
        </w:rPr>
        <w:t xml:space="preserve"> output from the Stage II</w:t>
      </w:r>
      <w:r>
        <w:rPr>
          <w:lang w:eastAsia="ja-JP"/>
        </w:rPr>
        <w:t xml:space="preserve"> model (i.e. mod</w:t>
      </w:r>
      <w:r w:rsidR="00092104">
        <w:rPr>
          <w:lang w:eastAsia="ja-JP"/>
        </w:rPr>
        <w:t>2</w:t>
      </w:r>
      <w:r>
        <w:rPr>
          <w:lang w:eastAsia="ja-JP"/>
        </w:rPr>
        <w:t xml:space="preserve">). </w:t>
      </w:r>
      <w:r w:rsidR="007604C8">
        <w:rPr>
          <w:lang w:eastAsia="ja-JP"/>
        </w:rPr>
        <w:t xml:space="preserve">These are the images of all profiles that have </w:t>
      </w:r>
      <w:r w:rsidR="007604C8" w:rsidRPr="007604C8">
        <w:rPr>
          <w:lang w:eastAsia="ja-JP"/>
        </w:rPr>
        <w:t>canonical cruise</w:t>
      </w:r>
      <w:r w:rsidR="007604C8">
        <w:rPr>
          <w:lang w:eastAsia="ja-JP"/>
        </w:rPr>
        <w:t xml:space="preserve"> segments</w:t>
      </w:r>
      <w:r w:rsidR="007604C8" w:rsidRPr="007604C8">
        <w:rPr>
          <w:lang w:eastAsia="ja-JP"/>
        </w:rPr>
        <w:t xml:space="preserve">, regardless of </w:t>
      </w:r>
      <w:r w:rsidR="007604C8">
        <w:rPr>
          <w:lang w:eastAsia="ja-JP"/>
        </w:rPr>
        <w:t xml:space="preserve">the canonicity of </w:t>
      </w:r>
      <w:r w:rsidR="007604C8" w:rsidRPr="007604C8">
        <w:rPr>
          <w:lang w:eastAsia="ja-JP"/>
        </w:rPr>
        <w:t>climb or descent</w:t>
      </w:r>
      <w:r w:rsidR="007604C8">
        <w:rPr>
          <w:lang w:eastAsia="ja-JP"/>
        </w:rPr>
        <w:t xml:space="preserve"> segments.</w:t>
      </w:r>
      <w:r w:rsidR="007604C8" w:rsidRPr="007604C8">
        <w:rPr>
          <w:lang w:eastAsia="ja-JP"/>
        </w:rPr>
        <w:t xml:space="preserve"> </w:t>
      </w:r>
      <w:r>
        <w:t xml:space="preserve">In the software, this model is called </w:t>
      </w:r>
      <w:r w:rsidRPr="00C63C87">
        <w:rPr>
          <w:i/>
        </w:rPr>
        <w:t>mod</w:t>
      </w:r>
      <w:r w:rsidR="00092104">
        <w:rPr>
          <w:i/>
        </w:rPr>
        <w:t>1</w:t>
      </w:r>
      <w:r>
        <w:t>. The purpose of the model is to</w:t>
      </w:r>
      <w:r w:rsidR="00092104">
        <w:t xml:space="preserve"> </w:t>
      </w:r>
      <w:r w:rsidR="007604C8">
        <w:t>binary-classify between extended cruise segments</w:t>
      </w:r>
      <w:r w:rsidR="00937D11">
        <w:t xml:space="preserve"> (labeled </w:t>
      </w:r>
      <w:r w:rsidR="00937D11" w:rsidRPr="00937D11">
        <w:rPr>
          <w:i/>
        </w:rPr>
        <w:t>typ</w:t>
      </w:r>
      <w:r w:rsidR="00937D11">
        <w:t>)</w:t>
      </w:r>
      <w:r w:rsidR="007604C8">
        <w:t xml:space="preserve"> and segments with shorter cruises</w:t>
      </w:r>
      <w:r w:rsidR="00937D11">
        <w:t xml:space="preserve"> (labeled </w:t>
      </w:r>
      <w:r w:rsidR="00937D11" w:rsidRPr="00937D11">
        <w:rPr>
          <w:i/>
        </w:rPr>
        <w:t>non</w:t>
      </w:r>
      <w:r w:rsidR="00937D11">
        <w:t>)</w:t>
      </w:r>
      <w:r w:rsidR="007604C8">
        <w:t xml:space="preserve">. </w:t>
      </w:r>
      <w:r w:rsidR="0048055B">
        <w:t>Each of the 6</w:t>
      </w:r>
      <w:r w:rsidR="009D16B5">
        <w:t>74</w:t>
      </w:r>
      <w:r w:rsidR="0048055B">
        <w:t xml:space="preserve"> images were inspected and </w:t>
      </w:r>
      <w:r w:rsidR="002A1547">
        <w:t xml:space="preserve">manually </w:t>
      </w:r>
      <w:r w:rsidR="0048055B">
        <w:t>placed in the</w:t>
      </w:r>
      <w:r w:rsidR="003802EE">
        <w:t xml:space="preserve"> appropriate folder (</w:t>
      </w:r>
      <w:r w:rsidR="0048055B" w:rsidRPr="0048055B">
        <w:rPr>
          <w:i/>
        </w:rPr>
        <w:t>typ</w:t>
      </w:r>
      <w:r w:rsidR="0048055B">
        <w:t xml:space="preserve"> </w:t>
      </w:r>
      <w:r w:rsidR="00393E36">
        <w:t xml:space="preserve">or </w:t>
      </w:r>
      <w:r w:rsidR="00393E36" w:rsidRPr="00393E36">
        <w:rPr>
          <w:i/>
        </w:rPr>
        <w:t>non</w:t>
      </w:r>
      <w:r w:rsidR="00393E36">
        <w:t>)</w:t>
      </w:r>
      <w:r w:rsidR="0048055B">
        <w:t>.</w:t>
      </w:r>
    </w:p>
    <w:p w14:paraId="5609BD1D" w14:textId="3B6C8384" w:rsidR="00864D40" w:rsidRDefault="00864D40" w:rsidP="00702063">
      <w:r>
        <w:t>On the filesystem, the</w:t>
      </w:r>
      <w:r w:rsidR="005D3959">
        <w:t xml:space="preserve"> relevant</w:t>
      </w:r>
      <w:r>
        <w:t xml:space="preserve"> .png files are in folders:</w:t>
      </w:r>
    </w:p>
    <w:p w14:paraId="4EA8D2FB" w14:textId="2D02A09D" w:rsidR="00864D40" w:rsidRDefault="00864D40" w:rsidP="006A011B">
      <w:pPr>
        <w:pStyle w:val="ListParagraph"/>
        <w:numPr>
          <w:ilvl w:val="0"/>
          <w:numId w:val="24"/>
        </w:numPr>
        <w:spacing w:line="240" w:lineRule="auto"/>
      </w:pPr>
      <w:r>
        <w:t>dashlink</w:t>
      </w:r>
    </w:p>
    <w:p w14:paraId="3DB2D208" w14:textId="60FCA418" w:rsidR="00864D40" w:rsidRDefault="00864D40" w:rsidP="006A011B">
      <w:pPr>
        <w:pStyle w:val="ListParagraph"/>
        <w:numPr>
          <w:ilvl w:val="1"/>
          <w:numId w:val="24"/>
        </w:numPr>
        <w:spacing w:line="240" w:lineRule="auto"/>
      </w:pPr>
      <w:r>
        <w:t>Train</w:t>
      </w:r>
    </w:p>
    <w:p w14:paraId="1030577F" w14:textId="0BC09954" w:rsidR="00864D40" w:rsidRDefault="00864D40" w:rsidP="006A011B">
      <w:pPr>
        <w:pStyle w:val="ListParagraph"/>
        <w:numPr>
          <w:ilvl w:val="2"/>
          <w:numId w:val="24"/>
        </w:numPr>
        <w:spacing w:line="240" w:lineRule="auto"/>
      </w:pPr>
      <w:r>
        <w:t>png1 [‘1’ refers to mod1]</w:t>
      </w:r>
    </w:p>
    <w:p w14:paraId="11271785" w14:textId="0CAB078C" w:rsidR="00864D40" w:rsidRDefault="00864D40" w:rsidP="006A011B">
      <w:pPr>
        <w:pStyle w:val="ListParagraph"/>
        <w:numPr>
          <w:ilvl w:val="3"/>
          <w:numId w:val="24"/>
        </w:numPr>
        <w:spacing w:line="240" w:lineRule="auto"/>
      </w:pPr>
      <w:r>
        <w:t>non [short cruises]</w:t>
      </w:r>
    </w:p>
    <w:p w14:paraId="564CAFB0" w14:textId="63DE34E9" w:rsidR="00864D40" w:rsidRDefault="00864D40" w:rsidP="006A011B">
      <w:pPr>
        <w:pStyle w:val="ListParagraph"/>
        <w:numPr>
          <w:ilvl w:val="3"/>
          <w:numId w:val="24"/>
        </w:numPr>
        <w:spacing w:line="240" w:lineRule="auto"/>
      </w:pPr>
      <w:r>
        <w:t>typ [extended cruises]</w:t>
      </w:r>
    </w:p>
    <w:p w14:paraId="7E14CEBE" w14:textId="309B54D0" w:rsidR="00864D40" w:rsidRDefault="00864D40" w:rsidP="00702063"/>
    <w:p w14:paraId="7F4C475B" w14:textId="39ED4DB4" w:rsidR="00864D40" w:rsidRDefault="00864D40" w:rsidP="00702063">
      <w:r>
        <w:t xml:space="preserve">The code for the </w:t>
      </w:r>
      <w:r w:rsidR="008024FD">
        <w:t>Stage I</w:t>
      </w:r>
      <w:r>
        <w:t xml:space="preserve"> model is present in </w:t>
      </w:r>
      <w:r w:rsidR="005D3959">
        <w:t xml:space="preserve">the </w:t>
      </w:r>
      <w:r>
        <w:t>Python notebook:</w:t>
      </w:r>
    </w:p>
    <w:p w14:paraId="22A6E4B6" w14:textId="503C50AB" w:rsidR="00864D40" w:rsidRPr="002A1547" w:rsidRDefault="004A0E92" w:rsidP="002A1547">
      <w:pPr>
        <w:spacing w:line="240" w:lineRule="auto"/>
        <w:ind w:left="720" w:firstLine="0"/>
      </w:pPr>
      <w:hyperlink r:id="rId69" w:history="1">
        <w:r w:rsidR="008024FD" w:rsidRPr="002A1547">
          <w:rPr>
            <w:rStyle w:val="Hyperlink"/>
          </w:rPr>
          <w:t>30_mod1.ipynb</w:t>
        </w:r>
      </w:hyperlink>
    </w:p>
    <w:p w14:paraId="77A0E617" w14:textId="3862317B" w:rsidR="00864D40" w:rsidRDefault="00864D40" w:rsidP="00702063"/>
    <w:p w14:paraId="72A80799" w14:textId="5A37B0F1" w:rsidR="00864D40" w:rsidRDefault="00864D40" w:rsidP="00702063">
      <w:r>
        <w:t xml:space="preserve">The model’s notebook performs </w:t>
      </w:r>
      <w:r w:rsidR="008024FD">
        <w:t>the same</w:t>
      </w:r>
      <w:r>
        <w:t xml:space="preserve"> steps </w:t>
      </w:r>
      <w:r w:rsidR="008024FD">
        <w:t>as</w:t>
      </w:r>
      <w:r>
        <w:t xml:space="preserve"> was described in Stage III. </w:t>
      </w:r>
    </w:p>
    <w:p w14:paraId="784B9947" w14:textId="1B7F20AF" w:rsidR="006874A7" w:rsidRDefault="000E7B62" w:rsidP="00702063">
      <w:r>
        <w:t xml:space="preserve">The best </w:t>
      </w:r>
      <m:oMath>
        <m:sSub>
          <m:sSubPr>
            <m:ctrlPr>
              <w:rPr>
                <w:rFonts w:ascii="Cambria Math" w:hAnsi="Cambria Math"/>
                <w:b/>
                <w:i/>
              </w:rPr>
            </m:ctrlPr>
          </m:sSubPr>
          <m:e>
            <m:r>
              <w:rPr>
                <w:rFonts w:ascii="Cambria Math" w:hAnsi="Cambria Math"/>
              </w:rPr>
              <m:t>F</m:t>
            </m:r>
            <m:ctrlPr>
              <w:rPr>
                <w:rFonts w:ascii="Cambria Math" w:hAnsi="Cambria Math"/>
                <w:i/>
              </w:rPr>
            </m:ctrlPr>
          </m:e>
          <m:sub>
            <m:r>
              <w:rPr>
                <w:rFonts w:ascii="Cambria Math" w:hAnsi="Cambria Math"/>
              </w:rPr>
              <m:t>1</m:t>
            </m:r>
          </m:sub>
        </m:sSub>
      </m:oMath>
      <w:r w:rsidRPr="009832DE">
        <w:t xml:space="preserve"> score</w:t>
      </w:r>
      <w:r>
        <w:t xml:space="preserve"> that could be obtained </w:t>
      </w:r>
      <w:r w:rsidR="00005755">
        <w:t>for mod1</w:t>
      </w:r>
      <w:r>
        <w:t xml:space="preserve"> during training is 0.</w:t>
      </w:r>
      <w:r w:rsidR="008D5C8D">
        <w:t>947</w:t>
      </w:r>
      <w:r>
        <w:t xml:space="preserve"> (compare with </w:t>
      </w:r>
      <w:r w:rsidR="00622C46">
        <w:fldChar w:fldCharType="begin"/>
      </w:r>
      <w:r w:rsidR="00622C46">
        <w:instrText xml:space="preserve"> REF _Ref21083325 \h </w:instrText>
      </w:r>
      <w:r w:rsidR="00622C46">
        <w:fldChar w:fldCharType="separate"/>
      </w:r>
      <w:r w:rsidR="00622C46">
        <w:t xml:space="preserve">Table </w:t>
      </w:r>
      <w:r w:rsidR="00622C46">
        <w:rPr>
          <w:noProof/>
        </w:rPr>
        <w:t>4</w:t>
      </w:r>
      <w:r w:rsidR="00622C46">
        <w:noBreakHyphen/>
      </w:r>
      <w:r w:rsidR="00622C46">
        <w:rPr>
          <w:noProof/>
        </w:rPr>
        <w:t>3</w:t>
      </w:r>
      <w:r w:rsidR="00622C46">
        <w:fldChar w:fldCharType="end"/>
      </w:r>
      <w:r>
        <w:t xml:space="preserve">). </w:t>
      </w:r>
      <w:r w:rsidR="00005755">
        <w:t xml:space="preserve">The current model </w:t>
      </w:r>
      <w:r>
        <w:t xml:space="preserve">was trained on </w:t>
      </w:r>
      <w:r w:rsidR="00005755">
        <w:t xml:space="preserve">even </w:t>
      </w:r>
      <w:r>
        <w:t>fewer data points (</w:t>
      </w:r>
      <w:r w:rsidR="00622C46">
        <w:fldChar w:fldCharType="begin"/>
      </w:r>
      <w:r w:rsidR="00622C46">
        <w:instrText xml:space="preserve"> REF _Ref21082253 \h </w:instrText>
      </w:r>
      <w:r w:rsidR="00622C46">
        <w:fldChar w:fldCharType="separate"/>
      </w:r>
      <w:r w:rsidR="00622C46">
        <w:t xml:space="preserve">Figure </w:t>
      </w:r>
      <w:r w:rsidR="00622C46">
        <w:rPr>
          <w:noProof/>
        </w:rPr>
        <w:t>5</w:t>
      </w:r>
      <w:r w:rsidR="00622C46">
        <w:t>.</w:t>
      </w:r>
      <w:r w:rsidR="00622C46">
        <w:rPr>
          <w:noProof/>
        </w:rPr>
        <w:t>1</w:t>
      </w:r>
      <w:r w:rsidR="00622C46">
        <w:fldChar w:fldCharType="end"/>
      </w:r>
      <w:r>
        <w:t xml:space="preserve">). </w:t>
      </w:r>
      <w:r w:rsidR="00B96E7F">
        <w:t xml:space="preserve">In spite of that an encouraging 0.947 </w:t>
      </w:r>
      <m:oMath>
        <m:sSub>
          <m:sSubPr>
            <m:ctrlPr>
              <w:rPr>
                <w:rFonts w:ascii="Cambria Math" w:hAnsi="Cambria Math"/>
                <w:b/>
                <w:i/>
              </w:rPr>
            </m:ctrlPr>
          </m:sSubPr>
          <m:e>
            <m:r>
              <w:rPr>
                <w:rFonts w:ascii="Cambria Math" w:hAnsi="Cambria Math"/>
              </w:rPr>
              <m:t>F</m:t>
            </m:r>
            <m:ctrlPr>
              <w:rPr>
                <w:rFonts w:ascii="Cambria Math" w:hAnsi="Cambria Math"/>
                <w:i/>
              </w:rPr>
            </m:ctrlPr>
          </m:e>
          <m:sub>
            <m:r>
              <w:rPr>
                <w:rFonts w:ascii="Cambria Math" w:hAnsi="Cambria Math"/>
              </w:rPr>
              <m:t>1</m:t>
            </m:r>
          </m:sub>
        </m:sSub>
      </m:oMath>
      <w:r w:rsidR="00B96E7F" w:rsidRPr="009832DE">
        <w:t xml:space="preserve"> score</w:t>
      </w:r>
      <w:r w:rsidR="00B96E7F">
        <w:t xml:space="preserve"> was obtained. </w:t>
      </w:r>
      <w:r w:rsidR="00704660">
        <w:t>T</w:t>
      </w:r>
      <w:r>
        <w:t xml:space="preserve">he labeling </w:t>
      </w:r>
      <w:r>
        <w:lastRenderedPageBreak/>
        <w:t xml:space="preserve">process </w:t>
      </w:r>
      <w:r w:rsidR="00650D29">
        <w:t xml:space="preserve">again </w:t>
      </w:r>
      <w:r>
        <w:t xml:space="preserve">introduced some noise. It is </w:t>
      </w:r>
      <w:r w:rsidR="00650D29">
        <w:t xml:space="preserve">not easy to always label the images accurately enough by making use of a purely visual inspection process. The discriminating decision is </w:t>
      </w:r>
      <w:r w:rsidR="000063BD">
        <w:t xml:space="preserve">based on </w:t>
      </w:r>
      <w:r w:rsidR="00650D29">
        <w:t xml:space="preserve">whether a cruise segment is extended or shorter. </w:t>
      </w:r>
      <w:r w:rsidR="000063BD">
        <w:t xml:space="preserve">This is a subjective decision and an image </w:t>
      </w:r>
      <w:r w:rsidR="000063BD" w:rsidRPr="005350E5">
        <w:rPr>
          <w:i/>
        </w:rPr>
        <w:t>regression</w:t>
      </w:r>
      <w:r w:rsidR="000063BD">
        <w:t xml:space="preserve"> algorithm would have been more suitable. </w:t>
      </w:r>
      <w:r w:rsidR="005350E5">
        <w:t>Labeling would have been much more laborious if regression was used</w:t>
      </w:r>
      <w:r w:rsidR="000007ED">
        <w:t>, however</w:t>
      </w:r>
      <w:r w:rsidR="005350E5">
        <w:t>. It would have required a visual measurement (maybe by using a</w:t>
      </w:r>
      <w:r w:rsidR="00A03222">
        <w:t>n electronic</w:t>
      </w:r>
      <w:r w:rsidR="005350E5">
        <w:t xml:space="preserve"> ruler)</w:t>
      </w:r>
      <w:r w:rsidR="00B15AF1">
        <w:t xml:space="preserve"> of the length of the cruise segment (say to the nearest millimeter</w:t>
      </w:r>
      <w:r w:rsidR="000007ED">
        <w:t xml:space="preserve"> on an image</w:t>
      </w:r>
      <w:r w:rsidR="00B15AF1">
        <w:t>)</w:t>
      </w:r>
      <w:r w:rsidR="000063BD">
        <w:t xml:space="preserve"> </w:t>
      </w:r>
      <w:r w:rsidR="00337871">
        <w:t>to use for the label.</w:t>
      </w:r>
      <w:r>
        <w:t xml:space="preserve"> The model fin</w:t>
      </w:r>
      <w:r w:rsidR="00E84238">
        <w:t>ds the classification task</w:t>
      </w:r>
      <w:r>
        <w:t xml:space="preserve"> more challenging due to this noise.</w:t>
      </w:r>
    </w:p>
    <w:p w14:paraId="33169F3C" w14:textId="48D46FC5" w:rsidR="00A404A9" w:rsidRDefault="00FA3513" w:rsidP="00702063">
      <w:r>
        <w:t>This brings us to the end of the modeling section. We looked at the concept of time-series classification and the two major deep learning architectures used</w:t>
      </w:r>
      <w:r w:rsidR="00A404A9">
        <w:t xml:space="preserve"> for this. Convolutional neural networks were identified as the superior architecture. To make use of CNNs, and to tap into the power of visual methods, we looked at a number of transformation techniques. The</w:t>
      </w:r>
      <w:r w:rsidR="00F135A1">
        <w:t xml:space="preserve"> selected technique was a simple</w:t>
      </w:r>
      <w:r w:rsidR="00A404A9">
        <w:t xml:space="preserve"> line plot of the time-series, giving us perfect classification performance on validation data.</w:t>
      </w:r>
      <w:r w:rsidR="00C332F3">
        <w:t xml:space="preserve"> Finally, we covered the training processes of the analysis pipeline. It begins with Stage III (mod3a), then </w:t>
      </w:r>
      <w:r w:rsidR="000D5189">
        <w:t xml:space="preserve">flows through </w:t>
      </w:r>
      <w:r w:rsidR="00C332F3">
        <w:t>Stage II (mod2), and ends with Stage I (mod1).</w:t>
      </w:r>
      <w:r w:rsidR="000D5189">
        <w:t xml:space="preserve"> In each stage the useful profiles are filtered out and passed on to the next stage.</w:t>
      </w:r>
    </w:p>
    <w:p w14:paraId="4A43BD79" w14:textId="77777777" w:rsidR="006874A7" w:rsidRDefault="006874A7">
      <w:r>
        <w:br w:type="page"/>
      </w:r>
    </w:p>
    <w:p w14:paraId="01DC5B62" w14:textId="603D5A53" w:rsidR="00934C0C" w:rsidRDefault="00934C0C" w:rsidP="00702063">
      <w:pPr>
        <w:pStyle w:val="Heading1"/>
      </w:pPr>
      <w:bookmarkStart w:id="108" w:name="_Toc24436547"/>
      <w:r>
        <w:lastRenderedPageBreak/>
        <w:t>INFERENCE</w:t>
      </w:r>
      <w:bookmarkEnd w:id="108"/>
    </w:p>
    <w:p w14:paraId="54B3E050" w14:textId="77777777" w:rsidR="00982237" w:rsidRDefault="00982237" w:rsidP="00702063">
      <w:pPr>
        <w:rPr>
          <w:lang w:eastAsia="ja-JP"/>
        </w:rPr>
      </w:pPr>
    </w:p>
    <w:p w14:paraId="13B14058" w14:textId="77777777" w:rsidR="00982237" w:rsidRDefault="00982237" w:rsidP="00702063">
      <w:pPr>
        <w:rPr>
          <w:lang w:eastAsia="ja-JP"/>
        </w:rPr>
      </w:pPr>
    </w:p>
    <w:p w14:paraId="2A84044A" w14:textId="23B720FB" w:rsidR="00BB6F40" w:rsidRDefault="00863C39" w:rsidP="00702063">
      <w:pPr>
        <w:rPr>
          <w:lang w:eastAsia="ja-JP"/>
        </w:rPr>
      </w:pPr>
      <w:r>
        <w:rPr>
          <w:lang w:eastAsia="ja-JP"/>
        </w:rPr>
        <w:t xml:space="preserve">We have finally come to the application of the models developed above. </w:t>
      </w:r>
      <w:r w:rsidR="00415F80">
        <w:rPr>
          <w:lang w:eastAsia="ja-JP"/>
        </w:rPr>
        <w:t>During inference</w:t>
      </w:r>
      <w:r w:rsidR="009F6203">
        <w:rPr>
          <w:lang w:eastAsia="ja-JP"/>
        </w:rPr>
        <w:t xml:space="preserve"> (also called testing in this paper)</w:t>
      </w:r>
      <w:r w:rsidR="00415F80">
        <w:rPr>
          <w:lang w:eastAsia="ja-JP"/>
        </w:rPr>
        <w:t xml:space="preserve"> the trained models are presented with previously unseen data points. This is the situation in production when the developed models are called upon to provide value for users. </w:t>
      </w:r>
    </w:p>
    <w:p w14:paraId="3EDF1DBD" w14:textId="0F26D607" w:rsidR="007B1322" w:rsidRDefault="001B537B" w:rsidP="00702063">
      <w:pPr>
        <w:rPr>
          <w:lang w:eastAsia="ja-JP"/>
        </w:rPr>
      </w:pPr>
      <w:r>
        <w:rPr>
          <w:noProof/>
        </w:rPr>
        <mc:AlternateContent>
          <mc:Choice Requires="wpg">
            <w:drawing>
              <wp:anchor distT="914400" distB="914400" distL="114300" distR="114300" simplePos="0" relativeHeight="251772928" behindDoc="0" locked="0" layoutInCell="1" allowOverlap="1" wp14:anchorId="7F321D1A" wp14:editId="6C891073">
                <wp:simplePos x="0" y="0"/>
                <wp:positionH relativeFrom="margin">
                  <wp:align>center</wp:align>
                </wp:positionH>
                <wp:positionV relativeFrom="paragraph">
                  <wp:posOffset>2160905</wp:posOffset>
                </wp:positionV>
                <wp:extent cx="5486400" cy="3154680"/>
                <wp:effectExtent l="0" t="0" r="0" b="0"/>
                <wp:wrapTopAndBottom/>
                <wp:docPr id="109" name="Group 109"/>
                <wp:cNvGraphicFramePr/>
                <a:graphic xmlns:a="http://schemas.openxmlformats.org/drawingml/2006/main">
                  <a:graphicData uri="http://schemas.microsoft.com/office/word/2010/wordprocessingGroup">
                    <wpg:wgp>
                      <wpg:cNvGrpSpPr/>
                      <wpg:grpSpPr>
                        <a:xfrm>
                          <a:off x="0" y="0"/>
                          <a:ext cx="5486400" cy="3154680"/>
                          <a:chOff x="0" y="0"/>
                          <a:chExt cx="5486400" cy="3466958"/>
                        </a:xfrm>
                      </wpg:grpSpPr>
                      <wpg:graphicFrame>
                        <wpg:cNvPr id="54" name="Diagram 54"/>
                        <wpg:cNvFrPr/>
                        <wpg:xfrm>
                          <a:off x="0" y="0"/>
                          <a:ext cx="5486400" cy="3132455"/>
                        </wpg:xfrm>
                        <a:graphic>
                          <a:graphicData uri="http://schemas.openxmlformats.org/drawingml/2006/diagram">
                            <dgm:relIds xmlns:dgm="http://schemas.openxmlformats.org/drawingml/2006/diagram" xmlns:r="http://schemas.openxmlformats.org/officeDocument/2006/relationships" r:dm="rId70" r:lo="rId71" r:qs="rId72" r:cs="rId73"/>
                          </a:graphicData>
                        </a:graphic>
                      </wpg:graphicFrame>
                      <wps:wsp>
                        <wps:cNvPr id="108" name="Text Box 108"/>
                        <wps:cNvSpPr txBox="1"/>
                        <wps:spPr>
                          <a:xfrm>
                            <a:off x="0" y="3183338"/>
                            <a:ext cx="5486400" cy="283620"/>
                          </a:xfrm>
                          <a:prstGeom prst="rect">
                            <a:avLst/>
                          </a:prstGeom>
                          <a:solidFill>
                            <a:prstClr val="white"/>
                          </a:solidFill>
                          <a:ln>
                            <a:noFill/>
                          </a:ln>
                          <a:effectLst/>
                        </wps:spPr>
                        <wps:txbx>
                          <w:txbxContent>
                            <w:p w14:paraId="42E02B9C" w14:textId="76035284" w:rsidR="004A0E92" w:rsidRPr="0081644A" w:rsidRDefault="004A0E92" w:rsidP="009B335B">
                              <w:pPr>
                                <w:pStyle w:val="Caption"/>
                                <w:rPr>
                                  <w:rFonts w:ascii="Times New Roman" w:hAnsi="Times New Roman" w:cs="Times New Roman"/>
                                  <w:noProof/>
                                </w:rPr>
                              </w:pPr>
                              <w:bookmarkStart w:id="109" w:name="_Ref21082253"/>
                              <w:bookmarkStart w:id="110" w:name="_Toc24444484"/>
                              <w:r>
                                <w:t xml:space="preserve">Figure </w:t>
                              </w:r>
                              <w:fldSimple w:instr=" STYLEREF 1 \s ">
                                <w:r>
                                  <w:rPr>
                                    <w:noProof/>
                                  </w:rPr>
                                  <w:t>5</w:t>
                                </w:r>
                              </w:fldSimple>
                              <w:r>
                                <w:t>.</w:t>
                              </w:r>
                              <w:fldSimple w:instr=" SEQ Figure \* ARABIC \s 1 ">
                                <w:r>
                                  <w:rPr>
                                    <w:noProof/>
                                  </w:rPr>
                                  <w:t>1</w:t>
                                </w:r>
                              </w:fldSimple>
                              <w:bookmarkEnd w:id="109"/>
                              <w:r>
                                <w:t xml:space="preserve"> </w:t>
                              </w:r>
                              <w:r w:rsidRPr="003644AA">
                                <w:t>Analytics pipeline for training</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F321D1A" id="Group 109" o:spid="_x0000_s1071" style="position:absolute;left:0;text-align:left;margin-left:0;margin-top:170.15pt;width:6in;height:248.4pt;z-index:251772928;mso-wrap-distance-top:1in;mso-wrap-distance-bottom:1in;mso-position-horizontal:center;mso-position-horizontal-relative:margin;mso-height-relative:margin" coordsize="5486400,3466958" o:gfxdata="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">
                <v:shape id="Diagram 54" o:spid="_x0000_s1072" type="#_x0000_t75" style="position:absolute;left:597408;top:6699;width:4242816;height:3430111;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">
                  <v:imagedata r:id="rId75" o:title=""/>
                  <o:lock v:ext="edit" aspectratio="f"/>
                </v:shape>
                <v:shape id="Text Box 108" o:spid="_x0000_s1073" type="#_x0000_t202" style="position:absolute;top:3183338;width:5486400;height:2836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wCVwxwAA&#10;ANwAAAAPAAAAZHJzL2Rvd25yZXYueG1sRI9BSwMxEIXvgv8hjOBFbFYtpaxNSykK2kvpthdvw2a6&#10;Wd1MliTbrv++cxC8zfDevPfNYjX6Tp0ppjawgadJAYq4DrblxsDx8P44B5UyssUuMBn4pQSr5e3N&#10;AksbLrync5UbJSGcSjTgcu5LrVPtyGOahJ5YtFOIHrOssdE24kXCfaefi2KmPbYsDQ572jiqf6rB&#10;G9hNv3buYTi9bdfTl/h5HDaz76Yy5v5uXL+CyjTmf/Pf9YcV/EJo5RmZQC+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bcAlcMcAAADcAAAADwAAAAAAAAAAAAAAAACXAgAAZHJz&#10;L2Rvd25yZXYueG1sUEsFBgAAAAAEAAQA9QAAAIsDAAAAAA==&#10;" stroked="f">
                  <v:textbox style="mso-fit-shape-to-text:t" inset="0,0,0,0">
                    <w:txbxContent>
                      <w:p w14:paraId="42E02B9C" w14:textId="76035284" w:rsidR="004A0E92" w:rsidRPr="0081644A" w:rsidRDefault="004A0E92" w:rsidP="009B335B">
                        <w:pPr>
                          <w:pStyle w:val="Caption"/>
                          <w:rPr>
                            <w:rFonts w:ascii="Times New Roman" w:hAnsi="Times New Roman" w:cs="Times New Roman"/>
                            <w:noProof/>
                          </w:rPr>
                        </w:pPr>
                        <w:bookmarkStart w:id="111" w:name="_Ref21082253"/>
                        <w:bookmarkStart w:id="112" w:name="_Toc24444484"/>
                        <w:r>
                          <w:t xml:space="preserve">Figure </w:t>
                        </w:r>
                        <w:fldSimple w:instr=" STYLEREF 1 \s ">
                          <w:r>
                            <w:rPr>
                              <w:noProof/>
                            </w:rPr>
                            <w:t>5</w:t>
                          </w:r>
                        </w:fldSimple>
                        <w:r>
                          <w:t>.</w:t>
                        </w:r>
                        <w:fldSimple w:instr=" SEQ Figure \* ARABIC \s 1 ">
                          <w:r>
                            <w:rPr>
                              <w:noProof/>
                            </w:rPr>
                            <w:t>1</w:t>
                          </w:r>
                        </w:fldSimple>
                        <w:bookmarkEnd w:id="111"/>
                        <w:r>
                          <w:t xml:space="preserve"> </w:t>
                        </w:r>
                        <w:r w:rsidRPr="003644AA">
                          <w:t>Analytics pipeline for training</w:t>
                        </w:r>
                        <w:bookmarkEnd w:id="112"/>
                      </w:p>
                    </w:txbxContent>
                  </v:textbox>
                </v:shape>
                <w10:wrap type="topAndBottom" anchorx="margin"/>
              </v:group>
            </w:pict>
          </mc:Fallback>
        </mc:AlternateContent>
      </w:r>
      <w:r w:rsidR="00F756C7">
        <w:rPr>
          <w:lang w:eastAsia="ja-JP"/>
        </w:rPr>
        <w:fldChar w:fldCharType="begin"/>
      </w:r>
      <w:r w:rsidR="00F756C7">
        <w:rPr>
          <w:lang w:eastAsia="ja-JP"/>
        </w:rPr>
        <w:instrText xml:space="preserve"> REF _Ref21082253 \h </w:instrText>
      </w:r>
      <w:r w:rsidR="00F756C7">
        <w:rPr>
          <w:lang w:eastAsia="ja-JP"/>
        </w:rPr>
      </w:r>
      <w:r w:rsidR="00F756C7">
        <w:rPr>
          <w:lang w:eastAsia="ja-JP"/>
        </w:rPr>
        <w:fldChar w:fldCharType="separate"/>
      </w:r>
      <w:r w:rsidR="00F756C7">
        <w:t xml:space="preserve">Figure </w:t>
      </w:r>
      <w:r w:rsidR="00F756C7">
        <w:rPr>
          <w:noProof/>
        </w:rPr>
        <w:t>5</w:t>
      </w:r>
      <w:r w:rsidR="00F756C7">
        <w:t>.</w:t>
      </w:r>
      <w:r w:rsidR="00F756C7">
        <w:rPr>
          <w:noProof/>
        </w:rPr>
        <w:t>1</w:t>
      </w:r>
      <w:r w:rsidR="00F756C7">
        <w:rPr>
          <w:lang w:eastAsia="ja-JP"/>
        </w:rPr>
        <w:fldChar w:fldCharType="end"/>
      </w:r>
      <w:r w:rsidR="00863C39">
        <w:rPr>
          <w:lang w:eastAsia="ja-JP"/>
        </w:rPr>
        <w:t xml:space="preserve"> summarizes the analytics pipeline in the </w:t>
      </w:r>
      <w:r w:rsidR="00863C39" w:rsidRPr="0036659B">
        <w:rPr>
          <w:i/>
          <w:lang w:eastAsia="ja-JP"/>
        </w:rPr>
        <w:t>training</w:t>
      </w:r>
      <w:r w:rsidR="0036659B">
        <w:rPr>
          <w:lang w:eastAsia="ja-JP"/>
        </w:rPr>
        <w:t xml:space="preserve"> mode. Compare this with</w:t>
      </w:r>
      <w:r w:rsidR="00863C39">
        <w:rPr>
          <w:lang w:eastAsia="ja-JP"/>
        </w:rPr>
        <w:t xml:space="preserve"> </w:t>
      </w:r>
      <w:r w:rsidR="00F756C7">
        <w:rPr>
          <w:lang w:eastAsia="ja-JP"/>
        </w:rPr>
        <w:fldChar w:fldCharType="begin"/>
      </w:r>
      <w:r w:rsidR="00F756C7">
        <w:rPr>
          <w:lang w:eastAsia="ja-JP"/>
        </w:rPr>
        <w:instrText xml:space="preserve"> REF _Ref21082324 \h </w:instrText>
      </w:r>
      <w:r w:rsidR="00F756C7">
        <w:rPr>
          <w:lang w:eastAsia="ja-JP"/>
        </w:rPr>
      </w:r>
      <w:r w:rsidR="00F756C7">
        <w:rPr>
          <w:lang w:eastAsia="ja-JP"/>
        </w:rPr>
        <w:fldChar w:fldCharType="separate"/>
      </w:r>
      <w:r w:rsidR="00F756C7">
        <w:t xml:space="preserve">Figure </w:t>
      </w:r>
      <w:r w:rsidR="00F756C7">
        <w:rPr>
          <w:noProof/>
        </w:rPr>
        <w:t>5</w:t>
      </w:r>
      <w:r w:rsidR="00F756C7">
        <w:t>.</w:t>
      </w:r>
      <w:r w:rsidR="00F756C7">
        <w:rPr>
          <w:noProof/>
        </w:rPr>
        <w:t>2</w:t>
      </w:r>
      <w:r w:rsidR="00F756C7">
        <w:rPr>
          <w:lang w:eastAsia="ja-JP"/>
        </w:rPr>
        <w:fldChar w:fldCharType="end"/>
      </w:r>
      <w:r w:rsidR="00863C39">
        <w:rPr>
          <w:lang w:eastAsia="ja-JP"/>
        </w:rPr>
        <w:t xml:space="preserve"> </w:t>
      </w:r>
      <w:r w:rsidR="0036659B">
        <w:rPr>
          <w:lang w:eastAsia="ja-JP"/>
        </w:rPr>
        <w:t xml:space="preserve">which gives the same summary but </w:t>
      </w:r>
      <w:r w:rsidR="00863C39">
        <w:rPr>
          <w:lang w:eastAsia="ja-JP"/>
        </w:rPr>
        <w:t>in</w:t>
      </w:r>
      <w:r w:rsidR="002E5A27">
        <w:rPr>
          <w:lang w:eastAsia="ja-JP"/>
        </w:rPr>
        <w:t xml:space="preserve"> the testing or </w:t>
      </w:r>
      <w:r w:rsidR="002E5A27" w:rsidRPr="001211A9">
        <w:rPr>
          <w:i/>
          <w:lang w:eastAsia="ja-JP"/>
        </w:rPr>
        <w:t>inference</w:t>
      </w:r>
      <w:r w:rsidR="002E5A27">
        <w:rPr>
          <w:lang w:eastAsia="ja-JP"/>
        </w:rPr>
        <w:t xml:space="preserve"> mode.</w:t>
      </w:r>
      <w:r w:rsidR="00D4071D">
        <w:rPr>
          <w:lang w:eastAsia="ja-JP"/>
        </w:rPr>
        <w:t xml:space="preserve"> The text in each box indicates the useful profiles filtered out by that stage.</w:t>
      </w:r>
    </w:p>
    <w:p w14:paraId="0CF7775E" w14:textId="3590CD75" w:rsidR="00C27916" w:rsidRDefault="00F1319A" w:rsidP="00702063">
      <w:bookmarkStart w:id="113" w:name="_GoBack"/>
      <w:bookmarkEnd w:id="113"/>
      <w:r>
        <w:rPr>
          <w:noProof/>
        </w:rPr>
        <w:lastRenderedPageBreak/>
        <mc:AlternateContent>
          <mc:Choice Requires="wpg">
            <w:drawing>
              <wp:anchor distT="914400" distB="914400" distL="114300" distR="114300" simplePos="0" relativeHeight="251776000" behindDoc="0" locked="0" layoutInCell="1" allowOverlap="1" wp14:anchorId="146CC2F5" wp14:editId="64EF78A8">
                <wp:simplePos x="0" y="0"/>
                <wp:positionH relativeFrom="margin">
                  <wp:posOffset>-142663</wp:posOffset>
                </wp:positionH>
                <wp:positionV relativeFrom="paragraph">
                  <wp:posOffset>0</wp:posOffset>
                </wp:positionV>
                <wp:extent cx="5486400" cy="3447288"/>
                <wp:effectExtent l="0" t="0" r="0" b="7620"/>
                <wp:wrapTopAndBottom/>
                <wp:docPr id="114" name="Group 114"/>
                <wp:cNvGraphicFramePr/>
                <a:graphic xmlns:a="http://schemas.openxmlformats.org/drawingml/2006/main">
                  <a:graphicData uri="http://schemas.microsoft.com/office/word/2010/wordprocessingGroup">
                    <wpg:wgp>
                      <wpg:cNvGrpSpPr/>
                      <wpg:grpSpPr>
                        <a:xfrm>
                          <a:off x="0" y="0"/>
                          <a:ext cx="5486400" cy="3447288"/>
                          <a:chOff x="0" y="0"/>
                          <a:chExt cx="5486400" cy="3450378"/>
                        </a:xfrm>
                      </wpg:grpSpPr>
                      <wpg:graphicFrame>
                        <wpg:cNvPr id="45" name="Diagram 45"/>
                        <wpg:cNvFrPr/>
                        <wpg:xfrm>
                          <a:off x="0" y="0"/>
                          <a:ext cx="5486400" cy="3136265"/>
                        </wpg:xfrm>
                        <a:graphic>
                          <a:graphicData uri="http://schemas.openxmlformats.org/drawingml/2006/diagram">
                            <dgm:relIds xmlns:dgm="http://schemas.openxmlformats.org/drawingml/2006/diagram" xmlns:r="http://schemas.openxmlformats.org/officeDocument/2006/relationships" r:dm="rId76" r:lo="rId77" r:qs="rId78" r:cs="rId79"/>
                          </a:graphicData>
                        </a:graphic>
                      </wpg:graphicFrame>
                      <wps:wsp>
                        <wps:cNvPr id="113" name="Text Box 113"/>
                        <wps:cNvSpPr txBox="1"/>
                        <wps:spPr>
                          <a:xfrm>
                            <a:off x="0" y="3191933"/>
                            <a:ext cx="5486400" cy="258445"/>
                          </a:xfrm>
                          <a:prstGeom prst="rect">
                            <a:avLst/>
                          </a:prstGeom>
                          <a:solidFill>
                            <a:prstClr val="white"/>
                          </a:solidFill>
                          <a:ln>
                            <a:noFill/>
                          </a:ln>
                          <a:effectLst/>
                        </wps:spPr>
                        <wps:txbx>
                          <w:txbxContent>
                            <w:p w14:paraId="4B9843FA" w14:textId="419A8D44" w:rsidR="004A0E92" w:rsidRPr="00E0294C" w:rsidRDefault="004A0E92" w:rsidP="00F1319A">
                              <w:pPr>
                                <w:pStyle w:val="Caption"/>
                                <w:rPr>
                                  <w:rFonts w:ascii="Times New Roman" w:hAnsi="Times New Roman" w:cs="Times New Roman"/>
                                  <w:noProof/>
                                </w:rPr>
                              </w:pPr>
                              <w:bookmarkStart w:id="114" w:name="_Ref21082324"/>
                              <w:bookmarkStart w:id="115" w:name="_Toc24444485"/>
                              <w:r>
                                <w:t xml:space="preserve">Figure </w:t>
                              </w:r>
                              <w:fldSimple w:instr=" STYLEREF 1 \s ">
                                <w:r>
                                  <w:rPr>
                                    <w:noProof/>
                                  </w:rPr>
                                  <w:t>5</w:t>
                                </w:r>
                              </w:fldSimple>
                              <w:r>
                                <w:t>.</w:t>
                              </w:r>
                              <w:fldSimple w:instr=" SEQ Figure \* ARABIC \s 1 ">
                                <w:r>
                                  <w:rPr>
                                    <w:noProof/>
                                  </w:rPr>
                                  <w:t>2</w:t>
                                </w:r>
                              </w:fldSimple>
                              <w:bookmarkEnd w:id="114"/>
                              <w:r>
                                <w:t xml:space="preserve"> </w:t>
                              </w:r>
                              <w:r w:rsidRPr="00182E58">
                                <w:t>Analytics pipeline for testing/inference</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46CC2F5" id="Group 114" o:spid="_x0000_s1074" style="position:absolute;left:0;text-align:left;margin-left:-11.25pt;margin-top:0;width:6in;height:271.45pt;z-index:251776000;mso-wrap-distance-top:1in;mso-wrap-distance-bottom:1in;mso-position-horizontal-relative:margin;mso-height-relative:margin" coordsize="5486400,3450378" o:gfxdata="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">
                <v:shape id="Diagram 45" o:spid="_x0000_s1075" type="#_x0000_t75" style="position:absolute;left:597408;top:6101;width:4212336;height:3130051;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">
                  <v:imagedata r:id="rId81" o:title=""/>
                  <o:lock v:ext="edit" aspectratio="f"/>
                </v:shape>
                <v:shape id="Text Box 113" o:spid="_x0000_s1076" type="#_x0000_t202" style="position:absolute;top:3191933;width:5486400;height:258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vSHcxAAA&#10;ANwAAAAPAAAAZHJzL2Rvd25yZXYueG1sRE9LawIxEL4L/Q9hCr2IZn0gZWsUkQqtF+nWi7dhM262&#10;3UyWJKvbf28Eobf5+J6zXPe2ERfyoXasYDLOQBCXTtdcKTh+70avIEJE1tg4JgV/FGC9ehosMdfu&#10;yl90KWIlUgiHHBWYGNtcylAashjGriVO3Nl5izFBX0nt8ZrCbSOnWbaQFmtODQZb2hoqf4vOKjjM&#10;Twcz7M7v+8185j+P3XbxUxVKvTz3mzcQkfr4L364P3SaP5nB/Zl0gVz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r0h3MQAAADcAAAADwAAAAAAAAAAAAAAAACXAgAAZHJzL2Rv&#10;d25yZXYueG1sUEsFBgAAAAAEAAQA9QAAAIgDAAAAAA==&#10;" stroked="f">
                  <v:textbox style="mso-fit-shape-to-text:t" inset="0,0,0,0">
                    <w:txbxContent>
                      <w:p w14:paraId="4B9843FA" w14:textId="419A8D44" w:rsidR="004A0E92" w:rsidRPr="00E0294C" w:rsidRDefault="004A0E92" w:rsidP="00F1319A">
                        <w:pPr>
                          <w:pStyle w:val="Caption"/>
                          <w:rPr>
                            <w:rFonts w:ascii="Times New Roman" w:hAnsi="Times New Roman" w:cs="Times New Roman"/>
                            <w:noProof/>
                          </w:rPr>
                        </w:pPr>
                        <w:bookmarkStart w:id="116" w:name="_Ref21082324"/>
                        <w:bookmarkStart w:id="117" w:name="_Toc24444485"/>
                        <w:r>
                          <w:t xml:space="preserve">Figure </w:t>
                        </w:r>
                        <w:fldSimple w:instr=" STYLEREF 1 \s ">
                          <w:r>
                            <w:rPr>
                              <w:noProof/>
                            </w:rPr>
                            <w:t>5</w:t>
                          </w:r>
                        </w:fldSimple>
                        <w:r>
                          <w:t>.</w:t>
                        </w:r>
                        <w:fldSimple w:instr=" SEQ Figure \* ARABIC \s 1 ">
                          <w:r>
                            <w:rPr>
                              <w:noProof/>
                            </w:rPr>
                            <w:t>2</w:t>
                          </w:r>
                        </w:fldSimple>
                        <w:bookmarkEnd w:id="116"/>
                        <w:r>
                          <w:t xml:space="preserve"> </w:t>
                        </w:r>
                        <w:r w:rsidRPr="00182E58">
                          <w:t>Analytics pipeline for testing/inference</w:t>
                        </w:r>
                        <w:bookmarkEnd w:id="117"/>
                      </w:p>
                    </w:txbxContent>
                  </v:textbox>
                </v:shape>
                <w10:wrap type="topAndBottom" anchorx="margin"/>
              </v:group>
            </w:pict>
          </mc:Fallback>
        </mc:AlternateContent>
      </w:r>
    </w:p>
    <w:p w14:paraId="2ED7AAAC" w14:textId="3FE47160" w:rsidR="00934C0C" w:rsidRDefault="00934C0C" w:rsidP="00702063">
      <w:pPr>
        <w:pStyle w:val="Heading2"/>
      </w:pPr>
      <w:bookmarkStart w:id="118" w:name="_Toc24436548"/>
      <w:r>
        <w:t>TEST DATASET</w:t>
      </w:r>
      <w:bookmarkEnd w:id="118"/>
    </w:p>
    <w:p w14:paraId="482EF1D1" w14:textId="3DD332EB" w:rsidR="00164690" w:rsidRDefault="00D45E0F" w:rsidP="00702063">
      <w:pPr>
        <w:rPr>
          <w:lang w:eastAsia="ja-JP"/>
        </w:rPr>
      </w:pPr>
      <w:r>
        <w:rPr>
          <w:lang w:eastAsia="ja-JP"/>
        </w:rPr>
        <w:t>The dataset for testing/inference was prepared in the same way as the dataset f</w:t>
      </w:r>
      <w:r w:rsidR="008C73ED">
        <w:rPr>
          <w:lang w:eastAsia="ja-JP"/>
        </w:rPr>
        <w:t>or training. Note that the data</w:t>
      </w:r>
      <w:r>
        <w:rPr>
          <w:lang w:eastAsia="ja-JP"/>
        </w:rPr>
        <w:t>points are not labeled for inference. The size of the raw dataset is 582 flights (</w:t>
      </w:r>
      <w:r w:rsidR="00B8057F">
        <w:rPr>
          <w:lang w:eastAsia="ja-JP"/>
        </w:rPr>
        <w:fldChar w:fldCharType="begin"/>
      </w:r>
      <w:r w:rsidR="00B8057F">
        <w:rPr>
          <w:lang w:eastAsia="ja-JP"/>
        </w:rPr>
        <w:instrText xml:space="preserve"> REF _Ref21082324 \h </w:instrText>
      </w:r>
      <w:r w:rsidR="00B8057F">
        <w:rPr>
          <w:lang w:eastAsia="ja-JP"/>
        </w:rPr>
      </w:r>
      <w:r w:rsidR="00B8057F">
        <w:rPr>
          <w:lang w:eastAsia="ja-JP"/>
        </w:rPr>
        <w:fldChar w:fldCharType="separate"/>
      </w:r>
      <w:r w:rsidR="00B8057F">
        <w:t xml:space="preserve">Figure </w:t>
      </w:r>
      <w:r w:rsidR="00B8057F">
        <w:rPr>
          <w:noProof/>
        </w:rPr>
        <w:t>5</w:t>
      </w:r>
      <w:r w:rsidR="00B8057F">
        <w:t>.</w:t>
      </w:r>
      <w:r w:rsidR="00B8057F">
        <w:rPr>
          <w:noProof/>
        </w:rPr>
        <w:t>2</w:t>
      </w:r>
      <w:r w:rsidR="00B8057F">
        <w:rPr>
          <w:lang w:eastAsia="ja-JP"/>
        </w:rPr>
        <w:fldChar w:fldCharType="end"/>
      </w:r>
      <w:r>
        <w:rPr>
          <w:lang w:eastAsia="ja-JP"/>
        </w:rPr>
        <w:t>)</w:t>
      </w:r>
      <w:r w:rsidR="002B1B0C">
        <w:rPr>
          <w:lang w:eastAsia="ja-JP"/>
        </w:rPr>
        <w:t>. After preparation, the data</w:t>
      </w:r>
      <w:r>
        <w:rPr>
          <w:lang w:eastAsia="ja-JP"/>
        </w:rPr>
        <w:t>points reduced to 514. The same notebook was used to prepare the test dataset (with a few configuration adjustments). The notebook is:</w:t>
      </w:r>
    </w:p>
    <w:p w14:paraId="79E9F8B7" w14:textId="145687B6" w:rsidR="00D45E0F" w:rsidRDefault="004A0E92" w:rsidP="00702063">
      <w:hyperlink r:id="rId82" w:history="1">
        <w:r w:rsidR="002B07EB">
          <w:rPr>
            <w:rStyle w:val="Hyperlink"/>
            <w:rFonts w:eastAsia="Times New Roman"/>
          </w:rPr>
          <w:t>10_mat2csv-</w:t>
        </w:r>
        <w:proofErr w:type="gramStart"/>
        <w:r w:rsidR="002B07EB">
          <w:rPr>
            <w:rStyle w:val="Hyperlink"/>
            <w:rFonts w:eastAsia="Times New Roman"/>
          </w:rPr>
          <w:t>2.ipynb</w:t>
        </w:r>
        <w:proofErr w:type="gramEnd"/>
      </w:hyperlink>
    </w:p>
    <w:p w14:paraId="22BB52D1" w14:textId="53A7E485" w:rsidR="00934C0C" w:rsidRDefault="00934C0C" w:rsidP="00702063">
      <w:pPr>
        <w:pStyle w:val="Heading2"/>
      </w:pPr>
      <w:bookmarkStart w:id="119" w:name="_Toc24436549"/>
      <w:r>
        <w:lastRenderedPageBreak/>
        <w:t>END-TO-END INFERENCE PROCESS</w:t>
      </w:r>
      <w:bookmarkEnd w:id="119"/>
    </w:p>
    <w:p w14:paraId="79EF27A7" w14:textId="7EE99D00" w:rsidR="00D45E0F" w:rsidRDefault="00D45E0F" w:rsidP="00702063">
      <w:pPr>
        <w:rPr>
          <w:lang w:eastAsia="ja-JP"/>
        </w:rPr>
      </w:pPr>
      <w:r>
        <w:rPr>
          <w:lang w:eastAsia="ja-JP"/>
        </w:rPr>
        <w:t xml:space="preserve">No training happens during inference. Instead, the output of each filter is passed to the input of the next filter in the pipeline. The output of the final filter (Stage I with mod1) is a set of </w:t>
      </w:r>
      <w:r w:rsidR="0072142C">
        <w:rPr>
          <w:lang w:eastAsia="ja-JP"/>
        </w:rPr>
        <w:t xml:space="preserve">developed </w:t>
      </w:r>
      <w:r>
        <w:rPr>
          <w:lang w:eastAsia="ja-JP"/>
        </w:rPr>
        <w:t>profiles that have extended canonical cruise segments</w:t>
      </w:r>
      <w:r w:rsidR="00494E0D">
        <w:rPr>
          <w:lang w:eastAsia="ja-JP"/>
        </w:rPr>
        <w:t>,</w:t>
      </w:r>
      <w:r>
        <w:rPr>
          <w:lang w:eastAsia="ja-JP"/>
        </w:rPr>
        <w:t xml:space="preserve"> ideal for the analyses concerned with in this paper. </w:t>
      </w:r>
    </w:p>
    <w:p w14:paraId="751697F9" w14:textId="77777777" w:rsidR="00D45E0F" w:rsidRDefault="00D45E0F" w:rsidP="00702063">
      <w:pPr>
        <w:rPr>
          <w:lang w:eastAsia="ja-JP"/>
        </w:rPr>
      </w:pPr>
      <w:r>
        <w:rPr>
          <w:lang w:eastAsia="ja-JP"/>
        </w:rPr>
        <w:t xml:space="preserve">Each model behaves as a filter that </w:t>
      </w:r>
      <w:r w:rsidRPr="00F056EA">
        <w:rPr>
          <w:i/>
          <w:lang w:eastAsia="ja-JP"/>
        </w:rPr>
        <w:t>lets through</w:t>
      </w:r>
      <w:r>
        <w:rPr>
          <w:lang w:eastAsia="ja-JP"/>
        </w:rPr>
        <w:t xml:space="preserve"> all the useful profiles for the particular stage. This means </w:t>
      </w:r>
    </w:p>
    <w:p w14:paraId="7ED1249D" w14:textId="77777777" w:rsidR="00D45E0F" w:rsidRDefault="00D45E0F" w:rsidP="000926BC">
      <w:pPr>
        <w:pStyle w:val="ListParagraph"/>
        <w:numPr>
          <w:ilvl w:val="0"/>
          <w:numId w:val="24"/>
        </w:numPr>
        <w:spacing w:line="240" w:lineRule="auto"/>
      </w:pPr>
      <w:r>
        <w:t xml:space="preserve">Taking prepared raw data, </w:t>
      </w:r>
      <w:r w:rsidRPr="00EB2D3D">
        <w:rPr>
          <w:i/>
        </w:rPr>
        <w:t>mod3a</w:t>
      </w:r>
      <w:r>
        <w:t xml:space="preserve"> lets through all profiles that have been developed</w:t>
      </w:r>
    </w:p>
    <w:p w14:paraId="3876904C" w14:textId="77777777" w:rsidR="00D45E0F" w:rsidRDefault="00D45E0F" w:rsidP="000926BC">
      <w:pPr>
        <w:pStyle w:val="ListParagraph"/>
        <w:numPr>
          <w:ilvl w:val="0"/>
          <w:numId w:val="24"/>
        </w:numPr>
        <w:spacing w:line="240" w:lineRule="auto"/>
      </w:pPr>
      <w:r>
        <w:t xml:space="preserve">Taking mod3a’s output, </w:t>
      </w:r>
      <w:r w:rsidRPr="00EB2D3D">
        <w:rPr>
          <w:i/>
        </w:rPr>
        <w:t>mod2</w:t>
      </w:r>
      <w:r>
        <w:t xml:space="preserve"> lets through all profiles with canonical cruise segments</w:t>
      </w:r>
    </w:p>
    <w:p w14:paraId="38A57EB7" w14:textId="1C7596C4" w:rsidR="00D45E0F" w:rsidRDefault="00D45E0F" w:rsidP="004B6BCC">
      <w:pPr>
        <w:pStyle w:val="ListParagraph"/>
        <w:numPr>
          <w:ilvl w:val="0"/>
          <w:numId w:val="24"/>
        </w:numPr>
        <w:spacing w:line="240" w:lineRule="auto"/>
      </w:pPr>
      <w:r>
        <w:t xml:space="preserve">Taking mod2’s output, </w:t>
      </w:r>
      <w:r w:rsidRPr="00EB2D3D">
        <w:rPr>
          <w:i/>
        </w:rPr>
        <w:t>mod1</w:t>
      </w:r>
      <w:r>
        <w:t xml:space="preserve"> lets through all profiles with extended cruise segments</w:t>
      </w:r>
    </w:p>
    <w:p w14:paraId="66259699" w14:textId="77777777" w:rsidR="004B6BCC" w:rsidRDefault="004B6BCC" w:rsidP="004B6BCC">
      <w:pPr>
        <w:pStyle w:val="ListParagraph"/>
        <w:spacing w:line="240" w:lineRule="auto"/>
        <w:ind w:firstLine="0"/>
      </w:pPr>
    </w:p>
    <w:p w14:paraId="76E01546" w14:textId="72D49743" w:rsidR="0099517D" w:rsidRDefault="004B6BCC" w:rsidP="00702063">
      <w:pPr>
        <w:pStyle w:val="Heading3"/>
      </w:pPr>
      <w:bookmarkStart w:id="120" w:name="_Toc24436550"/>
      <w:r>
        <w:t>Stage I</w:t>
      </w:r>
      <w:r w:rsidR="00FA7637">
        <w:t>II</w:t>
      </w:r>
      <w:r>
        <w:t xml:space="preserve"> </w:t>
      </w:r>
      <w:r w:rsidR="0099517D">
        <w:t xml:space="preserve">Filter </w:t>
      </w:r>
      <w:r w:rsidR="00FA7637">
        <w:t>(</w:t>
      </w:r>
      <w:r w:rsidR="0099517D">
        <w:t>mod3a</w:t>
      </w:r>
      <w:r w:rsidR="00FA7637">
        <w:t>)</w:t>
      </w:r>
      <w:bookmarkEnd w:id="120"/>
    </w:p>
    <w:p w14:paraId="5AEDF49A" w14:textId="3B64ABDC" w:rsidR="00D45E0F" w:rsidRDefault="005C5E6B" w:rsidP="00702063">
      <w:pPr>
        <w:rPr>
          <w:lang w:eastAsia="ja-JP"/>
        </w:rPr>
      </w:pPr>
      <w:r>
        <w:rPr>
          <w:lang w:eastAsia="ja-JP"/>
        </w:rPr>
        <w:t>The</w:t>
      </w:r>
      <w:r w:rsidR="0018156D">
        <w:rPr>
          <w:lang w:eastAsia="ja-JP"/>
        </w:rPr>
        <w:t xml:space="preserve"> initial filter (mod3a) was presented with 514 test data points from the folder:</w:t>
      </w:r>
    </w:p>
    <w:p w14:paraId="48B9EDB0" w14:textId="77777777" w:rsidR="0018156D" w:rsidRDefault="0018156D" w:rsidP="00172E15">
      <w:pPr>
        <w:pStyle w:val="ListParagraph"/>
        <w:numPr>
          <w:ilvl w:val="0"/>
          <w:numId w:val="24"/>
        </w:numPr>
        <w:spacing w:line="240" w:lineRule="auto"/>
      </w:pPr>
      <w:r>
        <w:t>dashlink</w:t>
      </w:r>
    </w:p>
    <w:p w14:paraId="1FE06776" w14:textId="719105E0" w:rsidR="0018156D" w:rsidRDefault="0018156D" w:rsidP="00172E15">
      <w:pPr>
        <w:pStyle w:val="ListParagraph"/>
        <w:numPr>
          <w:ilvl w:val="1"/>
          <w:numId w:val="24"/>
        </w:numPr>
        <w:spacing w:line="240" w:lineRule="auto"/>
      </w:pPr>
      <w:r>
        <w:t>Test</w:t>
      </w:r>
    </w:p>
    <w:p w14:paraId="7EEDCA44" w14:textId="570B4896" w:rsidR="0018156D" w:rsidRDefault="0018156D" w:rsidP="00172E15">
      <w:pPr>
        <w:pStyle w:val="ListParagraph"/>
        <w:numPr>
          <w:ilvl w:val="2"/>
          <w:numId w:val="24"/>
        </w:numPr>
        <w:spacing w:line="240" w:lineRule="auto"/>
      </w:pPr>
      <w:r>
        <w:t>png3 [contains all the png files]</w:t>
      </w:r>
    </w:p>
    <w:p w14:paraId="74E2F002" w14:textId="77777777" w:rsidR="006F1C53" w:rsidRDefault="006F1C53" w:rsidP="00702063"/>
    <w:p w14:paraId="7B06DDCA" w14:textId="3FB70DF9" w:rsidR="006F1C53" w:rsidRDefault="006F1C53" w:rsidP="00702063">
      <w:r>
        <w:t>The code for the Stage II</w:t>
      </w:r>
      <w:r w:rsidR="007F097B">
        <w:t>I</w:t>
      </w:r>
      <w:r>
        <w:t xml:space="preserve"> </w:t>
      </w:r>
      <w:r w:rsidR="00F83268">
        <w:t>filter</w:t>
      </w:r>
      <w:r>
        <w:t xml:space="preserve"> is present in Python notebook:</w:t>
      </w:r>
    </w:p>
    <w:p w14:paraId="4EB77FB0" w14:textId="1E2AE6F3" w:rsidR="0018156D" w:rsidRPr="00C16969" w:rsidRDefault="004A0E92" w:rsidP="00C16969">
      <w:pPr>
        <w:spacing w:line="240" w:lineRule="auto"/>
        <w:ind w:left="720" w:firstLine="0"/>
        <w:rPr>
          <w:rStyle w:val="Hyperlink"/>
          <w:color w:val="auto"/>
          <w:u w:val="none"/>
        </w:rPr>
      </w:pPr>
      <w:hyperlink r:id="rId83" w:history="1">
        <w:r w:rsidR="00F83268" w:rsidRPr="00C16969">
          <w:rPr>
            <w:rStyle w:val="Hyperlink"/>
          </w:rPr>
          <w:t>40_inf3.ipynb</w:t>
        </w:r>
      </w:hyperlink>
    </w:p>
    <w:p w14:paraId="5EA605F1" w14:textId="77777777" w:rsidR="00F83268" w:rsidRDefault="00F83268" w:rsidP="00702063"/>
    <w:p w14:paraId="2289073F" w14:textId="4E8886B2" w:rsidR="00981E14" w:rsidRDefault="00981E14" w:rsidP="00702063">
      <w:r>
        <w:t>It is interesting to scroll through the two listings towards the end of the notebook</w:t>
      </w:r>
      <w:r w:rsidR="003745BC">
        <w:t>. The first one</w:t>
      </w:r>
      <w:r>
        <w:t xml:space="preserve"> </w:t>
      </w:r>
      <w:r w:rsidR="003745BC">
        <w:t>shows</w:t>
      </w:r>
      <w:r>
        <w:t xml:space="preserve"> </w:t>
      </w:r>
      <w:r w:rsidR="00F2077F">
        <w:t xml:space="preserve">the images for </w:t>
      </w:r>
      <w:r>
        <w:t>all the</w:t>
      </w:r>
      <w:r w:rsidR="003745BC">
        <w:t xml:space="preserve"> useful profiles, the second one shows the same for</w:t>
      </w:r>
      <w:r w:rsidR="00F2077F">
        <w:t xml:space="preserve"> all the non-useful profiles.</w:t>
      </w:r>
      <w:r w:rsidR="00160BE9">
        <w:t xml:space="preserve"> These lists of images give an idea of the classification performance.</w:t>
      </w:r>
    </w:p>
    <w:p w14:paraId="0D92B124" w14:textId="0F891761" w:rsidR="00F83268" w:rsidRDefault="00FA7637" w:rsidP="00702063">
      <w:pPr>
        <w:pStyle w:val="Heading3"/>
      </w:pPr>
      <w:bookmarkStart w:id="121" w:name="_Toc24436551"/>
      <w:r>
        <w:lastRenderedPageBreak/>
        <w:t xml:space="preserve">Stage II </w:t>
      </w:r>
      <w:r w:rsidR="0099517D">
        <w:t xml:space="preserve">Filter </w:t>
      </w:r>
      <w:r>
        <w:t>(</w:t>
      </w:r>
      <w:r w:rsidR="0099517D">
        <w:t>mod2</w:t>
      </w:r>
      <w:r>
        <w:t>)</w:t>
      </w:r>
      <w:bookmarkEnd w:id="121"/>
    </w:p>
    <w:p w14:paraId="075AC285" w14:textId="4C4CF0F8" w:rsidR="007F097B" w:rsidRDefault="007F097B" w:rsidP="00702063">
      <w:pPr>
        <w:rPr>
          <w:lang w:eastAsia="ja-JP"/>
        </w:rPr>
      </w:pPr>
      <w:r>
        <w:rPr>
          <w:lang w:eastAsia="ja-JP"/>
        </w:rPr>
        <w:t>The second filter (mod2) was presented with 481 test data points from the folder:</w:t>
      </w:r>
    </w:p>
    <w:p w14:paraId="3FE5174C" w14:textId="77777777" w:rsidR="007F097B" w:rsidRDefault="007F097B" w:rsidP="00172E15">
      <w:pPr>
        <w:pStyle w:val="ListParagraph"/>
        <w:numPr>
          <w:ilvl w:val="0"/>
          <w:numId w:val="24"/>
        </w:numPr>
        <w:spacing w:line="240" w:lineRule="auto"/>
      </w:pPr>
      <w:r>
        <w:t>dashlink</w:t>
      </w:r>
    </w:p>
    <w:p w14:paraId="52BB942D" w14:textId="77777777" w:rsidR="007F097B" w:rsidRDefault="007F097B" w:rsidP="00172E15">
      <w:pPr>
        <w:pStyle w:val="ListParagraph"/>
        <w:numPr>
          <w:ilvl w:val="1"/>
          <w:numId w:val="24"/>
        </w:numPr>
        <w:spacing w:line="240" w:lineRule="auto"/>
      </w:pPr>
      <w:r>
        <w:t>Test</w:t>
      </w:r>
    </w:p>
    <w:p w14:paraId="01306CD3" w14:textId="2C77BFBE" w:rsidR="007F097B" w:rsidRDefault="007F097B" w:rsidP="00172E15">
      <w:pPr>
        <w:pStyle w:val="ListParagraph"/>
        <w:numPr>
          <w:ilvl w:val="2"/>
          <w:numId w:val="24"/>
        </w:numPr>
        <w:spacing w:line="240" w:lineRule="auto"/>
      </w:pPr>
      <w:r>
        <w:t>png2 [contains all the png files]</w:t>
      </w:r>
    </w:p>
    <w:p w14:paraId="39CB9266" w14:textId="77777777" w:rsidR="007F097B" w:rsidRDefault="007F097B" w:rsidP="00702063"/>
    <w:p w14:paraId="51BC324A" w14:textId="77777777" w:rsidR="007F097B" w:rsidRDefault="007F097B" w:rsidP="00702063">
      <w:r>
        <w:t>The code for the Stage II filter is present in Python notebook:</w:t>
      </w:r>
    </w:p>
    <w:p w14:paraId="6D197203" w14:textId="56ADF3EF" w:rsidR="007F097B" w:rsidRPr="003745BC" w:rsidRDefault="004A0E92" w:rsidP="003745BC">
      <w:pPr>
        <w:spacing w:line="240" w:lineRule="auto"/>
        <w:ind w:left="720" w:firstLine="0"/>
        <w:rPr>
          <w:rStyle w:val="Hyperlink"/>
          <w:color w:val="auto"/>
          <w:u w:val="none"/>
        </w:rPr>
      </w:pPr>
      <w:hyperlink r:id="rId84" w:history="1">
        <w:r w:rsidR="007F097B" w:rsidRPr="003745BC">
          <w:rPr>
            <w:rStyle w:val="Hyperlink"/>
          </w:rPr>
          <w:t>40_inf2.ipynb</w:t>
        </w:r>
      </w:hyperlink>
    </w:p>
    <w:p w14:paraId="3A81244F" w14:textId="77777777" w:rsidR="007F097B" w:rsidRDefault="007F097B" w:rsidP="00702063"/>
    <w:p w14:paraId="2ABB23D8" w14:textId="58207433" w:rsidR="00F357B5" w:rsidRDefault="00F357B5" w:rsidP="00702063">
      <w:r>
        <w:t>Once again, the useful/non-useful profiles may be inspected.</w:t>
      </w:r>
    </w:p>
    <w:p w14:paraId="6A3CB0C9" w14:textId="7E129106" w:rsidR="00502E9F" w:rsidRDefault="00FA7637" w:rsidP="00702063">
      <w:pPr>
        <w:pStyle w:val="Heading3"/>
      </w:pPr>
      <w:bookmarkStart w:id="122" w:name="_Toc24436552"/>
      <w:r>
        <w:t xml:space="preserve">Stage I </w:t>
      </w:r>
      <w:r w:rsidR="00502E9F">
        <w:t xml:space="preserve">Filter </w:t>
      </w:r>
      <w:r>
        <w:t>(</w:t>
      </w:r>
      <w:r w:rsidR="00502E9F">
        <w:t>mod1</w:t>
      </w:r>
      <w:r>
        <w:t>)</w:t>
      </w:r>
      <w:bookmarkEnd w:id="122"/>
    </w:p>
    <w:p w14:paraId="3556FFB6" w14:textId="38318B76" w:rsidR="00502E9F" w:rsidRDefault="00502E9F" w:rsidP="00702063">
      <w:pPr>
        <w:rPr>
          <w:lang w:eastAsia="ja-JP"/>
        </w:rPr>
      </w:pPr>
      <w:r>
        <w:rPr>
          <w:lang w:eastAsia="ja-JP"/>
        </w:rPr>
        <w:t>The final filter (mod1) was presented with 316 test data points from the folder:</w:t>
      </w:r>
    </w:p>
    <w:p w14:paraId="659CCA26" w14:textId="77777777" w:rsidR="00502E9F" w:rsidRDefault="00502E9F" w:rsidP="00172E15">
      <w:pPr>
        <w:pStyle w:val="ListParagraph"/>
        <w:numPr>
          <w:ilvl w:val="0"/>
          <w:numId w:val="24"/>
        </w:numPr>
        <w:spacing w:line="240" w:lineRule="auto"/>
      </w:pPr>
      <w:r>
        <w:t>dashlink</w:t>
      </w:r>
    </w:p>
    <w:p w14:paraId="4B03F643" w14:textId="77777777" w:rsidR="00502E9F" w:rsidRDefault="00502E9F" w:rsidP="00172E15">
      <w:pPr>
        <w:pStyle w:val="ListParagraph"/>
        <w:numPr>
          <w:ilvl w:val="1"/>
          <w:numId w:val="24"/>
        </w:numPr>
        <w:spacing w:line="240" w:lineRule="auto"/>
      </w:pPr>
      <w:r>
        <w:t>Test</w:t>
      </w:r>
    </w:p>
    <w:p w14:paraId="720B35BD" w14:textId="65A6B468" w:rsidR="00502E9F" w:rsidRDefault="00502E9F" w:rsidP="00172E15">
      <w:pPr>
        <w:pStyle w:val="ListParagraph"/>
        <w:numPr>
          <w:ilvl w:val="2"/>
          <w:numId w:val="24"/>
        </w:numPr>
        <w:spacing w:line="240" w:lineRule="auto"/>
      </w:pPr>
      <w:r>
        <w:t>png1 [contains all the png files]</w:t>
      </w:r>
    </w:p>
    <w:p w14:paraId="331985DA" w14:textId="77777777" w:rsidR="00502E9F" w:rsidRDefault="00502E9F" w:rsidP="00702063"/>
    <w:p w14:paraId="7530CF23" w14:textId="5EA1B153" w:rsidR="00502E9F" w:rsidRDefault="00502E9F" w:rsidP="00702063">
      <w:r>
        <w:t>The code for the Stage I filter is present in Python notebook:</w:t>
      </w:r>
    </w:p>
    <w:p w14:paraId="53DD4213" w14:textId="60742788" w:rsidR="00502E9F" w:rsidRDefault="004A0E92" w:rsidP="00100373">
      <w:pPr>
        <w:spacing w:line="240" w:lineRule="auto"/>
        <w:ind w:left="720" w:firstLine="0"/>
      </w:pPr>
      <w:hyperlink r:id="rId85" w:history="1">
        <w:r w:rsidR="00502E9F" w:rsidRPr="00100373">
          <w:rPr>
            <w:rStyle w:val="Hyperlink"/>
          </w:rPr>
          <w:t>40_inf1.ipynb</w:t>
        </w:r>
      </w:hyperlink>
    </w:p>
    <w:p w14:paraId="0A30F95C" w14:textId="77777777" w:rsidR="0099517D" w:rsidRDefault="0099517D" w:rsidP="00702063"/>
    <w:p w14:paraId="0D9554D9" w14:textId="65C05FC0" w:rsidR="00AC2F77" w:rsidRDefault="00F357B5" w:rsidP="00702063">
      <w:r>
        <w:t xml:space="preserve">Again, the useful/non-useful profiles may be inspected. This being the final results of the complete analytics pipeline, we see that the output consists of 26 useful profiles. They </w:t>
      </w:r>
      <w:r w:rsidR="00DC2FF1">
        <w:t xml:space="preserve">are </w:t>
      </w:r>
      <w:r>
        <w:t>all</w:t>
      </w:r>
      <w:r w:rsidR="00DC2FF1">
        <w:t xml:space="preserve"> developed and</w:t>
      </w:r>
      <w:r>
        <w:t xml:space="preserve"> have canonical and extended cruise segments, as we set out to find. There were 290 non-useful</w:t>
      </w:r>
      <w:r w:rsidR="003271EC">
        <w:t>, or less useful,</w:t>
      </w:r>
      <w:r>
        <w:t xml:space="preserve"> profiles in the final stage. </w:t>
      </w:r>
      <w:r w:rsidR="00596DE5">
        <w:t xml:space="preserve">It is immediately obvious how much time might be saved by using the analytics pipeline rather than </w:t>
      </w:r>
      <w:r w:rsidR="00147FF4">
        <w:t xml:space="preserve">having to </w:t>
      </w:r>
      <w:r w:rsidR="00596DE5">
        <w:t xml:space="preserve">inspect all 582 raw profiles manually to arrive at the 26 useful ones. </w:t>
      </w:r>
      <w:r w:rsidR="00782FD8">
        <w:lastRenderedPageBreak/>
        <w:t>There will be, no doubt, some miss-classifications too. This is unavoidable as the error rate of each stage contributes towards the</w:t>
      </w:r>
      <w:r w:rsidR="00AC2F77">
        <w:t xml:space="preserve"> pipeline’s </w:t>
      </w:r>
      <w:r w:rsidR="00D166C6">
        <w:t xml:space="preserve">overall </w:t>
      </w:r>
      <w:r w:rsidR="00AC2F77">
        <w:t>error rate.</w:t>
      </w:r>
    </w:p>
    <w:p w14:paraId="381C6E66" w14:textId="4F0AB66F" w:rsidR="00054EAB" w:rsidRDefault="00054EAB" w:rsidP="00702063">
      <w:r>
        <w:t>In this section</w:t>
      </w:r>
      <w:r w:rsidR="009D02D7">
        <w:t>,</w:t>
      </w:r>
      <w:r>
        <w:t xml:space="preserve"> we looked at how the </w:t>
      </w:r>
      <w:r w:rsidR="00347F17">
        <w:t xml:space="preserve">analytics </w:t>
      </w:r>
      <w:r>
        <w:t>pipeline developed in this paper might be used in a production setting to provide value for analysts. A test dataset was pre</w:t>
      </w:r>
      <w:r w:rsidR="00DA50E0">
        <w:t>pared. None of its data has ever</w:t>
      </w:r>
      <w:r>
        <w:t xml:space="preserve"> been seen by any of the models</w:t>
      </w:r>
      <w:r w:rsidR="00DA50E0">
        <w:t xml:space="preserve"> during training</w:t>
      </w:r>
      <w:r>
        <w:t>. This is the normal situation in a production system. By looking at the classification results (in the form of images) from the notebooks, it is interesting to see to what extent the use of this pipeline might be helpful for analysts.</w:t>
      </w:r>
    </w:p>
    <w:p w14:paraId="3E389888" w14:textId="77777777" w:rsidR="00AC2F77" w:rsidRDefault="00AC2F77">
      <w:r>
        <w:br w:type="page"/>
      </w:r>
    </w:p>
    <w:p w14:paraId="042F1005" w14:textId="11E2BB6E" w:rsidR="00934C0C" w:rsidRDefault="00934C0C" w:rsidP="00702063">
      <w:pPr>
        <w:pStyle w:val="Heading1"/>
      </w:pPr>
      <w:bookmarkStart w:id="123" w:name="_Toc24436553"/>
      <w:r>
        <w:lastRenderedPageBreak/>
        <w:t>CONCLUSIONS &amp; RECOMMENDATIONS</w:t>
      </w:r>
      <w:bookmarkEnd w:id="123"/>
    </w:p>
    <w:p w14:paraId="3D5655AD" w14:textId="77777777" w:rsidR="000D2684" w:rsidRDefault="000D2684" w:rsidP="00702063">
      <w:pPr>
        <w:rPr>
          <w:lang w:eastAsia="ja-JP"/>
        </w:rPr>
      </w:pPr>
    </w:p>
    <w:p w14:paraId="3421916F" w14:textId="77777777" w:rsidR="000D2684" w:rsidRDefault="000D2684" w:rsidP="00702063">
      <w:pPr>
        <w:rPr>
          <w:lang w:eastAsia="ja-JP"/>
        </w:rPr>
      </w:pPr>
    </w:p>
    <w:p w14:paraId="53F0844E" w14:textId="25ED9CFF" w:rsidR="0035029E" w:rsidRDefault="006B30D7" w:rsidP="00702063">
      <w:pPr>
        <w:rPr>
          <w:lang w:eastAsia="ja-JP"/>
        </w:rPr>
      </w:pPr>
      <w:r>
        <w:rPr>
          <w:lang w:eastAsia="ja-JP"/>
        </w:rPr>
        <w:t xml:space="preserve">We have demonstrated how flight profile time-series can be turned into images for more effective classification. </w:t>
      </w:r>
      <w:r w:rsidR="0035029E">
        <w:rPr>
          <w:lang w:eastAsia="ja-JP"/>
        </w:rPr>
        <w:t>Then w</w:t>
      </w:r>
      <w:r>
        <w:rPr>
          <w:lang w:eastAsia="ja-JP"/>
        </w:rPr>
        <w:t>e identified the best technique to transform a profile t</w:t>
      </w:r>
      <w:r w:rsidR="008345C0">
        <w:rPr>
          <w:lang w:eastAsia="ja-JP"/>
        </w:rPr>
        <w:t>ime-series into an image for</w:t>
      </w:r>
      <w:r>
        <w:rPr>
          <w:lang w:eastAsia="ja-JP"/>
        </w:rPr>
        <w:t xml:space="preserve"> use </w:t>
      </w:r>
      <w:r w:rsidR="008345C0">
        <w:rPr>
          <w:lang w:eastAsia="ja-JP"/>
        </w:rPr>
        <w:t>by</w:t>
      </w:r>
      <w:r>
        <w:rPr>
          <w:lang w:eastAsia="ja-JP"/>
        </w:rPr>
        <w:t xml:space="preserve"> the classification process.</w:t>
      </w:r>
      <w:r w:rsidR="0035029E">
        <w:rPr>
          <w:lang w:eastAsia="ja-JP"/>
        </w:rPr>
        <w:t xml:space="preserve"> </w:t>
      </w:r>
      <w:r w:rsidR="00816A14">
        <w:rPr>
          <w:lang w:eastAsia="ja-JP"/>
        </w:rPr>
        <w:t xml:space="preserve">Using transfer learning, we showed how quickly a deep learning model could be trained. </w:t>
      </w:r>
      <w:r w:rsidR="007C11AB">
        <w:rPr>
          <w:lang w:eastAsia="ja-JP"/>
        </w:rPr>
        <w:t xml:space="preserve">We conclude that </w:t>
      </w:r>
      <w:r w:rsidR="0035029E" w:rsidRPr="0035029E">
        <w:rPr>
          <w:lang w:eastAsia="ja-JP"/>
        </w:rPr>
        <w:t xml:space="preserve">the need for </w:t>
      </w:r>
      <w:r w:rsidR="009D02D7">
        <w:rPr>
          <w:lang w:eastAsia="ja-JP"/>
        </w:rPr>
        <w:t xml:space="preserve">hand classification of </w:t>
      </w:r>
      <w:r w:rsidR="0035029E" w:rsidRPr="0035029E">
        <w:rPr>
          <w:lang w:eastAsia="ja-JP"/>
        </w:rPr>
        <w:t>flight profiles</w:t>
      </w:r>
      <w:r w:rsidR="007C11AB">
        <w:rPr>
          <w:lang w:eastAsia="ja-JP"/>
        </w:rPr>
        <w:t xml:space="preserve"> has been reduced greatly leading to </w:t>
      </w:r>
      <w:r w:rsidR="0035029E" w:rsidRPr="0035029E">
        <w:rPr>
          <w:lang w:eastAsia="ja-JP"/>
        </w:rPr>
        <w:t>significant time</w:t>
      </w:r>
      <w:r w:rsidR="007C11AB">
        <w:rPr>
          <w:lang w:eastAsia="ja-JP"/>
        </w:rPr>
        <w:t xml:space="preserve"> savings potential</w:t>
      </w:r>
      <w:r w:rsidR="0035029E" w:rsidRPr="0035029E">
        <w:rPr>
          <w:lang w:eastAsia="ja-JP"/>
        </w:rPr>
        <w:t xml:space="preserve"> for post-flight analysts.</w:t>
      </w:r>
      <w:r w:rsidR="007C11AB">
        <w:rPr>
          <w:lang w:eastAsia="ja-JP"/>
        </w:rPr>
        <w:t xml:space="preserve"> </w:t>
      </w:r>
      <w:r w:rsidR="007D68CE">
        <w:rPr>
          <w:lang w:eastAsia="ja-JP"/>
        </w:rPr>
        <w:t xml:space="preserve">Making use of a publicly available rich flight data set we hope this work will encourage ordinary data scientists </w:t>
      </w:r>
      <w:r w:rsidR="009D02D7">
        <w:rPr>
          <w:lang w:eastAsia="ja-JP"/>
        </w:rPr>
        <w:t xml:space="preserve">(which do not have access to company flight data) </w:t>
      </w:r>
      <w:r w:rsidR="007D68CE">
        <w:rPr>
          <w:lang w:eastAsia="ja-JP"/>
        </w:rPr>
        <w:t xml:space="preserve">as well as post-flight analysts </w:t>
      </w:r>
      <w:r w:rsidR="009D02D7">
        <w:rPr>
          <w:lang w:eastAsia="ja-JP"/>
        </w:rPr>
        <w:t xml:space="preserve">(that do have access) </w:t>
      </w:r>
      <w:r w:rsidR="007D68CE">
        <w:rPr>
          <w:lang w:eastAsia="ja-JP"/>
        </w:rPr>
        <w:t xml:space="preserve">to undertake </w:t>
      </w:r>
      <w:r w:rsidR="00104104">
        <w:rPr>
          <w:lang w:eastAsia="ja-JP"/>
        </w:rPr>
        <w:t>studies in this important area.</w:t>
      </w:r>
    </w:p>
    <w:p w14:paraId="702B9704" w14:textId="525ED7A1" w:rsidR="00C825AF" w:rsidRDefault="007D68CE" w:rsidP="00702063">
      <w:pPr>
        <w:rPr>
          <w:lang w:eastAsia="ja-JP"/>
        </w:rPr>
      </w:pPr>
      <w:r>
        <w:rPr>
          <w:lang w:eastAsia="ja-JP"/>
        </w:rPr>
        <w:t>We recommend that interested analysts take this work as a starting point and adapt it to suit their needs. This may e</w:t>
      </w:r>
      <w:r w:rsidR="00B06196">
        <w:rPr>
          <w:lang w:eastAsia="ja-JP"/>
        </w:rPr>
        <w:t xml:space="preserve">ven involve </w:t>
      </w:r>
      <w:r>
        <w:rPr>
          <w:lang w:eastAsia="ja-JP"/>
        </w:rPr>
        <w:t>chang</w:t>
      </w:r>
      <w:r w:rsidR="00BB604C">
        <w:rPr>
          <w:lang w:eastAsia="ja-JP"/>
        </w:rPr>
        <w:t>ing the</w:t>
      </w:r>
      <w:r>
        <w:rPr>
          <w:lang w:eastAsia="ja-JP"/>
        </w:rPr>
        <w:t xml:space="preserve"> technology stack, for example, making use of other deep learning libraries and a different </w:t>
      </w:r>
      <w:r w:rsidR="00A611AA">
        <w:rPr>
          <w:lang w:eastAsia="ja-JP"/>
        </w:rPr>
        <w:t xml:space="preserve">programming </w:t>
      </w:r>
      <w:r>
        <w:rPr>
          <w:lang w:eastAsia="ja-JP"/>
        </w:rPr>
        <w:t xml:space="preserve">language. </w:t>
      </w:r>
      <w:r w:rsidR="002301C4">
        <w:rPr>
          <w:lang w:eastAsia="ja-JP"/>
        </w:rPr>
        <w:t>Here we used the fastai Python library</w:t>
      </w:r>
      <w:r w:rsidR="00DC4054">
        <w:rPr>
          <w:lang w:eastAsia="ja-JP"/>
        </w:rPr>
        <w:t xml:space="preserve"> (built on top of </w:t>
      </w:r>
      <w:r w:rsidR="002301C4">
        <w:rPr>
          <w:lang w:eastAsia="ja-JP"/>
        </w:rPr>
        <w:t>PyTorch) and the Python language. There are a number of other useful technology environments</w:t>
      </w:r>
      <w:r w:rsidR="00F854AE">
        <w:rPr>
          <w:lang w:eastAsia="ja-JP"/>
        </w:rPr>
        <w:t xml:space="preserve">, e.g. Java, </w:t>
      </w:r>
      <w:r w:rsidR="005547FF">
        <w:rPr>
          <w:lang w:eastAsia="ja-JP"/>
        </w:rPr>
        <w:t>TensorFlow, Julia, and MATLAB.</w:t>
      </w:r>
    </w:p>
    <w:p w14:paraId="779357D9" w14:textId="26783763" w:rsidR="00050CE2" w:rsidRDefault="00050CE2" w:rsidP="00702063">
      <w:pPr>
        <w:rPr>
          <w:lang w:eastAsia="ja-JP"/>
        </w:rPr>
      </w:pPr>
      <w:r>
        <w:rPr>
          <w:lang w:eastAsia="ja-JP"/>
        </w:rPr>
        <w:t xml:space="preserve">We suggest that analysts need not shy away from the use of deep learning for post-flight analysis. The use of transfer learning makes the training of deep learning models very tractable. </w:t>
      </w:r>
      <w:r w:rsidR="00C0273C">
        <w:rPr>
          <w:lang w:eastAsia="ja-JP"/>
        </w:rPr>
        <w:t>In our case, transfer learning was based on the ImageNet model which</w:t>
      </w:r>
      <w:r w:rsidR="005269B4">
        <w:rPr>
          <w:lang w:eastAsia="ja-JP"/>
        </w:rPr>
        <w:t xml:space="preserve"> was </w:t>
      </w:r>
      <w:r w:rsidR="00C0273C">
        <w:rPr>
          <w:lang w:eastAsia="ja-JP"/>
        </w:rPr>
        <w:t xml:space="preserve">trained on over 14 million images to classify them into </w:t>
      </w:r>
      <w:r w:rsidR="005269B4">
        <w:rPr>
          <w:lang w:eastAsia="ja-JP"/>
        </w:rPr>
        <w:t>more than 20,000</w:t>
      </w:r>
      <w:r w:rsidR="00C0273C">
        <w:rPr>
          <w:lang w:eastAsia="ja-JP"/>
        </w:rPr>
        <w:t xml:space="preserve"> </w:t>
      </w:r>
      <w:r w:rsidR="00C0273C">
        <w:rPr>
          <w:lang w:eastAsia="ja-JP"/>
        </w:rPr>
        <w:lastRenderedPageBreak/>
        <w:t xml:space="preserve">categories. </w:t>
      </w:r>
      <w:r>
        <w:rPr>
          <w:lang w:eastAsia="ja-JP"/>
        </w:rPr>
        <w:t>There are many cloud providers offering the use of GPUs (Graphical Processing Units), ideal for the training process. GPUs are not necessary for inference. Even without access to a GPU, the training process is still tractable on an ordinary laptop. This is the beauty of transfer learning.</w:t>
      </w:r>
    </w:p>
    <w:p w14:paraId="26BA02BB" w14:textId="77777777" w:rsidR="00C825AF" w:rsidRDefault="00C825AF">
      <w:pPr>
        <w:rPr>
          <w:lang w:eastAsia="ja-JP"/>
        </w:rPr>
      </w:pPr>
      <w:r>
        <w:rPr>
          <w:lang w:eastAsia="ja-JP"/>
        </w:rPr>
        <w:br w:type="page"/>
      </w:r>
    </w:p>
    <w:p w14:paraId="678A559A" w14:textId="3FBF6999" w:rsidR="00934C0C" w:rsidRDefault="00934C0C" w:rsidP="00702063">
      <w:pPr>
        <w:pStyle w:val="Heading1"/>
      </w:pPr>
      <w:bookmarkStart w:id="124" w:name="_Toc24436554"/>
      <w:r>
        <w:lastRenderedPageBreak/>
        <w:t>SUMMARY</w:t>
      </w:r>
      <w:bookmarkEnd w:id="124"/>
    </w:p>
    <w:p w14:paraId="27ED8DA4" w14:textId="77777777" w:rsidR="00094296" w:rsidRDefault="00094296" w:rsidP="00702063">
      <w:pPr>
        <w:rPr>
          <w:lang w:eastAsia="ja-JP"/>
        </w:rPr>
      </w:pPr>
    </w:p>
    <w:p w14:paraId="5F5F9EC6" w14:textId="77777777" w:rsidR="00094296" w:rsidRDefault="00094296" w:rsidP="00702063">
      <w:pPr>
        <w:rPr>
          <w:lang w:eastAsia="ja-JP"/>
        </w:rPr>
      </w:pPr>
    </w:p>
    <w:p w14:paraId="5E9DBCB3" w14:textId="1AD8E027" w:rsidR="00CE5C69" w:rsidRDefault="00CE5C69" w:rsidP="00702063">
      <w:pPr>
        <w:rPr>
          <w:lang w:eastAsia="ja-JP"/>
        </w:rPr>
      </w:pPr>
      <w:r>
        <w:rPr>
          <w:lang w:eastAsia="ja-JP"/>
        </w:rPr>
        <w:t>In this work, we:</w:t>
      </w:r>
    </w:p>
    <w:p w14:paraId="15AA4D22" w14:textId="545D7A19" w:rsidR="00511881" w:rsidRDefault="00CE5C69" w:rsidP="00702063">
      <w:pPr>
        <w:pStyle w:val="ListParagraph"/>
        <w:numPr>
          <w:ilvl w:val="0"/>
          <w:numId w:val="24"/>
        </w:numPr>
      </w:pPr>
      <w:r>
        <w:t xml:space="preserve">Performed a comparison of a number of transformation </w:t>
      </w:r>
      <w:r w:rsidR="00B60FDE">
        <w:t>techniques</w:t>
      </w:r>
      <w:r>
        <w:t xml:space="preserve"> in terms of their associated image classification performance. We applied each transformation </w:t>
      </w:r>
      <w:r w:rsidR="00FE2664">
        <w:t>technique</w:t>
      </w:r>
      <w:r>
        <w:t xml:space="preserve"> to the cleaned time-series dataset in turn, train</w:t>
      </w:r>
      <w:r w:rsidR="00362C42">
        <w:t>ed</w:t>
      </w:r>
      <w:r>
        <w:t xml:space="preserve"> a CNN to do classification (using supervised learning), and record</w:t>
      </w:r>
      <w:r w:rsidR="00362C42">
        <w:t>ed</w:t>
      </w:r>
      <w:r>
        <w:t xml:space="preserve"> the performance. Then we selected the most performant transformation </w:t>
      </w:r>
      <w:r w:rsidR="00FE2664">
        <w:t>technique</w:t>
      </w:r>
      <w:r>
        <w:t xml:space="preserve"> and used </w:t>
      </w:r>
      <w:r w:rsidR="00FE2664">
        <w:t>it</w:t>
      </w:r>
      <w:r>
        <w:t xml:space="preserve"> in the rest of the analysis pipeline. The following transformation </w:t>
      </w:r>
      <w:r w:rsidR="00FE2664">
        <w:t>technique</w:t>
      </w:r>
      <w:r>
        <w:t>s were considered:</w:t>
      </w:r>
    </w:p>
    <w:p w14:paraId="05D5D4E0" w14:textId="77777777" w:rsidR="00511881" w:rsidRDefault="00CE5C69" w:rsidP="00702063">
      <w:pPr>
        <w:pStyle w:val="ListParagraph"/>
        <w:numPr>
          <w:ilvl w:val="1"/>
          <w:numId w:val="24"/>
        </w:numPr>
      </w:pPr>
      <w:r>
        <w:t>Altitude line plots transformed into an image</w:t>
      </w:r>
    </w:p>
    <w:p w14:paraId="2A6EAEE8" w14:textId="77777777" w:rsidR="00511881" w:rsidRDefault="00CE5C69" w:rsidP="00702063">
      <w:pPr>
        <w:pStyle w:val="ListParagraph"/>
        <w:numPr>
          <w:ilvl w:val="1"/>
          <w:numId w:val="24"/>
        </w:numPr>
      </w:pPr>
      <w:r>
        <w:t>Altitude area plots transformed into an image</w:t>
      </w:r>
    </w:p>
    <w:p w14:paraId="439818EB" w14:textId="77777777" w:rsidR="00511881" w:rsidRDefault="00CE5C69" w:rsidP="00702063">
      <w:pPr>
        <w:pStyle w:val="ListParagraph"/>
        <w:numPr>
          <w:ilvl w:val="1"/>
          <w:numId w:val="24"/>
        </w:numPr>
      </w:pPr>
      <w:r>
        <w:t>Gramian Angular Summation Field (GASF)</w:t>
      </w:r>
    </w:p>
    <w:p w14:paraId="76173133" w14:textId="77777777" w:rsidR="00511881" w:rsidRDefault="00CE5C69" w:rsidP="00702063">
      <w:pPr>
        <w:pStyle w:val="ListParagraph"/>
        <w:numPr>
          <w:ilvl w:val="1"/>
          <w:numId w:val="24"/>
        </w:numPr>
      </w:pPr>
      <w:r>
        <w:t>Gramian Angular Difference Field (GADF)</w:t>
      </w:r>
    </w:p>
    <w:p w14:paraId="7517E31A" w14:textId="77777777" w:rsidR="00511881" w:rsidRDefault="00CE5C69" w:rsidP="00702063">
      <w:pPr>
        <w:pStyle w:val="ListParagraph"/>
        <w:numPr>
          <w:ilvl w:val="1"/>
          <w:numId w:val="24"/>
        </w:numPr>
      </w:pPr>
      <w:r>
        <w:t>Markov Transition Field (MTF)</w:t>
      </w:r>
    </w:p>
    <w:p w14:paraId="686E3E5F" w14:textId="77777777" w:rsidR="00E34CD4" w:rsidRDefault="00CE5C69" w:rsidP="00702063">
      <w:pPr>
        <w:pStyle w:val="ListParagraph"/>
        <w:numPr>
          <w:ilvl w:val="1"/>
          <w:numId w:val="24"/>
        </w:numPr>
      </w:pPr>
      <w:r>
        <w:t>Recurrence Plot (RP)</w:t>
      </w:r>
    </w:p>
    <w:p w14:paraId="7FCB14AB" w14:textId="0E439E7B" w:rsidR="00E34CD4" w:rsidRDefault="00CE5C69" w:rsidP="00702063">
      <w:pPr>
        <w:pStyle w:val="ListParagraph"/>
        <w:numPr>
          <w:ilvl w:val="0"/>
          <w:numId w:val="24"/>
        </w:numPr>
      </w:pPr>
      <w:r>
        <w:t>Trained a model to</w:t>
      </w:r>
      <w:r w:rsidR="00362C42">
        <w:t xml:space="preserve"> classify flight profiles into developed (useful) and non-developed</w:t>
      </w:r>
      <w:r>
        <w:t xml:space="preserve"> (non-useful) profiles. </w:t>
      </w:r>
      <w:r w:rsidR="00210A8F">
        <w:t>W</w:t>
      </w:r>
      <w:r>
        <w:t xml:space="preserve">e </w:t>
      </w:r>
      <w:r w:rsidR="00210A8F">
        <w:t xml:space="preserve">also </w:t>
      </w:r>
      <w:r>
        <w:t>considered the use of anomal</w:t>
      </w:r>
      <w:r w:rsidR="00362C42">
        <w:t>y detection by means of an auto</w:t>
      </w:r>
      <w:r>
        <w:t xml:space="preserve">encoder </w:t>
      </w:r>
      <w:r w:rsidR="00541474">
        <w:t>(</w:t>
      </w:r>
      <w:r>
        <w:t xml:space="preserve">instead of a classification </w:t>
      </w:r>
      <w:r w:rsidR="00541474">
        <w:t>algorithm)</w:t>
      </w:r>
      <w:r>
        <w:t xml:space="preserve"> due to the significant class imbala</w:t>
      </w:r>
      <w:r w:rsidR="00362C42">
        <w:t>nce and concluded that the auto</w:t>
      </w:r>
      <w:r>
        <w:t>encoder did not work as well as the classifier.</w:t>
      </w:r>
    </w:p>
    <w:p w14:paraId="1DDB4867" w14:textId="70A2E601" w:rsidR="00E34CD4" w:rsidRDefault="00CE5C69" w:rsidP="00702063">
      <w:pPr>
        <w:pStyle w:val="ListParagraph"/>
        <w:numPr>
          <w:ilvl w:val="0"/>
          <w:numId w:val="24"/>
        </w:numPr>
      </w:pPr>
      <w:r>
        <w:lastRenderedPageBreak/>
        <w:t>Train</w:t>
      </w:r>
      <w:r w:rsidR="00C03BCB">
        <w:t>ed</w:t>
      </w:r>
      <w:r>
        <w:t xml:space="preserve"> a model to do</w:t>
      </w:r>
      <w:r w:rsidR="00362C42">
        <w:t xml:space="preserve"> multi-label classification of developed</w:t>
      </w:r>
      <w:r>
        <w:t xml:space="preserve"> profiles. </w:t>
      </w:r>
      <w:r w:rsidR="00C03BCB">
        <w:t>The l</w:t>
      </w:r>
      <w:r>
        <w:t>abels reflect</w:t>
      </w:r>
      <w:r w:rsidR="00C03BCB">
        <w:t>ed whether a profile had a</w:t>
      </w:r>
      <w:r w:rsidR="00362C42">
        <w:t xml:space="preserve"> </w:t>
      </w:r>
      <w:r>
        <w:t>canonica</w:t>
      </w:r>
      <w:r w:rsidR="00362C42">
        <w:t>l</w:t>
      </w:r>
      <w:r w:rsidR="00C03BCB">
        <w:t xml:space="preserve"> climb/cruise/descent segment</w:t>
      </w:r>
      <w:r>
        <w:t>.</w:t>
      </w:r>
    </w:p>
    <w:p w14:paraId="170CE2AE" w14:textId="77777777" w:rsidR="00E34CD4" w:rsidRDefault="00CE5C69" w:rsidP="00702063">
      <w:pPr>
        <w:pStyle w:val="ListParagraph"/>
        <w:numPr>
          <w:ilvl w:val="0"/>
          <w:numId w:val="24"/>
        </w:numPr>
      </w:pPr>
      <w:r>
        <w:t>Train</w:t>
      </w:r>
      <w:r w:rsidR="00C03BCB">
        <w:t>ed</w:t>
      </w:r>
      <w:r>
        <w:t xml:space="preserve"> a model to classify flight profiles with canonical cruise segments (regardless of the properties of climb or descent segments) into profiles that have extended cruises (useful) and shorter cruises (non-useful).</w:t>
      </w:r>
    </w:p>
    <w:p w14:paraId="3E031014" w14:textId="1387B173" w:rsidR="00C825AF" w:rsidRDefault="00CE5C69" w:rsidP="00702063">
      <w:pPr>
        <w:pStyle w:val="ListParagraph"/>
        <w:numPr>
          <w:ilvl w:val="0"/>
          <w:numId w:val="24"/>
        </w:numPr>
      </w:pPr>
      <w:r>
        <w:t>Prepare</w:t>
      </w:r>
      <w:r w:rsidR="003E4F58">
        <w:t>d</w:t>
      </w:r>
      <w:r>
        <w:t xml:space="preserve"> a significant t</w:t>
      </w:r>
      <w:r w:rsidR="00541474">
        <w:t>est dataset, consisting of data</w:t>
      </w:r>
      <w:r>
        <w:t xml:space="preserve">points that have never been seen by any of the models and have not been labeled. </w:t>
      </w:r>
      <w:r w:rsidR="003E4F58">
        <w:t>We c</w:t>
      </w:r>
      <w:r>
        <w:t>onstruct</w:t>
      </w:r>
      <w:r w:rsidR="00E94B87">
        <w:t>ed</w:t>
      </w:r>
      <w:r>
        <w:t xml:space="preserve"> an end-to-end </w:t>
      </w:r>
      <w:r w:rsidR="003E4F58">
        <w:t xml:space="preserve">analytic </w:t>
      </w:r>
      <w:r>
        <w:t>inference process to simula</w:t>
      </w:r>
      <w:r w:rsidR="003E4F58">
        <w:t>te a production system and applied it</w:t>
      </w:r>
      <w:r>
        <w:t xml:space="preserve"> to the test dataset. </w:t>
      </w:r>
      <w:r w:rsidR="003E4F58">
        <w:t>Finally, we m</w:t>
      </w:r>
      <w:r>
        <w:t>a</w:t>
      </w:r>
      <w:r w:rsidR="003E4F58">
        <w:t>d</w:t>
      </w:r>
      <w:r>
        <w:t>e recommendations to post-flight</w:t>
      </w:r>
      <w:r w:rsidR="003E4F58">
        <w:t xml:space="preserve"> and other interested</w:t>
      </w:r>
      <w:r>
        <w:t xml:space="preserve"> analysts.</w:t>
      </w:r>
    </w:p>
    <w:p w14:paraId="7F15B963" w14:textId="77777777" w:rsidR="00C825AF" w:rsidRDefault="00C825AF">
      <w:pPr>
        <w:rPr>
          <w:rFonts w:asciiTheme="minorHAnsi" w:hAnsiTheme="minorHAnsi" w:cstheme="minorBidi"/>
          <w:kern w:val="24"/>
          <w:lang w:eastAsia="ja-JP"/>
        </w:rPr>
      </w:pPr>
      <w:r>
        <w:br w:type="page"/>
      </w:r>
    </w:p>
    <w:p w14:paraId="0CB1D5B1" w14:textId="14DACF50" w:rsidR="00862EE0" w:rsidRDefault="00862EE0" w:rsidP="00702063">
      <w:pPr>
        <w:pStyle w:val="Heading1"/>
      </w:pPr>
      <w:bookmarkStart w:id="125" w:name="_Toc24436555"/>
      <w:r>
        <w:lastRenderedPageBreak/>
        <w:t>FURTHER EXPERIMENTATION</w:t>
      </w:r>
      <w:bookmarkEnd w:id="125"/>
    </w:p>
    <w:p w14:paraId="2ADAE430" w14:textId="77777777" w:rsidR="001F77C0" w:rsidRDefault="001F77C0" w:rsidP="001F77C0">
      <w:pPr>
        <w:rPr>
          <w:lang w:eastAsia="ja-JP"/>
        </w:rPr>
      </w:pPr>
    </w:p>
    <w:p w14:paraId="2A70E07A" w14:textId="77777777" w:rsidR="001F77C0" w:rsidRPr="001F77C0" w:rsidRDefault="001F77C0" w:rsidP="001F77C0">
      <w:pPr>
        <w:rPr>
          <w:lang w:eastAsia="ja-JP"/>
        </w:rPr>
      </w:pPr>
    </w:p>
    <w:p w14:paraId="695821E5" w14:textId="5E0F5F22" w:rsidR="00862EE0" w:rsidRDefault="00E56994" w:rsidP="00702063">
      <w:r>
        <w:t xml:space="preserve">There are a good number of </w:t>
      </w:r>
      <w:r w:rsidR="006B469F">
        <w:t>hyper-parameters</w:t>
      </w:r>
      <w:r>
        <w:t xml:space="preserve"> that may be adjusted</w:t>
      </w:r>
      <w:r w:rsidR="006B469F">
        <w:t xml:space="preserve"> leading to further experiments, for example:</w:t>
      </w:r>
    </w:p>
    <w:p w14:paraId="623B7721" w14:textId="77777777" w:rsidR="00CE40A9" w:rsidRDefault="00CE40A9" w:rsidP="00702063"/>
    <w:p w14:paraId="494DD64C" w14:textId="6815DA32" w:rsidR="005E5749" w:rsidRDefault="005E5749" w:rsidP="00702063">
      <w:pPr>
        <w:pStyle w:val="ListParagraph"/>
        <w:numPr>
          <w:ilvl w:val="0"/>
          <w:numId w:val="26"/>
        </w:numPr>
      </w:pPr>
      <w:r>
        <w:t>Fraction of train data dedicated for validation (20% here)</w:t>
      </w:r>
    </w:p>
    <w:p w14:paraId="6E4FBFA9" w14:textId="70EF8E7B" w:rsidR="009155AF" w:rsidRDefault="009155AF" w:rsidP="00702063">
      <w:pPr>
        <w:pStyle w:val="ListParagraph"/>
        <w:numPr>
          <w:ilvl w:val="0"/>
          <w:numId w:val="26"/>
        </w:numPr>
      </w:pPr>
      <w:r>
        <w:t>The batch size during training</w:t>
      </w:r>
      <w:r w:rsidR="00343A36">
        <w:t xml:space="preserve"> (32 for mod3a and 8 for mod2 and mod1)</w:t>
      </w:r>
    </w:p>
    <w:p w14:paraId="0A5F4475" w14:textId="6C962469" w:rsidR="00C6303B" w:rsidRDefault="00C6303B" w:rsidP="00702063">
      <w:pPr>
        <w:pStyle w:val="ListParagraph"/>
        <w:numPr>
          <w:ilvl w:val="0"/>
          <w:numId w:val="26"/>
        </w:numPr>
      </w:pPr>
      <w:r>
        <w:t>Images were resized to 128 x 128. A technique that holds promise is to first down-sample images drastically, say to 32 x 32. Then</w:t>
      </w:r>
      <w:r w:rsidR="00E222DF">
        <w:t>, after training,</w:t>
      </w:r>
      <w:r>
        <w:t xml:space="preserve"> transfer learning is used while </w:t>
      </w:r>
      <w:r w:rsidR="00C224C3">
        <w:t>progressively</w:t>
      </w:r>
      <w:r>
        <w:t xml:space="preserve"> up-sampling again.</w:t>
      </w:r>
    </w:p>
    <w:p w14:paraId="565E57EB" w14:textId="165AA30B" w:rsidR="00C12558" w:rsidRDefault="00C12558" w:rsidP="00702063">
      <w:pPr>
        <w:pStyle w:val="ListParagraph"/>
        <w:numPr>
          <w:ilvl w:val="0"/>
          <w:numId w:val="26"/>
        </w:numPr>
      </w:pPr>
      <w:r>
        <w:t xml:space="preserve">Learning rates. This is arguably the most influential hyper-parameter during training. It </w:t>
      </w:r>
      <w:r w:rsidR="00DF7E2B">
        <w:t>may be worthwhile</w:t>
      </w:r>
      <w:r>
        <w:t xml:space="preserve"> to adjust</w:t>
      </w:r>
      <w:r w:rsidR="00DF7E2B">
        <w:t xml:space="preserve"> the used learning rates, (bot</w:t>
      </w:r>
      <w:r w:rsidR="003B2AE6">
        <w:t xml:space="preserve">h for the frozen learning rate, </w:t>
      </w:r>
      <w:r w:rsidR="003B2AE6" w:rsidRPr="003B2AE6">
        <w:rPr>
          <w:i/>
        </w:rPr>
        <w:t>lrf</w:t>
      </w:r>
      <w:r w:rsidR="003B2AE6">
        <w:t>,</w:t>
      </w:r>
      <w:r w:rsidR="00DF7E2B">
        <w:t xml:space="preserve"> as well as the unfrozen l</w:t>
      </w:r>
      <w:r w:rsidR="003B2AE6">
        <w:t xml:space="preserve">earning rate, </w:t>
      </w:r>
      <w:r w:rsidR="003B2AE6" w:rsidRPr="003B2AE6">
        <w:rPr>
          <w:i/>
        </w:rPr>
        <w:t>lru</w:t>
      </w:r>
      <w:r w:rsidR="00DF7E2B">
        <w:t>.</w:t>
      </w:r>
    </w:p>
    <w:p w14:paraId="33496E48" w14:textId="77777777" w:rsidR="005E5749" w:rsidRDefault="005E5749" w:rsidP="00702063"/>
    <w:p w14:paraId="77065899" w14:textId="2FE50FA3" w:rsidR="005E5749" w:rsidRDefault="00CE40A9" w:rsidP="00702063">
      <w:r>
        <w:t>We used data from a single airplane in this study. It may be worthwhile to analyze the datasets available and put together a dataset that represents a number of different aircraft.</w:t>
      </w:r>
      <w:r w:rsidR="00B2342B">
        <w:t xml:space="preserve"> Care should be taken, however, because the identity and model of aircraft are deliberately omitted. This means the analyst might end up with data from a 747 being mixed with that of a Lear Jet,</w:t>
      </w:r>
      <w:r w:rsidR="00956266">
        <w:t xml:space="preserve"> or even a Cessna,</w:t>
      </w:r>
      <w:r w:rsidR="00B2342B">
        <w:t xml:space="preserve"> probably not all that useful.</w:t>
      </w:r>
    </w:p>
    <w:p w14:paraId="4981CC02" w14:textId="4BF0C203" w:rsidR="005E5749" w:rsidRDefault="005E5749" w:rsidP="00702063">
      <w:r>
        <w:t xml:space="preserve">No </w:t>
      </w:r>
      <w:r w:rsidRPr="007F39D5">
        <w:rPr>
          <w:i/>
        </w:rPr>
        <w:t>data augmentation</w:t>
      </w:r>
      <w:r>
        <w:t xml:space="preserve"> w</w:t>
      </w:r>
      <w:r w:rsidR="009155AF">
        <w:t>as</w:t>
      </w:r>
      <w:r>
        <w:t xml:space="preserve"> used during training. It should be possible to generate more data by flipping images horizontally for mod3a and mod1. </w:t>
      </w:r>
      <w:r w:rsidR="00562CFB">
        <w:t xml:space="preserve">This will not work for </w:t>
      </w:r>
      <w:r w:rsidR="00562CFB">
        <w:lastRenderedPageBreak/>
        <w:t>mod2 due to the implied change of the segment types.</w:t>
      </w:r>
      <w:r w:rsidR="009155AF">
        <w:t xml:space="preserve"> A small amount of zooming might also be tried. </w:t>
      </w:r>
    </w:p>
    <w:p w14:paraId="5078D12A" w14:textId="0CDDE13C" w:rsidR="00FC719B" w:rsidRDefault="00FC719B" w:rsidP="00702063">
      <w:r>
        <w:t xml:space="preserve">The CNN architecture used throughout was ResNet-50. We believe </w:t>
      </w:r>
      <w:r w:rsidR="000A6C69">
        <w:t>ResNet</w:t>
      </w:r>
      <w:r>
        <w:t xml:space="preserve"> is the current state-of-the-art but there are other promising architectures, i.e. the Inception network.</w:t>
      </w:r>
      <w:r w:rsidR="00525ACE">
        <w:t xml:space="preserve"> If an experimenter is challenged in terms of compute-resources, the ResNet-50 can be scaled down, e.g. to ResNet-34 or ResNet-18.</w:t>
      </w:r>
    </w:p>
    <w:p w14:paraId="079A3989" w14:textId="678C4876" w:rsidR="00E2591E" w:rsidRDefault="00E17FFE" w:rsidP="00702063">
      <w:r>
        <w:t>In the c</w:t>
      </w:r>
      <w:r w:rsidR="007F39D5">
        <w:t>ase of the auto</w:t>
      </w:r>
      <w:r>
        <w:t xml:space="preserve">encoder, a </w:t>
      </w:r>
      <w:r w:rsidRPr="00E17FFE">
        <w:rPr>
          <w:i/>
        </w:rPr>
        <w:t>linear</w:t>
      </w:r>
      <w:r>
        <w:t xml:space="preserve"> autoencoder</w:t>
      </w:r>
      <w:r w:rsidR="007F39D5">
        <w:t xml:space="preserve"> was used</w:t>
      </w:r>
      <w:r>
        <w:t xml:space="preserve">. Better results might be obtained if a </w:t>
      </w:r>
      <w:r w:rsidRPr="00E17FFE">
        <w:rPr>
          <w:i/>
        </w:rPr>
        <w:t>convolutional</w:t>
      </w:r>
      <w:r w:rsidRPr="00E17FFE">
        <w:t xml:space="preserve"> autoencoder </w:t>
      </w:r>
      <w:r>
        <w:t xml:space="preserve">is used instead. The code for a </w:t>
      </w:r>
      <w:r w:rsidRPr="00E17FFE">
        <w:t>convolutional autoencoder</w:t>
      </w:r>
      <w:r>
        <w:t xml:space="preserve"> is </w:t>
      </w:r>
      <w:r w:rsidR="007F39D5">
        <w:t>included in the</w:t>
      </w:r>
      <w:r>
        <w:t xml:space="preserve"> </w:t>
      </w:r>
      <w:r w:rsidR="007F39D5">
        <w:t xml:space="preserve">anomaly detection </w:t>
      </w:r>
      <w:r>
        <w:t>notebook.</w:t>
      </w:r>
    </w:p>
    <w:p w14:paraId="1ACE93BB" w14:textId="257A8B51" w:rsidR="00445C9A" w:rsidRDefault="00445C9A" w:rsidP="00702063">
      <w:r>
        <w:t xml:space="preserve">Finally, we need to mention that, although this paper focused on only using the altitude </w:t>
      </w:r>
      <w:r w:rsidR="009B0D4B">
        <w:t xml:space="preserve">time-series </w:t>
      </w:r>
      <w:r>
        <w:t xml:space="preserve">of a flight, there are many more variables to explore. As mentioned, our data source makes 186 variables available. </w:t>
      </w:r>
      <w:r w:rsidR="0058401D">
        <w:t>A few simple explorations are undertaken in the Python notebook:</w:t>
      </w:r>
    </w:p>
    <w:p w14:paraId="312B3262" w14:textId="4DE1AE5C" w:rsidR="0058401D" w:rsidRPr="00184D65" w:rsidRDefault="004A0E92" w:rsidP="00184D65">
      <w:pPr>
        <w:spacing w:line="240" w:lineRule="auto"/>
        <w:ind w:left="720" w:firstLine="0"/>
        <w:rPr>
          <w:rStyle w:val="Hyperlink"/>
          <w:color w:val="auto"/>
          <w:u w:val="none"/>
        </w:rPr>
      </w:pPr>
      <w:hyperlink r:id="rId86" w:history="1">
        <w:r w:rsidR="0058401D" w:rsidRPr="00184D65">
          <w:rPr>
            <w:rStyle w:val="Hyperlink"/>
          </w:rPr>
          <w:t>20_eda1.ipynb</w:t>
        </w:r>
      </w:hyperlink>
    </w:p>
    <w:p w14:paraId="416EABCE" w14:textId="77777777" w:rsidR="0032368B" w:rsidRDefault="0032368B" w:rsidP="0032368B">
      <w:pPr>
        <w:spacing w:line="240" w:lineRule="auto"/>
      </w:pPr>
    </w:p>
    <w:p w14:paraId="021B0F79" w14:textId="1F348FB5" w:rsidR="0032368B" w:rsidRDefault="0032368B" w:rsidP="00F16859">
      <w:r>
        <w:t xml:space="preserve">Something interesting that might be tried is to combine a number of normalized </w:t>
      </w:r>
      <w:r w:rsidR="00F16859">
        <w:t xml:space="preserve">variables </w:t>
      </w:r>
      <w:r>
        <w:t xml:space="preserve">(to allow for a single vertical scale) on a single line plot, each in a different color. Deep learning may then be used to train for the identification of normal versus anomalous </w:t>
      </w:r>
      <w:r w:rsidR="00287C8B">
        <w:t>situations.</w:t>
      </w:r>
    </w:p>
    <w:p w14:paraId="54676877" w14:textId="77777777" w:rsidR="0058401D" w:rsidRDefault="0058401D" w:rsidP="00702063"/>
    <w:p w14:paraId="3FCF7FC1" w14:textId="77777777" w:rsidR="00E2591E" w:rsidRDefault="00E2591E">
      <w:r>
        <w:br w:type="page"/>
      </w:r>
    </w:p>
    <w:bookmarkStart w:id="126" w:name="_Toc24436556" w:displacedByCustomXml="next"/>
    <w:sdt>
      <w:sdtPr>
        <w:rPr>
          <w:rFonts w:asciiTheme="minorHAnsi" w:eastAsiaTheme="minorEastAsia" w:hAnsiTheme="minorHAnsi" w:cstheme="minorBidi"/>
          <w:kern w:val="0"/>
          <w:lang w:eastAsia="zh-CN"/>
        </w:rPr>
        <w:id w:val="-573587230"/>
        <w:bibliography/>
      </w:sdtPr>
      <w:sdtEndPr>
        <w:rPr>
          <w:rFonts w:asciiTheme="majorHAnsi" w:eastAsiaTheme="majorEastAsia" w:hAnsiTheme="majorHAnsi" w:cstheme="majorBidi"/>
          <w:kern w:val="24"/>
          <w:lang w:eastAsia="ja-JP"/>
        </w:rPr>
      </w:sdtEndPr>
      <w:sdtContent>
        <w:p w14:paraId="73F176AE" w14:textId="4133DF5A" w:rsidR="00517775" w:rsidRDefault="00466CB0" w:rsidP="00F8707A">
          <w:pPr>
            <w:pStyle w:val="Heading1"/>
            <w:numPr>
              <w:ilvl w:val="0"/>
              <w:numId w:val="0"/>
            </w:numPr>
          </w:pPr>
          <w:r>
            <w:t>R</w:t>
          </w:r>
          <w:r w:rsidR="00076BEB">
            <w:t>EFERENCES</w:t>
          </w:r>
          <w:bookmarkEnd w:id="126"/>
        </w:p>
        <w:p w14:paraId="701F088E" w14:textId="77777777" w:rsidR="00897DEE" w:rsidRDefault="00897DEE" w:rsidP="001D5377">
          <w:pPr>
            <w:spacing w:line="240" w:lineRule="auto"/>
          </w:pPr>
        </w:p>
        <w:p w14:paraId="7A477B77" w14:textId="77777777" w:rsidR="00E012C6" w:rsidRDefault="00E012C6" w:rsidP="001D5377">
          <w:pPr>
            <w:spacing w:line="240" w:lineRule="auto"/>
          </w:pPr>
        </w:p>
        <w:p w14:paraId="1ECE1644" w14:textId="34BE727E" w:rsidR="00E14EBC" w:rsidRDefault="00E14EBC" w:rsidP="00827FE9">
          <w:pPr>
            <w:spacing w:line="240" w:lineRule="auto"/>
            <w:ind w:left="720" w:hanging="720"/>
            <w:rPr>
              <w:rStyle w:val="Hyperlink"/>
            </w:rPr>
          </w:pPr>
          <w:r>
            <w:rPr>
              <w:color w:val="353535"/>
            </w:rPr>
            <w:t>Autoencoders</w:t>
          </w:r>
          <w:r w:rsidRPr="0086554F">
            <w:rPr>
              <w:color w:val="353535"/>
            </w:rPr>
            <w:t xml:space="preserve">. (n.d.). Retrieved September </w:t>
          </w:r>
          <w:r>
            <w:rPr>
              <w:color w:val="353535"/>
            </w:rPr>
            <w:t>28</w:t>
          </w:r>
          <w:r w:rsidRPr="0086554F">
            <w:rPr>
              <w:color w:val="353535"/>
            </w:rPr>
            <w:t>, 2019, from</w:t>
          </w:r>
          <w:r>
            <w:rPr>
              <w:color w:val="353535"/>
            </w:rPr>
            <w:t xml:space="preserve"> </w:t>
          </w:r>
          <w:hyperlink r:id="rId87" w:history="1">
            <w:r>
              <w:rPr>
                <w:rStyle w:val="Hyperlink"/>
              </w:rPr>
              <w:t>http://ufldl.stanford.edu/tutorial/unsupervised/Autoencoders/</w:t>
            </w:r>
          </w:hyperlink>
        </w:p>
        <w:p w14:paraId="093B1907" w14:textId="77777777" w:rsidR="00E14EBC" w:rsidRDefault="00E14EBC" w:rsidP="001D5377">
          <w:pPr>
            <w:spacing w:line="240" w:lineRule="auto"/>
            <w:rPr>
              <w:color w:val="353535"/>
            </w:rPr>
          </w:pPr>
        </w:p>
        <w:p w14:paraId="51042FEF" w14:textId="66B1E344" w:rsidR="00E14EBC" w:rsidRDefault="00E14EBC" w:rsidP="00516F27">
          <w:pPr>
            <w:spacing w:line="240" w:lineRule="auto"/>
            <w:ind w:left="720" w:hanging="720"/>
            <w:rPr>
              <w:rStyle w:val="Hyperlink"/>
            </w:rPr>
          </w:pPr>
          <w:r w:rsidRPr="0086554F">
            <w:rPr>
              <w:color w:val="353535"/>
            </w:rPr>
            <w:t>Automatic dependent surveillance – broadcast. (n.d.). In Wikipedia. Retrieved September 19, 2019, from</w:t>
          </w:r>
          <w:r>
            <w:rPr>
              <w:color w:val="353535"/>
            </w:rPr>
            <w:t xml:space="preserve"> </w:t>
          </w:r>
          <w:r w:rsidRPr="0086554F">
            <w:rPr>
              <w:color w:val="353535"/>
            </w:rPr>
            <w:t xml:space="preserve">  </w:t>
          </w:r>
          <w:hyperlink r:id="rId88" w:history="1">
            <w:r w:rsidRPr="005A63E3">
              <w:rPr>
                <w:rStyle w:val="Hyperlink"/>
              </w:rPr>
              <w:t>http://en.wikipedia.org/wiki/https://en.wikipedia.org/wiki/Automatic_dependent_surveillance_%E2%80%93_broadcast</w:t>
            </w:r>
          </w:hyperlink>
        </w:p>
        <w:p w14:paraId="516899D1" w14:textId="77777777" w:rsidR="00E14EBC" w:rsidRDefault="00E14EBC" w:rsidP="001D5377">
          <w:pPr>
            <w:spacing w:line="240" w:lineRule="auto"/>
          </w:pPr>
        </w:p>
        <w:p w14:paraId="690C5927" w14:textId="5DF86E37" w:rsidR="00E14EBC" w:rsidRDefault="00E14EBC" w:rsidP="00516F27">
          <w:pPr>
            <w:spacing w:line="240" w:lineRule="auto"/>
            <w:ind w:left="720" w:hanging="720"/>
          </w:pPr>
          <w:r w:rsidRPr="00516F27">
            <w:rPr>
              <w:color w:val="353535"/>
            </w:rPr>
            <w:t>Bagnall</w:t>
          </w:r>
          <w:r w:rsidRPr="00B727D5">
            <w:t xml:space="preserve">, A., Lines, J., Bostrom, A., Large, J., &amp; Keogh, E. (2017). The great time series classification bake off: a review and experimental evaluation of recent algorithmic advances. </w:t>
          </w:r>
          <w:r w:rsidRPr="005D15D0">
            <w:rPr>
              <w:i/>
            </w:rPr>
            <w:t>Data Mining and Knowledge Discovery</w:t>
          </w:r>
          <w:r w:rsidRPr="00113EE6">
            <w:rPr>
              <w:i/>
            </w:rPr>
            <w:t>, 31</w:t>
          </w:r>
          <w:r w:rsidRPr="00B727D5">
            <w:t>(3)</w:t>
          </w:r>
          <w:r w:rsidR="007F6515">
            <w:t>,</w:t>
          </w:r>
          <w:r w:rsidRPr="00B727D5">
            <w:t xml:space="preserve"> 606-660.</w:t>
          </w:r>
        </w:p>
        <w:p w14:paraId="73A80A3E" w14:textId="77777777" w:rsidR="00E14EBC" w:rsidRDefault="00E14EBC" w:rsidP="001D5377">
          <w:pPr>
            <w:spacing w:line="240" w:lineRule="auto"/>
          </w:pPr>
        </w:p>
        <w:p w14:paraId="1A647FD4" w14:textId="78CF8A33" w:rsidR="007A7BE9" w:rsidRDefault="007A7BE9" w:rsidP="00516F27">
          <w:pPr>
            <w:spacing w:line="240" w:lineRule="auto"/>
            <w:ind w:left="720" w:hanging="720"/>
          </w:pPr>
          <w:r w:rsidRPr="00516F27">
            <w:rPr>
              <w:color w:val="353535"/>
            </w:rPr>
            <w:t>Bagnall</w:t>
          </w:r>
          <w:r w:rsidR="005A10F7">
            <w:t>,</w:t>
          </w:r>
          <w:r w:rsidRPr="00C97072">
            <w:t xml:space="preserve"> A</w:t>
          </w:r>
          <w:r w:rsidR="005A10F7">
            <w:t>.</w:t>
          </w:r>
          <w:r w:rsidRPr="00C97072">
            <w:t>, Lines</w:t>
          </w:r>
          <w:r w:rsidR="005A10F7">
            <w:t>,</w:t>
          </w:r>
          <w:r w:rsidRPr="00C97072">
            <w:t xml:space="preserve"> J</w:t>
          </w:r>
          <w:r w:rsidR="005A10F7">
            <w:t>.</w:t>
          </w:r>
          <w:r w:rsidRPr="00C97072">
            <w:t>, Hills</w:t>
          </w:r>
          <w:r w:rsidR="005A10F7">
            <w:t>,</w:t>
          </w:r>
          <w:r w:rsidRPr="00C97072">
            <w:t xml:space="preserve"> J</w:t>
          </w:r>
          <w:r w:rsidR="005A10F7">
            <w:t>.</w:t>
          </w:r>
          <w:r w:rsidRPr="00C97072">
            <w:t xml:space="preserve">, </w:t>
          </w:r>
          <w:r w:rsidR="005A10F7">
            <w:t xml:space="preserve">&amp; </w:t>
          </w:r>
          <w:r w:rsidRPr="00C97072">
            <w:t>Bostrom</w:t>
          </w:r>
          <w:r w:rsidR="005A10F7">
            <w:t>,</w:t>
          </w:r>
          <w:r w:rsidRPr="00C97072">
            <w:t xml:space="preserve"> A</w:t>
          </w:r>
          <w:r w:rsidR="005A10F7">
            <w:t>.</w:t>
          </w:r>
          <w:r w:rsidRPr="00C97072">
            <w:t xml:space="preserve"> (2016)</w:t>
          </w:r>
          <w:r w:rsidR="005A10F7">
            <w:t>.</w:t>
          </w:r>
          <w:r w:rsidRPr="00C97072">
            <w:t xml:space="preserve"> Time-series classi</w:t>
          </w:r>
          <w:r>
            <w:t>fi</w:t>
          </w:r>
          <w:r w:rsidRPr="00C97072">
            <w:t xml:space="preserve">cation with COTE: The collective of transformation-based ensembles. </w:t>
          </w:r>
          <w:r w:rsidRPr="007F6515">
            <w:rPr>
              <w:i/>
            </w:rPr>
            <w:t>International Conference on Data Engineering</w:t>
          </w:r>
          <w:r w:rsidRPr="00C97072">
            <w:t>, pp 1548-1549.</w:t>
          </w:r>
        </w:p>
        <w:p w14:paraId="3705C549" w14:textId="77777777" w:rsidR="007A7BE9" w:rsidRDefault="007A7BE9" w:rsidP="001D5377">
          <w:pPr>
            <w:spacing w:line="240" w:lineRule="auto"/>
          </w:pPr>
        </w:p>
        <w:p w14:paraId="5736FAD9" w14:textId="6EE59B66" w:rsidR="008C48ED" w:rsidRPr="003068F9" w:rsidRDefault="008C48ED" w:rsidP="00516F27">
          <w:pPr>
            <w:spacing w:line="240" w:lineRule="auto"/>
            <w:ind w:left="720" w:hanging="720"/>
          </w:pPr>
          <w:r w:rsidRPr="00516F27">
            <w:rPr>
              <w:color w:val="353535"/>
            </w:rPr>
            <w:t>Culurciell</w:t>
          </w:r>
          <w:r>
            <w:t>,</w:t>
          </w:r>
          <w:r w:rsidRPr="003068F9">
            <w:t xml:space="preserve"> E</w:t>
          </w:r>
          <w:r>
            <w:t>.</w:t>
          </w:r>
          <w:r w:rsidRPr="003068F9">
            <w:t xml:space="preserve"> (2018). The fall of RNN </w:t>
          </w:r>
          <w:r>
            <w:t xml:space="preserve">/ LSTM. </w:t>
          </w:r>
          <w:r w:rsidR="00FC40F3">
            <w:t xml:space="preserve">[Weblog]. </w:t>
          </w:r>
          <w:r>
            <w:t>Retrie</w:t>
          </w:r>
          <w:r w:rsidRPr="003068F9">
            <w:t xml:space="preserve">ved from </w:t>
          </w:r>
        </w:p>
        <w:p w14:paraId="43D50263" w14:textId="734237DD" w:rsidR="008C48ED" w:rsidRDefault="004A0E92" w:rsidP="008C48ED">
          <w:pPr>
            <w:spacing w:line="240" w:lineRule="auto"/>
            <w:rPr>
              <w:rStyle w:val="Hyperlink"/>
            </w:rPr>
          </w:pPr>
          <w:hyperlink r:id="rId89" w:history="1">
            <w:r w:rsidR="008C48ED" w:rsidRPr="00B51717">
              <w:rPr>
                <w:rStyle w:val="Hyperlink"/>
              </w:rPr>
              <w:t>https://towardsdatascience.com/the-fall-of-rnn-lstm-2d1594c74ce0</w:t>
            </w:r>
          </w:hyperlink>
        </w:p>
        <w:p w14:paraId="4E65FBBE" w14:textId="77777777" w:rsidR="008C48ED" w:rsidRDefault="008C48ED" w:rsidP="008C48ED">
          <w:pPr>
            <w:spacing w:line="240" w:lineRule="auto"/>
          </w:pPr>
        </w:p>
        <w:p w14:paraId="6DC0423F" w14:textId="7D0A3E03" w:rsidR="007A7BE9" w:rsidRDefault="007A7BE9" w:rsidP="00516F27">
          <w:pPr>
            <w:spacing w:line="240" w:lineRule="auto"/>
            <w:ind w:left="720" w:hanging="720"/>
          </w:pPr>
          <w:r w:rsidRPr="003648ED">
            <w:t>Esling</w:t>
          </w:r>
          <w:r w:rsidR="00301093">
            <w:t>,</w:t>
          </w:r>
          <w:r w:rsidRPr="003648ED">
            <w:t xml:space="preserve"> P</w:t>
          </w:r>
          <w:r w:rsidR="00301093">
            <w:t>.</w:t>
          </w:r>
          <w:r w:rsidRPr="003648ED">
            <w:t xml:space="preserve">, </w:t>
          </w:r>
          <w:r w:rsidR="00301093">
            <w:t xml:space="preserve">&amp; </w:t>
          </w:r>
          <w:r w:rsidRPr="003648ED">
            <w:t>Agon</w:t>
          </w:r>
          <w:r w:rsidR="00301093">
            <w:t>,</w:t>
          </w:r>
          <w:r w:rsidRPr="003648ED">
            <w:t xml:space="preserve"> C</w:t>
          </w:r>
          <w:r w:rsidR="00301093">
            <w:t>.</w:t>
          </w:r>
          <w:r w:rsidRPr="003648ED">
            <w:t xml:space="preserve"> (2012)</w:t>
          </w:r>
          <w:r w:rsidR="00301093">
            <w:t>.</w:t>
          </w:r>
          <w:r w:rsidRPr="003648ED">
            <w:t xml:space="preserve"> Time-series data mining. </w:t>
          </w:r>
          <w:r w:rsidRPr="00341ADD">
            <w:rPr>
              <w:i/>
            </w:rPr>
            <w:t>ACM Computing Surveys</w:t>
          </w:r>
          <w:r w:rsidR="00341ADD" w:rsidRPr="007F6515">
            <w:rPr>
              <w:i/>
            </w:rPr>
            <w:t>,</w:t>
          </w:r>
          <w:r w:rsidRPr="007F6515">
            <w:rPr>
              <w:i/>
            </w:rPr>
            <w:t xml:space="preserve"> 45</w:t>
          </w:r>
          <w:r w:rsidR="007F6515">
            <w:t>(1),</w:t>
          </w:r>
          <w:r>
            <w:t xml:space="preserve"> </w:t>
          </w:r>
          <w:r w:rsidRPr="003648ED">
            <w:t>12:1-12:34</w:t>
          </w:r>
          <w:r w:rsidR="00341ADD">
            <w:t>.</w:t>
          </w:r>
        </w:p>
        <w:p w14:paraId="15036A53" w14:textId="77777777" w:rsidR="007A7BE9" w:rsidRDefault="007A7BE9" w:rsidP="001D5377">
          <w:pPr>
            <w:spacing w:line="240" w:lineRule="auto"/>
          </w:pPr>
        </w:p>
        <w:p w14:paraId="25F16CA7" w14:textId="6C169F77" w:rsidR="007A7BE9" w:rsidRDefault="007A7BE9" w:rsidP="00516F27">
          <w:pPr>
            <w:spacing w:line="240" w:lineRule="auto"/>
            <w:ind w:left="720" w:hanging="720"/>
          </w:pPr>
          <w:r w:rsidRPr="00807EE0">
            <w:t xml:space="preserve">Fawaz, </w:t>
          </w:r>
          <w:r>
            <w:t>H. I.</w:t>
          </w:r>
          <w:r w:rsidR="0085398B">
            <w:t>,</w:t>
          </w:r>
          <w:r w:rsidRPr="00807EE0">
            <w:t xml:space="preserve"> Forestier</w:t>
          </w:r>
          <w:r w:rsidR="0085398B">
            <w:t>,</w:t>
          </w:r>
          <w:r>
            <w:t xml:space="preserve"> G.</w:t>
          </w:r>
          <w:r w:rsidR="0085398B">
            <w:t>,</w:t>
          </w:r>
          <w:r w:rsidRPr="00807EE0">
            <w:t xml:space="preserve"> Weber, J</w:t>
          </w:r>
          <w:r>
            <w:t>.</w:t>
          </w:r>
          <w:r w:rsidR="0085398B">
            <w:t>,</w:t>
          </w:r>
          <w:r w:rsidRPr="00807EE0">
            <w:t xml:space="preserve"> Idoumghar, L</w:t>
          </w:r>
          <w:r>
            <w:t>.</w:t>
          </w:r>
          <w:r w:rsidR="0085398B">
            <w:t>,</w:t>
          </w:r>
          <w:r w:rsidRPr="00807EE0">
            <w:t xml:space="preserve"> &amp; Muller, P. (2019). Deep learning for time series classification: a review. </w:t>
          </w:r>
          <w:r w:rsidRPr="00341ADD">
            <w:rPr>
              <w:i/>
            </w:rPr>
            <w:t>Data Mining and Knowledge Discovery</w:t>
          </w:r>
          <w:r w:rsidR="00341ADD" w:rsidRPr="00B37635">
            <w:rPr>
              <w:i/>
            </w:rPr>
            <w:t>,</w:t>
          </w:r>
          <w:r w:rsidRPr="00B37635">
            <w:rPr>
              <w:i/>
            </w:rPr>
            <w:t xml:space="preserve"> </w:t>
          </w:r>
          <w:r w:rsidR="00B37635" w:rsidRPr="00B37635">
            <w:rPr>
              <w:i/>
            </w:rPr>
            <w:t>33</w:t>
          </w:r>
          <w:r w:rsidR="00B37635">
            <w:t xml:space="preserve">, </w:t>
          </w:r>
          <w:r>
            <w:t xml:space="preserve">917. </w:t>
          </w:r>
          <w:hyperlink r:id="rId90" w:history="1">
            <w:r w:rsidRPr="006215CE">
              <w:rPr>
                <w:rStyle w:val="Hyperlink"/>
              </w:rPr>
              <w:t>https://doi.org/10.1007/s10618-019-00619-1</w:t>
            </w:r>
          </w:hyperlink>
        </w:p>
        <w:p w14:paraId="78BBB7FF" w14:textId="77777777" w:rsidR="007A7BE9" w:rsidRDefault="007A7BE9" w:rsidP="001D5377">
          <w:pPr>
            <w:spacing w:line="240" w:lineRule="auto"/>
          </w:pPr>
        </w:p>
        <w:p w14:paraId="54863580" w14:textId="37974EA5" w:rsidR="00E14EBC" w:rsidRDefault="00E14EBC" w:rsidP="00516F27">
          <w:pPr>
            <w:spacing w:line="240" w:lineRule="auto"/>
            <w:ind w:left="720" w:hanging="720"/>
            <w:rPr>
              <w:rStyle w:val="Hyperlink"/>
            </w:rPr>
          </w:pPr>
          <w:r>
            <w:t xml:space="preserve">F1 </w:t>
          </w:r>
          <w:r w:rsidRPr="00516F27">
            <w:rPr>
              <w:color w:val="353535"/>
            </w:rPr>
            <w:t>score</w:t>
          </w:r>
          <w:r w:rsidRPr="0086554F">
            <w:t xml:space="preserve">. (n.d.). In Wikipedia. Retrieved September </w:t>
          </w:r>
          <w:r>
            <w:t>27</w:t>
          </w:r>
          <w:r w:rsidRPr="0086554F">
            <w:t>, 2019, from</w:t>
          </w:r>
          <w:r>
            <w:t xml:space="preserve"> </w:t>
          </w:r>
          <w:hyperlink r:id="rId91" w:history="1">
            <w:r w:rsidRPr="00FA0E9B">
              <w:rPr>
                <w:rStyle w:val="Hyperlink"/>
              </w:rPr>
              <w:t>https://en.wikipedia.org/wiki/F1_score</w:t>
            </w:r>
          </w:hyperlink>
        </w:p>
        <w:p w14:paraId="42B0E1D7" w14:textId="77777777" w:rsidR="00E14EBC" w:rsidRDefault="00E14EBC" w:rsidP="001D5377">
          <w:pPr>
            <w:spacing w:line="240" w:lineRule="auto"/>
          </w:pPr>
        </w:p>
        <w:p w14:paraId="0FFF1743" w14:textId="593EF7EB" w:rsidR="008C48ED" w:rsidRDefault="00897DEE" w:rsidP="00516F27">
          <w:pPr>
            <w:spacing w:line="240" w:lineRule="auto"/>
            <w:ind w:left="720" w:hanging="720"/>
          </w:pPr>
          <w:r w:rsidRPr="00897DEE">
            <w:t xml:space="preserve">He, K., Zhang, X., Ren, S., </w:t>
          </w:r>
          <w:r w:rsidR="00CE70CC">
            <w:t xml:space="preserve">&amp; </w:t>
          </w:r>
          <w:r w:rsidRPr="00897DEE">
            <w:t xml:space="preserve">Sun, J. </w:t>
          </w:r>
          <w:r w:rsidR="002D3A41">
            <w:t>(</w:t>
          </w:r>
          <w:r w:rsidRPr="00897DEE">
            <w:t>2016</w:t>
          </w:r>
          <w:r w:rsidR="002D3A41">
            <w:t>)</w:t>
          </w:r>
          <w:r w:rsidRPr="00897DEE">
            <w:t xml:space="preserve">. Deep Residual Learning for Image Recognition. </w:t>
          </w:r>
          <w:r w:rsidRPr="00341ADD">
            <w:rPr>
              <w:i/>
            </w:rPr>
            <w:t>IEEE Conference on Computer Vision and Pattern Recognition (CVPR)</w:t>
          </w:r>
          <w:r w:rsidRPr="00897DEE">
            <w:t>, Las Vegas, NV, 2016, pp. 770-778.</w:t>
          </w:r>
          <w:r w:rsidR="008D5084">
            <w:t xml:space="preserve"> </w:t>
          </w:r>
          <w:r w:rsidRPr="00897DEE">
            <w:t>doi: 10.1109/CVPR.2016.90</w:t>
          </w:r>
        </w:p>
        <w:p w14:paraId="724AF354" w14:textId="77777777" w:rsidR="008C48ED" w:rsidRDefault="008C48ED" w:rsidP="008C48ED">
          <w:pPr>
            <w:spacing w:line="240" w:lineRule="auto"/>
          </w:pPr>
        </w:p>
        <w:p w14:paraId="2874B854" w14:textId="71E034E3" w:rsidR="008C48ED" w:rsidRDefault="008C48ED" w:rsidP="00516F27">
          <w:pPr>
            <w:spacing w:line="240" w:lineRule="auto"/>
            <w:ind w:left="720" w:hanging="720"/>
          </w:pPr>
          <w:r w:rsidRPr="00516F27">
            <w:rPr>
              <w:color w:val="353535"/>
            </w:rPr>
            <w:t>Hatami</w:t>
          </w:r>
          <w:r w:rsidR="00A15E36">
            <w:t>,</w:t>
          </w:r>
          <w:r w:rsidRPr="00FD4B4C">
            <w:t xml:space="preserve"> N</w:t>
          </w:r>
          <w:r w:rsidR="00A15E36">
            <w:t>.</w:t>
          </w:r>
          <w:r w:rsidRPr="00FD4B4C">
            <w:t>, Gavet</w:t>
          </w:r>
          <w:r w:rsidR="00A15E36">
            <w:t>,</w:t>
          </w:r>
          <w:r w:rsidRPr="00FD4B4C">
            <w:t xml:space="preserve"> Y</w:t>
          </w:r>
          <w:r w:rsidR="00A15E36">
            <w:t>.</w:t>
          </w:r>
          <w:r w:rsidRPr="00FD4B4C">
            <w:t xml:space="preserve">, </w:t>
          </w:r>
          <w:r w:rsidR="00A15E36">
            <w:t xml:space="preserve">&amp; </w:t>
          </w:r>
          <w:r w:rsidRPr="00FD4B4C">
            <w:t>Debayle</w:t>
          </w:r>
          <w:r w:rsidR="00A15E36">
            <w:t>,</w:t>
          </w:r>
          <w:r w:rsidRPr="00FD4B4C">
            <w:t xml:space="preserve"> J</w:t>
          </w:r>
          <w:r w:rsidR="00A15E36">
            <w:t>.</w:t>
          </w:r>
          <w:r w:rsidRPr="00FD4B4C">
            <w:t xml:space="preserve"> (2017)</w:t>
          </w:r>
          <w:r w:rsidR="00A15E36">
            <w:t>.</w:t>
          </w:r>
          <w:r w:rsidRPr="00FD4B4C">
            <w:t xml:space="preserve"> Classi</w:t>
          </w:r>
          <w:r>
            <w:t>fi</w:t>
          </w:r>
          <w:r w:rsidRPr="00FD4B4C">
            <w:t xml:space="preserve">cation of time-series images using deep convolutional neural networks. </w:t>
          </w:r>
          <w:r w:rsidRPr="00341ADD">
            <w:rPr>
              <w:i/>
            </w:rPr>
            <w:t>International Conference on Machine Vision</w:t>
          </w:r>
          <w:r w:rsidRPr="00FD4B4C">
            <w:t>.</w:t>
          </w:r>
        </w:p>
        <w:p w14:paraId="1876E8E6" w14:textId="77777777" w:rsidR="008C48ED" w:rsidRDefault="008C48ED" w:rsidP="008C48ED">
          <w:pPr>
            <w:spacing w:line="240" w:lineRule="auto"/>
          </w:pPr>
        </w:p>
        <w:p w14:paraId="0EDAF4AB" w14:textId="11905ED2" w:rsidR="003D1A83" w:rsidRPr="002167AD" w:rsidRDefault="003D1A83" w:rsidP="00516F27">
          <w:pPr>
            <w:spacing w:line="240" w:lineRule="auto"/>
            <w:ind w:left="720" w:hanging="720"/>
          </w:pPr>
          <w:r w:rsidRPr="00516F27">
            <w:rPr>
              <w:color w:val="353535"/>
            </w:rPr>
            <w:t>Hüsken</w:t>
          </w:r>
          <w:r w:rsidRPr="002167AD">
            <w:t xml:space="preserve">, M., &amp; Stagge, P. (2003). Recurrent neural networks for time series classification. </w:t>
          </w:r>
          <w:r w:rsidRPr="002167AD">
            <w:rPr>
              <w:i/>
            </w:rPr>
            <w:t>Neurocomputing</w:t>
          </w:r>
          <w:r w:rsidRPr="002572F9">
            <w:rPr>
              <w:i/>
            </w:rPr>
            <w:t>, 50</w:t>
          </w:r>
          <w:r w:rsidR="002572F9">
            <w:t>,</w:t>
          </w:r>
          <w:r w:rsidRPr="002167AD">
            <w:t xml:space="preserve"> 223-235. Retrieved from </w:t>
          </w:r>
          <w:hyperlink r:id="rId92" w:history="1">
            <w:r w:rsidRPr="002167AD">
              <w:rPr>
                <w:rStyle w:val="Hyperlink"/>
              </w:rPr>
              <w:t>https://www.sciencedirect.com/science/article/pii/S0925231201007068?via=ihub</w:t>
            </w:r>
          </w:hyperlink>
        </w:p>
        <w:p w14:paraId="00E8FE6B" w14:textId="77777777" w:rsidR="003D1A83" w:rsidRDefault="003D1A83" w:rsidP="001D5377">
          <w:pPr>
            <w:spacing w:line="240" w:lineRule="auto"/>
          </w:pPr>
        </w:p>
        <w:p w14:paraId="027C8748" w14:textId="0090EFF3" w:rsidR="00203EA0" w:rsidRDefault="00203EA0" w:rsidP="00516F27">
          <w:pPr>
            <w:spacing w:line="240" w:lineRule="auto"/>
            <w:ind w:left="720" w:hanging="720"/>
            <w:rPr>
              <w:rStyle w:val="Hyperlink"/>
            </w:rPr>
          </w:pPr>
          <w:r w:rsidRPr="00516F27">
            <w:rPr>
              <w:color w:val="353535"/>
            </w:rPr>
            <w:lastRenderedPageBreak/>
            <w:t>Karpathy</w:t>
          </w:r>
          <w:r w:rsidRPr="005A31FE">
            <w:t xml:space="preserve">, </w:t>
          </w:r>
          <w:r>
            <w:t>A</w:t>
          </w:r>
          <w:r w:rsidRPr="005A31FE">
            <w:t>. (201</w:t>
          </w:r>
          <w:r>
            <w:t>5</w:t>
          </w:r>
          <w:r w:rsidRPr="005A31FE">
            <w:t xml:space="preserve">). </w:t>
          </w:r>
          <w:r w:rsidRPr="00B863FF">
            <w:t>The Unreasonable Effectiveness of Recurrent Neural Networks</w:t>
          </w:r>
          <w:r w:rsidRPr="005A31FE">
            <w:t xml:space="preserve">. </w:t>
          </w:r>
          <w:r w:rsidR="002442FC">
            <w:t xml:space="preserve">[Weblog]. </w:t>
          </w:r>
          <w:r w:rsidRPr="005A31FE">
            <w:t>Retrieved from</w:t>
          </w:r>
          <w:r>
            <w:t xml:space="preserve"> </w:t>
          </w:r>
          <w:hyperlink r:id="rId93" w:history="1">
            <w:r w:rsidRPr="008D5D7D">
              <w:rPr>
                <w:rStyle w:val="Hyperlink"/>
              </w:rPr>
              <w:t>http://karpathy.github.io/2015/05/21/rnn-effectiveness/</w:t>
            </w:r>
          </w:hyperlink>
        </w:p>
        <w:p w14:paraId="4E9345C0" w14:textId="77777777" w:rsidR="00203EA0" w:rsidRDefault="00203EA0" w:rsidP="001D5377">
          <w:pPr>
            <w:spacing w:line="240" w:lineRule="auto"/>
          </w:pPr>
        </w:p>
        <w:p w14:paraId="7A196D07" w14:textId="799C1A17" w:rsidR="004E3A3B" w:rsidRDefault="004E3A3B" w:rsidP="00516F27">
          <w:pPr>
            <w:spacing w:line="240" w:lineRule="auto"/>
            <w:ind w:left="720" w:hanging="720"/>
          </w:pPr>
          <w:r w:rsidRPr="00516F27">
            <w:rPr>
              <w:color w:val="353535"/>
            </w:rPr>
            <w:t>Krizhevsky</w:t>
          </w:r>
          <w:r w:rsidRPr="004E3A3B">
            <w:t xml:space="preserve">, A., Sutskever, I., </w:t>
          </w:r>
          <w:r w:rsidR="00042E09">
            <w:t xml:space="preserve">&amp; </w:t>
          </w:r>
          <w:r w:rsidRPr="004E3A3B">
            <w:t xml:space="preserve">Hinton, G. E. </w:t>
          </w:r>
          <w:r w:rsidR="002D3A41">
            <w:t>(</w:t>
          </w:r>
          <w:r w:rsidRPr="004E3A3B">
            <w:t>2012</w:t>
          </w:r>
          <w:r w:rsidR="002D3A41">
            <w:t>)</w:t>
          </w:r>
          <w:r w:rsidRPr="004E3A3B">
            <w:t>. Imagenet classification with deep convolutional neural networks. In NIPS, 2012.</w:t>
          </w:r>
        </w:p>
        <w:p w14:paraId="3CE0AC9B" w14:textId="77777777" w:rsidR="004E3A3B" w:rsidRPr="002167AD" w:rsidRDefault="004E3A3B" w:rsidP="001D5377">
          <w:pPr>
            <w:spacing w:line="240" w:lineRule="auto"/>
          </w:pPr>
        </w:p>
        <w:p w14:paraId="32FFB80E" w14:textId="5BA4063A" w:rsidR="00AF02AC" w:rsidRDefault="00AF02AC" w:rsidP="00516F27">
          <w:pPr>
            <w:spacing w:line="240" w:lineRule="auto"/>
            <w:ind w:left="720" w:hanging="720"/>
          </w:pPr>
          <w:r w:rsidRPr="00516F27">
            <w:rPr>
              <w:color w:val="353535"/>
            </w:rPr>
            <w:t>Krizhevsky</w:t>
          </w:r>
          <w:r w:rsidRPr="00AF02AC">
            <w:t xml:space="preserve">, A., Sutskever, I., </w:t>
          </w:r>
          <w:r w:rsidR="00042E09">
            <w:t xml:space="preserve">&amp; </w:t>
          </w:r>
          <w:r w:rsidRPr="00AF02AC">
            <w:t xml:space="preserve">Hinton, G. E. </w:t>
          </w:r>
          <w:r w:rsidR="002D3A41">
            <w:t>(</w:t>
          </w:r>
          <w:r w:rsidRPr="00AF02AC">
            <w:t>2017</w:t>
          </w:r>
          <w:r w:rsidR="002D3A41">
            <w:t>)</w:t>
          </w:r>
          <w:r w:rsidRPr="00AF02AC">
            <w:t xml:space="preserve">. ImageNet classification with deep convolutional neural networks. </w:t>
          </w:r>
          <w:r w:rsidRPr="005C128E">
            <w:rPr>
              <w:i/>
            </w:rPr>
            <w:t>Commun. ACM</w:t>
          </w:r>
          <w:r w:rsidR="002572F9" w:rsidRPr="005C128E">
            <w:rPr>
              <w:i/>
            </w:rPr>
            <w:t>,</w:t>
          </w:r>
          <w:r w:rsidR="005C128E" w:rsidRPr="005C128E">
            <w:rPr>
              <w:i/>
            </w:rPr>
            <w:t xml:space="preserve"> 60</w:t>
          </w:r>
          <w:r w:rsidR="005C128E">
            <w:t>(</w:t>
          </w:r>
          <w:r w:rsidRPr="00AF02AC">
            <w:t>6</w:t>
          </w:r>
          <w:r w:rsidR="005C128E">
            <w:t>),</w:t>
          </w:r>
          <w:r w:rsidRPr="00AF02AC">
            <w:t xml:space="preserve"> 84-90. DOI: </w:t>
          </w:r>
          <w:hyperlink r:id="rId94" w:history="1">
            <w:r w:rsidRPr="00DB6ED6">
              <w:rPr>
                <w:rStyle w:val="Hyperlink"/>
              </w:rPr>
              <w:t>https://doi.org/10.1145/3065386</w:t>
            </w:r>
          </w:hyperlink>
        </w:p>
        <w:p w14:paraId="6B917698" w14:textId="77777777" w:rsidR="008C48ED" w:rsidRDefault="008C48ED" w:rsidP="001D5377">
          <w:pPr>
            <w:spacing w:line="240" w:lineRule="auto"/>
          </w:pPr>
        </w:p>
        <w:p w14:paraId="4B115936" w14:textId="03EE32FE" w:rsidR="00797E6D" w:rsidRDefault="00797E6D" w:rsidP="00516F27">
          <w:pPr>
            <w:spacing w:line="240" w:lineRule="auto"/>
            <w:ind w:left="720" w:hanging="720"/>
          </w:pPr>
          <w:r w:rsidRPr="00516F27">
            <w:rPr>
              <w:color w:val="353535"/>
            </w:rPr>
            <w:t>Lines</w:t>
          </w:r>
          <w:r>
            <w:t>,</w:t>
          </w:r>
          <w:r w:rsidRPr="001D11A1">
            <w:t xml:space="preserve"> J</w:t>
          </w:r>
          <w:r>
            <w:t>.</w:t>
          </w:r>
          <w:r w:rsidRPr="001D11A1">
            <w:t>, Taylor</w:t>
          </w:r>
          <w:r>
            <w:t>,</w:t>
          </w:r>
          <w:r w:rsidRPr="001D11A1">
            <w:t xml:space="preserve"> S</w:t>
          </w:r>
          <w:r>
            <w:t>.</w:t>
          </w:r>
          <w:r w:rsidRPr="001D11A1">
            <w:t xml:space="preserve">, </w:t>
          </w:r>
          <w:r>
            <w:t xml:space="preserve">&amp; </w:t>
          </w:r>
          <w:r w:rsidRPr="001D11A1">
            <w:t>Bagnall</w:t>
          </w:r>
          <w:r>
            <w:t>,</w:t>
          </w:r>
          <w:r w:rsidRPr="001D11A1">
            <w:t xml:space="preserve"> A</w:t>
          </w:r>
          <w:r>
            <w:t>.</w:t>
          </w:r>
          <w:r w:rsidRPr="001D11A1">
            <w:t xml:space="preserve"> (2016)</w:t>
          </w:r>
          <w:r>
            <w:t>.</w:t>
          </w:r>
          <w:r w:rsidRPr="001D11A1">
            <w:t xml:space="preserve"> HIVE-COTE: The hierarchical vote collective of transformation based ensembles for time series classi</w:t>
          </w:r>
          <w:r>
            <w:t>fi</w:t>
          </w:r>
          <w:r w:rsidRPr="001D11A1">
            <w:t xml:space="preserve">cation. </w:t>
          </w:r>
          <w:r w:rsidRPr="00BD687B">
            <w:rPr>
              <w:i/>
            </w:rPr>
            <w:t>IEEE International Conference on Data Mining</w:t>
          </w:r>
          <w:r w:rsidRPr="001D11A1">
            <w:t>, pp 1041-1046.</w:t>
          </w:r>
        </w:p>
        <w:p w14:paraId="6426E7D4" w14:textId="77777777" w:rsidR="00797E6D" w:rsidRDefault="00797E6D" w:rsidP="001D5377">
          <w:pPr>
            <w:spacing w:line="240" w:lineRule="auto"/>
          </w:pPr>
        </w:p>
        <w:p w14:paraId="66CEA2DB" w14:textId="1B45B925" w:rsidR="004E3A3B" w:rsidRDefault="00203EA0" w:rsidP="00516F27">
          <w:pPr>
            <w:spacing w:line="240" w:lineRule="auto"/>
            <w:ind w:left="720" w:hanging="720"/>
          </w:pPr>
          <w:r w:rsidRPr="001D11A1">
            <w:t>Lines</w:t>
          </w:r>
          <w:r w:rsidR="00093766">
            <w:t>,</w:t>
          </w:r>
          <w:r w:rsidRPr="001D11A1">
            <w:t xml:space="preserve"> J</w:t>
          </w:r>
          <w:r w:rsidR="00093766">
            <w:t>.</w:t>
          </w:r>
          <w:r w:rsidRPr="001D11A1">
            <w:t>, Taylor</w:t>
          </w:r>
          <w:r w:rsidR="00093766">
            <w:t>,</w:t>
          </w:r>
          <w:r w:rsidRPr="001D11A1">
            <w:t xml:space="preserve"> S</w:t>
          </w:r>
          <w:r w:rsidR="00093766">
            <w:t>.</w:t>
          </w:r>
          <w:r w:rsidRPr="001D11A1">
            <w:t xml:space="preserve">, </w:t>
          </w:r>
          <w:r w:rsidR="00093766">
            <w:t xml:space="preserve">&amp; </w:t>
          </w:r>
          <w:r w:rsidRPr="001D11A1">
            <w:t>Bagnall</w:t>
          </w:r>
          <w:r w:rsidR="00093766">
            <w:t>,</w:t>
          </w:r>
          <w:r w:rsidRPr="001D11A1">
            <w:t xml:space="preserve"> A</w:t>
          </w:r>
          <w:r w:rsidR="00093766">
            <w:t>.</w:t>
          </w:r>
          <w:r w:rsidRPr="001D11A1">
            <w:t xml:space="preserve"> (2018)</w:t>
          </w:r>
          <w:r w:rsidR="00093766">
            <w:t>.</w:t>
          </w:r>
          <w:r w:rsidRPr="001D11A1">
            <w:t xml:space="preserve"> Time series classi</w:t>
          </w:r>
          <w:r>
            <w:t>fi</w:t>
          </w:r>
          <w:r w:rsidRPr="001D11A1">
            <w:t xml:space="preserve">cation with HIVE-COTE: The hierarchical vote collective of transformation-based ensembles. </w:t>
          </w:r>
          <w:r w:rsidRPr="00341ADD">
            <w:rPr>
              <w:i/>
            </w:rPr>
            <w:t>ACM Transactions on Knowledge Discovery from Data</w:t>
          </w:r>
          <w:r w:rsidR="00341ADD">
            <w:t>,</w:t>
          </w:r>
          <w:r w:rsidRPr="00937261">
            <w:rPr>
              <w:i/>
            </w:rPr>
            <w:t xml:space="preserve"> 12</w:t>
          </w:r>
          <w:r w:rsidRPr="001D11A1">
            <w:t>(5)</w:t>
          </w:r>
          <w:r w:rsidR="00937261">
            <w:t>,</w:t>
          </w:r>
          <w:r w:rsidR="00341ADD">
            <w:t xml:space="preserve"> </w:t>
          </w:r>
          <w:r w:rsidRPr="001D11A1">
            <w:t>52:1-52:35.</w:t>
          </w:r>
        </w:p>
        <w:p w14:paraId="1BD9A947" w14:textId="77777777" w:rsidR="00203EA0" w:rsidRDefault="00203EA0" w:rsidP="00797E6D">
          <w:pPr>
            <w:spacing w:line="240" w:lineRule="auto"/>
            <w:ind w:firstLine="0"/>
          </w:pPr>
        </w:p>
        <w:p w14:paraId="18CCB319" w14:textId="39315A79" w:rsidR="00E14EBC" w:rsidRDefault="00E14EBC" w:rsidP="00516F27">
          <w:pPr>
            <w:spacing w:line="240" w:lineRule="auto"/>
            <w:ind w:left="720" w:hanging="720"/>
            <w:rPr>
              <w:rStyle w:val="Hyperlink"/>
            </w:rPr>
          </w:pPr>
          <w:r w:rsidRPr="00516F27">
            <w:rPr>
              <w:color w:val="353535"/>
            </w:rPr>
            <w:t>Rabinowitz</w:t>
          </w:r>
          <w:r w:rsidRPr="005A31FE">
            <w:t xml:space="preserve">, J. (2017). This Is How Flight Tracking Sites Work. Retrieved from </w:t>
          </w:r>
          <w:hyperlink r:id="rId95" w:history="1">
            <w:r w:rsidRPr="005A63E3">
              <w:rPr>
                <w:rStyle w:val="Hyperlink"/>
              </w:rPr>
              <w:t>https://thepointsguy.com/2017/09/how-flight-tracking-sites-work/</w:t>
            </w:r>
          </w:hyperlink>
        </w:p>
        <w:p w14:paraId="35689898" w14:textId="77777777" w:rsidR="00E14EBC" w:rsidRDefault="00E14EBC" w:rsidP="001D5377">
          <w:pPr>
            <w:spacing w:line="240" w:lineRule="auto"/>
          </w:pPr>
        </w:p>
        <w:p w14:paraId="2AC037A0" w14:textId="6BDDFC68" w:rsidR="00301AD0" w:rsidRDefault="00301AD0" w:rsidP="00E777EC">
          <w:pPr>
            <w:spacing w:line="240" w:lineRule="auto"/>
            <w:ind w:left="720" w:hanging="720"/>
            <w:rPr>
              <w:rStyle w:val="Hyperlink"/>
            </w:rPr>
          </w:pPr>
          <w:r w:rsidRPr="00516F27">
            <w:rPr>
              <w:color w:val="353535"/>
            </w:rPr>
            <w:t>Skalski</w:t>
          </w:r>
          <w:r>
            <w:t xml:space="preserve">, P. (2019). </w:t>
          </w:r>
          <w:r w:rsidRPr="007B2F6C">
            <w:t>Gentle Dive into Math Behind Convolutional Neural Networks</w:t>
          </w:r>
          <w:r>
            <w:t xml:space="preserve">. </w:t>
          </w:r>
          <w:r w:rsidR="00160670">
            <w:t xml:space="preserve">[Weblog]. </w:t>
          </w:r>
          <w:r>
            <w:t xml:space="preserve">Retrieved from </w:t>
          </w:r>
          <w:hyperlink r:id="rId96" w:history="1">
            <w:r w:rsidRPr="008D5D7D">
              <w:rPr>
                <w:rStyle w:val="Hyperlink"/>
              </w:rPr>
              <w:t>https://towardsdatascience.com/gentle-dive-into-math-behind-convolutional-neural-networks-79a07dd44cf9</w:t>
            </w:r>
          </w:hyperlink>
        </w:p>
        <w:p w14:paraId="1CB4BC4F" w14:textId="77777777" w:rsidR="00301AD0" w:rsidRDefault="00301AD0" w:rsidP="00301AD0">
          <w:pPr>
            <w:spacing w:line="240" w:lineRule="auto"/>
          </w:pPr>
        </w:p>
        <w:p w14:paraId="05750E7D" w14:textId="14E4A942" w:rsidR="003D1A83" w:rsidRPr="00CC240B" w:rsidRDefault="003D1A83" w:rsidP="00516F27">
          <w:pPr>
            <w:spacing w:line="240" w:lineRule="auto"/>
            <w:ind w:left="720" w:hanging="720"/>
          </w:pPr>
          <w:r w:rsidRPr="00CC240B">
            <w:t xml:space="preserve">Sun, Z., Di, L. &amp; Fang, H. (2019). Using long short-term memory recurrent neural network in land cover classification on Landsat and Cropland data layer time series. </w:t>
          </w:r>
          <w:r w:rsidRPr="00BD687B">
            <w:rPr>
              <w:i/>
            </w:rPr>
            <w:t>International Journal of Remote Sensing</w:t>
          </w:r>
          <w:r w:rsidR="00BD687B" w:rsidRPr="008765BA">
            <w:rPr>
              <w:i/>
            </w:rPr>
            <w:t>, 40</w:t>
          </w:r>
          <w:r w:rsidR="00BD687B">
            <w:t>(</w:t>
          </w:r>
          <w:r w:rsidRPr="00CC240B">
            <w:t>2</w:t>
          </w:r>
          <w:r w:rsidR="00BD687B">
            <w:t>)</w:t>
          </w:r>
          <w:r w:rsidR="008765BA">
            <w:t>,</w:t>
          </w:r>
          <w:r w:rsidR="00BD687B">
            <w:t xml:space="preserve"> 593-614.</w:t>
          </w:r>
          <w:r w:rsidRPr="00CC240B">
            <w:t xml:space="preserve"> DOI: 10.1080/01431161.2018.1516313. Retrieved from </w:t>
          </w:r>
          <w:hyperlink r:id="rId97" w:history="1">
            <w:r w:rsidRPr="00CC240B">
              <w:rPr>
                <w:rStyle w:val="Hyperlink"/>
                <w:i/>
              </w:rPr>
              <w:t>https://www.tandfonline.com/doi/abs/10.1080/01431161.2018.1516313</w:t>
            </w:r>
          </w:hyperlink>
        </w:p>
        <w:p w14:paraId="7F09E700" w14:textId="77777777" w:rsidR="007A7BE9" w:rsidRDefault="007A7BE9" w:rsidP="001D5377">
          <w:pPr>
            <w:spacing w:line="240" w:lineRule="auto"/>
          </w:pPr>
        </w:p>
        <w:p w14:paraId="06CDC672" w14:textId="4697B195" w:rsidR="00301AD0" w:rsidRDefault="00301AD0" w:rsidP="00516F27">
          <w:pPr>
            <w:spacing w:line="240" w:lineRule="auto"/>
            <w:ind w:left="720" w:hanging="720"/>
          </w:pPr>
          <w:r w:rsidRPr="00516F27">
            <w:rPr>
              <w:color w:val="353535"/>
            </w:rPr>
            <w:t>Tripathy</w:t>
          </w:r>
          <w:r w:rsidR="00A51764">
            <w:t>,</w:t>
          </w:r>
          <w:r w:rsidRPr="00FD4B4C">
            <w:t xml:space="preserve"> R</w:t>
          </w:r>
          <w:r w:rsidR="00A51764">
            <w:t>.</w:t>
          </w:r>
          <w:r w:rsidR="00CA1811">
            <w:t xml:space="preserve"> K.</w:t>
          </w:r>
          <w:r w:rsidRPr="00FD4B4C">
            <w:t xml:space="preserve">, </w:t>
          </w:r>
          <w:r w:rsidR="00A51764">
            <w:t xml:space="preserve">&amp; </w:t>
          </w:r>
          <w:r w:rsidRPr="00FD4B4C">
            <w:t>Acharya</w:t>
          </w:r>
          <w:r w:rsidR="00A51764">
            <w:t>,</w:t>
          </w:r>
          <w:r w:rsidRPr="00FD4B4C">
            <w:t xml:space="preserve"> U</w:t>
          </w:r>
          <w:r w:rsidR="00A51764">
            <w:t>.</w:t>
          </w:r>
          <w:r w:rsidR="000B319B">
            <w:t xml:space="preserve"> </w:t>
          </w:r>
          <w:r w:rsidRPr="00FD4B4C">
            <w:t>R</w:t>
          </w:r>
          <w:r w:rsidR="000B319B">
            <w:t>.</w:t>
          </w:r>
          <w:r w:rsidRPr="00FD4B4C">
            <w:t xml:space="preserve"> (2018)</w:t>
          </w:r>
          <w:r w:rsidR="000B319B">
            <w:t>.</w:t>
          </w:r>
          <w:r w:rsidRPr="00FD4B4C">
            <w:t xml:space="preserve"> Use of features from RR-time series and EEG signals for automated classi</w:t>
          </w:r>
          <w:r>
            <w:t>fi</w:t>
          </w:r>
          <w:r w:rsidRPr="00FD4B4C">
            <w:t xml:space="preserve">cation of sleep stages in deep neural network framework. </w:t>
          </w:r>
          <w:r w:rsidRPr="00FC3EDB">
            <w:rPr>
              <w:i/>
            </w:rPr>
            <w:t>Biocybernetics and Biomedical Engineering</w:t>
          </w:r>
          <w:r w:rsidR="00FC3EDB" w:rsidRPr="00464C6A">
            <w:rPr>
              <w:i/>
            </w:rPr>
            <w:t>,</w:t>
          </w:r>
          <w:r w:rsidRPr="00464C6A">
            <w:rPr>
              <w:i/>
            </w:rPr>
            <w:t xml:space="preserve"> 38</w:t>
          </w:r>
          <w:r w:rsidR="00464C6A">
            <w:t xml:space="preserve">, </w:t>
          </w:r>
          <w:r w:rsidRPr="00FD4B4C">
            <w:t>890-902.</w:t>
          </w:r>
        </w:p>
        <w:p w14:paraId="19E71F91" w14:textId="77777777" w:rsidR="00301AD0" w:rsidRDefault="00301AD0" w:rsidP="001D5377">
          <w:pPr>
            <w:spacing w:line="240" w:lineRule="auto"/>
          </w:pPr>
        </w:p>
        <w:p w14:paraId="4FFA0B41" w14:textId="4A389FF4" w:rsidR="00301AD0" w:rsidRDefault="00301AD0" w:rsidP="00516F27">
          <w:pPr>
            <w:spacing w:line="240" w:lineRule="auto"/>
            <w:ind w:left="720" w:hanging="720"/>
            <w:rPr>
              <w:rStyle w:val="Hyperlink"/>
            </w:rPr>
          </w:pPr>
          <w:r>
            <w:rPr>
              <w:color w:val="353535"/>
            </w:rPr>
            <w:t xml:space="preserve">Tsang, S. (2018). </w:t>
          </w:r>
          <w:r w:rsidRPr="006E7C9C">
            <w:rPr>
              <w:color w:val="353535"/>
            </w:rPr>
            <w:t>Review: ResNet — Winner of ILSVRC 2015 (Image Classification, Localization, Detection)</w:t>
          </w:r>
          <w:r>
            <w:rPr>
              <w:color w:val="353535"/>
            </w:rPr>
            <w:t xml:space="preserve">. </w:t>
          </w:r>
          <w:r w:rsidR="00800F58">
            <w:rPr>
              <w:color w:val="353535"/>
            </w:rPr>
            <w:t xml:space="preserve">[Weblog]. </w:t>
          </w:r>
          <w:r>
            <w:rPr>
              <w:color w:val="353535"/>
            </w:rPr>
            <w:t xml:space="preserve">Retrieved from </w:t>
          </w:r>
          <w:hyperlink r:id="rId98" w:history="1">
            <w:r w:rsidRPr="00DB6ED6">
              <w:rPr>
                <w:rStyle w:val="Hyperlink"/>
              </w:rPr>
              <w:t>https://towardsdatascience.com/review-resnet-winner-of-ilsvrc-2015-image-classification-localization-detection-e39402bfa5d8</w:t>
            </w:r>
          </w:hyperlink>
        </w:p>
        <w:p w14:paraId="0960E0FC" w14:textId="77777777" w:rsidR="00301AD0" w:rsidRDefault="00301AD0" w:rsidP="001D5377">
          <w:pPr>
            <w:spacing w:line="240" w:lineRule="auto"/>
          </w:pPr>
        </w:p>
        <w:p w14:paraId="4A2C072D" w14:textId="4222056F" w:rsidR="00203EA0" w:rsidRDefault="00203EA0" w:rsidP="00516F27">
          <w:pPr>
            <w:spacing w:line="240" w:lineRule="auto"/>
            <w:ind w:left="720" w:hanging="720"/>
          </w:pPr>
          <w:r w:rsidRPr="00516F27">
            <w:rPr>
              <w:color w:val="353535"/>
            </w:rPr>
            <w:t>Wang</w:t>
          </w:r>
          <w:r w:rsidR="00B55F23">
            <w:t>,</w:t>
          </w:r>
          <w:r>
            <w:t xml:space="preserve"> Z</w:t>
          </w:r>
          <w:r w:rsidR="00B55F23">
            <w:t>.</w:t>
          </w:r>
          <w:r>
            <w:t>, Yan</w:t>
          </w:r>
          <w:r w:rsidR="00B55F23">
            <w:t>,</w:t>
          </w:r>
          <w:r>
            <w:t xml:space="preserve"> W</w:t>
          </w:r>
          <w:r w:rsidR="00B55F23">
            <w:t>.</w:t>
          </w:r>
          <w:r>
            <w:t xml:space="preserve">, </w:t>
          </w:r>
          <w:r w:rsidR="00B55F23">
            <w:t xml:space="preserve">&amp; </w:t>
          </w:r>
          <w:r>
            <w:t>Oates</w:t>
          </w:r>
          <w:r w:rsidR="00B55F23">
            <w:t>,</w:t>
          </w:r>
          <w:r>
            <w:t xml:space="preserve"> T</w:t>
          </w:r>
          <w:r w:rsidR="00B55F23">
            <w:t>.</w:t>
          </w:r>
          <w:r>
            <w:t xml:space="preserve"> (2017</w:t>
          </w:r>
          <w:r w:rsidRPr="00DE2B44">
            <w:t>)</w:t>
          </w:r>
          <w:r w:rsidR="00B55F23">
            <w:t>.</w:t>
          </w:r>
          <w:r w:rsidRPr="00DE2B44">
            <w:t xml:space="preserve"> Time series classi</w:t>
          </w:r>
          <w:r>
            <w:t>fi</w:t>
          </w:r>
          <w:r w:rsidRPr="00DE2B44">
            <w:t xml:space="preserve">cation from scratch with deep neural networks: A strong baseline. </w:t>
          </w:r>
          <w:r w:rsidRPr="00FC3EDB">
            <w:rPr>
              <w:i/>
            </w:rPr>
            <w:t>2017 International Joint Conference on Neural Networks (IJCNN)</w:t>
          </w:r>
          <w:r w:rsidRPr="00CC240B">
            <w:t>, 1578-1585.</w:t>
          </w:r>
        </w:p>
        <w:p w14:paraId="36DB83CF" w14:textId="77777777" w:rsidR="00035B68" w:rsidRDefault="00035B68" w:rsidP="001D5377">
          <w:pPr>
            <w:spacing w:line="240" w:lineRule="auto"/>
          </w:pPr>
        </w:p>
        <w:p w14:paraId="00271149" w14:textId="2EE52BC1" w:rsidR="003D1A83" w:rsidRPr="002167AD" w:rsidRDefault="003D1A83" w:rsidP="00516F27">
          <w:pPr>
            <w:spacing w:line="240" w:lineRule="auto"/>
            <w:ind w:left="720" w:hanging="720"/>
          </w:pPr>
          <w:r w:rsidRPr="00516F27">
            <w:rPr>
              <w:color w:val="353535"/>
            </w:rPr>
            <w:lastRenderedPageBreak/>
            <w:t>Wang</w:t>
          </w:r>
          <w:r w:rsidRPr="002167AD">
            <w:t>, Z</w:t>
          </w:r>
          <w:r w:rsidR="00105FE9">
            <w:t>.,</w:t>
          </w:r>
          <w:r w:rsidRPr="002167AD">
            <w:t xml:space="preserve"> &amp; Oates, T. (2015</w:t>
          </w:r>
          <w:r w:rsidR="00CC759E">
            <w:t>a</w:t>
          </w:r>
          <w:r w:rsidRPr="002167AD">
            <w:t xml:space="preserve">). Encoding Time Series as Images for Visual Inspection and Classification Using Tiled Convolutional Neural Networks. </w:t>
          </w:r>
          <w:r w:rsidRPr="002167AD">
            <w:rPr>
              <w:i/>
            </w:rPr>
            <w:t>Trajectory-Based Behavior Analytics: Papers from the 2015 AAAI Workshop</w:t>
          </w:r>
          <w:r w:rsidRPr="002167AD">
            <w:t xml:space="preserve">. Retrieved from </w:t>
          </w:r>
          <w:hyperlink r:id="rId99" w:history="1">
            <w:r w:rsidRPr="002167AD">
              <w:rPr>
                <w:rStyle w:val="Hyperlink"/>
              </w:rPr>
              <w:t>https://aaai.org/ocs/index.php/WS/AAAIW15/paper/viewFile/10179/10251</w:t>
            </w:r>
          </w:hyperlink>
        </w:p>
        <w:p w14:paraId="29EC15CF" w14:textId="77777777" w:rsidR="0086554F" w:rsidRDefault="0086554F" w:rsidP="001D5377">
          <w:pPr>
            <w:spacing w:line="240" w:lineRule="auto"/>
          </w:pPr>
        </w:p>
        <w:p w14:paraId="19311CFE" w14:textId="2A263770" w:rsidR="00C16D95" w:rsidRPr="00C16D95" w:rsidRDefault="00C16D95" w:rsidP="00516F27">
          <w:pPr>
            <w:spacing w:line="240" w:lineRule="auto"/>
            <w:ind w:left="720" w:hanging="720"/>
          </w:pPr>
          <w:r w:rsidRPr="00516F27">
            <w:rPr>
              <w:color w:val="353535"/>
            </w:rPr>
            <w:t>Wang</w:t>
          </w:r>
          <w:r w:rsidR="00105FE9">
            <w:t>,</w:t>
          </w:r>
          <w:r w:rsidRPr="00C16D95">
            <w:t xml:space="preserve"> Z</w:t>
          </w:r>
          <w:r w:rsidR="00105FE9">
            <w:t>.</w:t>
          </w:r>
          <w:r w:rsidRPr="00C16D95">
            <w:t xml:space="preserve">, </w:t>
          </w:r>
          <w:r w:rsidR="00105FE9">
            <w:t xml:space="preserve">&amp; </w:t>
          </w:r>
          <w:r w:rsidRPr="00C16D95">
            <w:t>Oates</w:t>
          </w:r>
          <w:r w:rsidR="00105FE9">
            <w:t>,</w:t>
          </w:r>
          <w:r w:rsidRPr="00C16D95">
            <w:t xml:space="preserve"> T</w:t>
          </w:r>
          <w:r w:rsidR="00105FE9">
            <w:t>.</w:t>
          </w:r>
          <w:r w:rsidRPr="00C16D95">
            <w:t xml:space="preserve"> (2015b)</w:t>
          </w:r>
          <w:r w:rsidR="00105FE9">
            <w:t>.</w:t>
          </w:r>
          <w:r w:rsidRPr="00C16D95">
            <w:t xml:space="preserve"> Imaging time-series to improve classi</w:t>
          </w:r>
          <w:r w:rsidR="00105E81">
            <w:t>fi</w:t>
          </w:r>
          <w:r w:rsidRPr="00C16D95">
            <w:t>cation a</w:t>
          </w:r>
          <w:r w:rsidR="00FC3EDB">
            <w:t xml:space="preserve">nd imputation. </w:t>
          </w:r>
          <w:r w:rsidRPr="00FC3EDB">
            <w:rPr>
              <w:i/>
            </w:rPr>
            <w:t>International Conference on Arti</w:t>
          </w:r>
          <w:r w:rsidR="00105E81" w:rsidRPr="00FC3EDB">
            <w:rPr>
              <w:i/>
            </w:rPr>
            <w:t>fi</w:t>
          </w:r>
          <w:r w:rsidRPr="00FC3EDB">
            <w:rPr>
              <w:i/>
            </w:rPr>
            <w:t>cial Intelligence</w:t>
          </w:r>
          <w:r w:rsidRPr="00C16D95">
            <w:t>, pp 3939-3945</w:t>
          </w:r>
          <w:r w:rsidR="00105E81">
            <w:t>.</w:t>
          </w:r>
        </w:p>
        <w:p w14:paraId="3C81C24C" w14:textId="77777777" w:rsidR="00C16D95" w:rsidRDefault="00C16D95" w:rsidP="001D5377">
          <w:pPr>
            <w:spacing w:line="240" w:lineRule="auto"/>
          </w:pPr>
        </w:p>
        <w:p w14:paraId="0BC32689" w14:textId="6A5545EB" w:rsidR="007A7BE9" w:rsidRDefault="00FC0F5A" w:rsidP="00516F27">
          <w:pPr>
            <w:spacing w:line="240" w:lineRule="auto"/>
            <w:ind w:left="720" w:hanging="720"/>
          </w:pPr>
          <w:r w:rsidRPr="00516F27">
            <w:rPr>
              <w:color w:val="353535"/>
            </w:rPr>
            <w:t>Wang</w:t>
          </w:r>
          <w:r w:rsidRPr="00FC0F5A">
            <w:t>, Z., &amp; Oates, T. (2015</w:t>
          </w:r>
          <w:r w:rsidR="00B8357A">
            <w:t>c</w:t>
          </w:r>
          <w:r w:rsidRPr="00FC0F5A">
            <w:t>). Spatially Encoding Temporal Correlations to Classify Temporal Data Using Convolutional Neural Networks. ArXiv, abs/1509.07481.</w:t>
          </w:r>
        </w:p>
        <w:p w14:paraId="0C62BC62" w14:textId="77777777" w:rsidR="007A7BE9" w:rsidRDefault="007A7BE9" w:rsidP="007A7BE9">
          <w:pPr>
            <w:spacing w:line="240" w:lineRule="auto"/>
          </w:pPr>
        </w:p>
        <w:p w14:paraId="477A44E8" w14:textId="394202D2" w:rsidR="008C48ED" w:rsidRDefault="008C48ED" w:rsidP="00516F27">
          <w:pPr>
            <w:spacing w:line="240" w:lineRule="auto"/>
            <w:ind w:left="720" w:hanging="720"/>
          </w:pPr>
          <w:r w:rsidRPr="007004E6">
            <w:t>Xu, K., Ba, J., Kiros, R., Cho, K., Courville, A., Salakhud</w:t>
          </w:r>
          <w:r>
            <w:t xml:space="preserve">inov, R., </w:t>
          </w:r>
          <w:r w:rsidR="00FC0276">
            <w:t>…</w:t>
          </w:r>
          <w:r w:rsidR="0065083C">
            <w:t xml:space="preserve"> </w:t>
          </w:r>
          <w:r>
            <w:t>Bengio, Y.</w:t>
          </w:r>
          <w:r w:rsidRPr="007004E6">
            <w:t xml:space="preserve"> (2015). Show, Attend and Tell: Neural Image Caption Generation with Visual Attention. </w:t>
          </w:r>
          <w:r w:rsidRPr="00FC3EDB">
            <w:rPr>
              <w:i/>
            </w:rPr>
            <w:t>Proceedings of the 32nd International Conference on Machine Learning, in PMLR</w:t>
          </w:r>
          <w:r w:rsidR="00FC3EDB" w:rsidRPr="00321D61">
            <w:rPr>
              <w:i/>
            </w:rPr>
            <w:t>,</w:t>
          </w:r>
          <w:r w:rsidR="00321D61" w:rsidRPr="00321D61">
            <w:rPr>
              <w:i/>
            </w:rPr>
            <w:t xml:space="preserve"> 37</w:t>
          </w:r>
          <w:r w:rsidR="00321D61">
            <w:t>,</w:t>
          </w:r>
          <w:r w:rsidR="00FC3EDB">
            <w:t xml:space="preserve"> </w:t>
          </w:r>
          <w:r w:rsidRPr="007004E6">
            <w:t>2048-2057</w:t>
          </w:r>
          <w:r>
            <w:t>.</w:t>
          </w:r>
        </w:p>
        <w:p w14:paraId="50C8BC6B" w14:textId="77777777" w:rsidR="008C48ED" w:rsidRDefault="008C48ED" w:rsidP="007A7BE9">
          <w:pPr>
            <w:spacing w:line="240" w:lineRule="auto"/>
          </w:pPr>
        </w:p>
        <w:p w14:paraId="0C9FF9C8" w14:textId="0697AD6C" w:rsidR="0086554F" w:rsidRPr="007A7BE9" w:rsidRDefault="007A7BE9" w:rsidP="00516F27">
          <w:pPr>
            <w:spacing w:line="240" w:lineRule="auto"/>
            <w:ind w:left="720" w:hanging="720"/>
          </w:pPr>
          <w:r w:rsidRPr="00516F27">
            <w:rPr>
              <w:color w:val="353535"/>
            </w:rPr>
            <w:t>Yang</w:t>
          </w:r>
          <w:r w:rsidR="00105FE9">
            <w:t>,</w:t>
          </w:r>
          <w:r w:rsidRPr="00DD21D0">
            <w:t xml:space="preserve"> Q</w:t>
          </w:r>
          <w:r w:rsidR="00105FE9">
            <w:t>.</w:t>
          </w:r>
          <w:r w:rsidRPr="00DD21D0">
            <w:t>, Wu</w:t>
          </w:r>
          <w:r w:rsidR="00105FE9">
            <w:t>,</w:t>
          </w:r>
          <w:r w:rsidRPr="00DD21D0">
            <w:t xml:space="preserve"> X</w:t>
          </w:r>
          <w:r w:rsidR="00105FE9">
            <w:t>.</w:t>
          </w:r>
          <w:r w:rsidRPr="00DD21D0">
            <w:t xml:space="preserve"> (2006)</w:t>
          </w:r>
          <w:r w:rsidR="00105FE9">
            <w:t>.</w:t>
          </w:r>
          <w:r w:rsidRPr="00DD21D0">
            <w:t xml:space="preserve"> 10 challenging problems in data mining research. </w:t>
          </w:r>
          <w:r w:rsidRPr="00FC3EDB">
            <w:rPr>
              <w:i/>
            </w:rPr>
            <w:t>Information Technology &amp; Decision Making</w:t>
          </w:r>
          <w:r w:rsidR="00FC3EDB" w:rsidRPr="00321D61">
            <w:rPr>
              <w:i/>
            </w:rPr>
            <w:t>,</w:t>
          </w:r>
          <w:r w:rsidRPr="00321D61">
            <w:rPr>
              <w:i/>
            </w:rPr>
            <w:t xml:space="preserve"> 05</w:t>
          </w:r>
          <w:r w:rsidR="00321D61">
            <w:t>(04),</w:t>
          </w:r>
          <w:r>
            <w:t xml:space="preserve"> </w:t>
          </w:r>
          <w:r w:rsidRPr="00DD21D0">
            <w:t>597-604</w:t>
          </w:r>
          <w:r>
            <w:t>.</w:t>
          </w:r>
        </w:p>
        <w:p w14:paraId="1B55FDD8" w14:textId="77777777" w:rsidR="0086554F" w:rsidRDefault="0086554F" w:rsidP="001D5377">
          <w:pPr>
            <w:spacing w:line="240" w:lineRule="auto"/>
          </w:pPr>
        </w:p>
        <w:p w14:paraId="26014F3E" w14:textId="77777777" w:rsidR="0086554F" w:rsidRDefault="0086554F" w:rsidP="001D5377">
          <w:pPr>
            <w:spacing w:line="240" w:lineRule="auto"/>
          </w:pPr>
        </w:p>
        <w:p w14:paraId="2A8AF312" w14:textId="77777777" w:rsidR="001D5377" w:rsidRDefault="001D5377">
          <w:r>
            <w:br w:type="page"/>
          </w:r>
        </w:p>
        <w:p w14:paraId="1D191291" w14:textId="217B784E" w:rsidR="00517775" w:rsidRDefault="009B0850" w:rsidP="00F8707A">
          <w:pPr>
            <w:pStyle w:val="Heading1"/>
            <w:numPr>
              <w:ilvl w:val="0"/>
              <w:numId w:val="0"/>
            </w:numPr>
          </w:pPr>
          <w:bookmarkStart w:id="127" w:name="_Toc24436557"/>
          <w:r>
            <w:lastRenderedPageBreak/>
            <w:t>APPENDICES</w:t>
          </w:r>
        </w:p>
      </w:sdtContent>
    </w:sdt>
    <w:bookmarkEnd w:id="127" w:displacedByCustomXml="prev"/>
    <w:p w14:paraId="7D521FBB" w14:textId="77777777" w:rsidR="00037712" w:rsidRDefault="00037712" w:rsidP="00493E74">
      <w:pPr>
        <w:pStyle w:val="Heading2"/>
        <w:numPr>
          <w:ilvl w:val="0"/>
          <w:numId w:val="0"/>
        </w:numPr>
      </w:pPr>
    </w:p>
    <w:p w14:paraId="52984949" w14:textId="77777777" w:rsidR="00037712" w:rsidRDefault="00037712" w:rsidP="00493E74">
      <w:pPr>
        <w:pStyle w:val="Heading2"/>
        <w:numPr>
          <w:ilvl w:val="0"/>
          <w:numId w:val="0"/>
        </w:numPr>
      </w:pPr>
    </w:p>
    <w:p w14:paraId="7440392F" w14:textId="68D446DF" w:rsidR="00493E74" w:rsidRDefault="00493E74" w:rsidP="00493E74">
      <w:pPr>
        <w:pStyle w:val="Heading2"/>
        <w:numPr>
          <w:ilvl w:val="0"/>
          <w:numId w:val="0"/>
        </w:numPr>
      </w:pPr>
      <w:bookmarkStart w:id="128" w:name="_Toc24436558"/>
      <w:r>
        <w:t>Appendix A</w:t>
      </w:r>
      <w:r w:rsidR="00990485">
        <w:t xml:space="preserve">: Filesystem </w:t>
      </w:r>
      <w:r w:rsidR="009A06C8">
        <w:t>L</w:t>
      </w:r>
      <w:r w:rsidR="00990485">
        <w:t>ayout</w:t>
      </w:r>
      <w:bookmarkEnd w:id="128"/>
    </w:p>
    <w:p w14:paraId="5EDEBA81" w14:textId="77777777" w:rsidR="00493E74" w:rsidRDefault="00493E74" w:rsidP="00990485">
      <w:pPr>
        <w:pStyle w:val="ListParagraph"/>
        <w:numPr>
          <w:ilvl w:val="0"/>
          <w:numId w:val="24"/>
        </w:numPr>
        <w:spacing w:line="240" w:lineRule="auto"/>
        <w:rPr>
          <w:rFonts w:ascii="Times New Roman" w:hAnsi="Times New Roman" w:cs="Times New Roman"/>
        </w:rPr>
      </w:pPr>
      <w:r>
        <w:rPr>
          <w:rFonts w:ascii="Times New Roman" w:hAnsi="Times New Roman" w:cs="Times New Roman"/>
        </w:rPr>
        <w:t>d</w:t>
      </w:r>
      <w:r w:rsidRPr="00B83932">
        <w:rPr>
          <w:rFonts w:ascii="Times New Roman" w:hAnsi="Times New Roman" w:cs="Times New Roman"/>
        </w:rPr>
        <w:t>ashlink</w:t>
      </w:r>
    </w:p>
    <w:p w14:paraId="21A5DF93" w14:textId="77777777" w:rsidR="00493E74" w:rsidRDefault="00493E74" w:rsidP="00990485">
      <w:pPr>
        <w:pStyle w:val="ListParagraph"/>
        <w:numPr>
          <w:ilvl w:val="1"/>
          <w:numId w:val="24"/>
        </w:numPr>
        <w:spacing w:line="240" w:lineRule="auto"/>
        <w:rPr>
          <w:rFonts w:ascii="Times New Roman" w:hAnsi="Times New Roman" w:cs="Times New Roman"/>
        </w:rPr>
      </w:pPr>
      <w:r w:rsidRPr="00B83932">
        <w:rPr>
          <w:rFonts w:ascii="Times New Roman" w:hAnsi="Times New Roman" w:cs="Times New Roman"/>
        </w:rPr>
        <w:t>Train</w:t>
      </w:r>
    </w:p>
    <w:p w14:paraId="737ED5C7" w14:textId="77777777" w:rsidR="00493E74" w:rsidRDefault="00493E74" w:rsidP="00990485">
      <w:pPr>
        <w:pStyle w:val="ListParagraph"/>
        <w:numPr>
          <w:ilvl w:val="2"/>
          <w:numId w:val="24"/>
        </w:numPr>
        <w:spacing w:line="240" w:lineRule="auto"/>
        <w:rPr>
          <w:rFonts w:ascii="Times New Roman" w:hAnsi="Times New Roman" w:cs="Times New Roman"/>
        </w:rPr>
      </w:pPr>
      <w:r>
        <w:rPr>
          <w:rFonts w:ascii="Times New Roman" w:hAnsi="Times New Roman" w:cs="Times New Roman"/>
        </w:rPr>
        <w:t>1min</w:t>
      </w:r>
    </w:p>
    <w:p w14:paraId="63DC2927" w14:textId="77777777" w:rsidR="00493E74" w:rsidRDefault="00493E74" w:rsidP="00990485">
      <w:pPr>
        <w:pStyle w:val="ListParagraph"/>
        <w:numPr>
          <w:ilvl w:val="3"/>
          <w:numId w:val="24"/>
        </w:numPr>
        <w:spacing w:line="240" w:lineRule="auto"/>
        <w:rPr>
          <w:rFonts w:ascii="Times New Roman" w:hAnsi="Times New Roman" w:cs="Times New Roman"/>
        </w:rPr>
      </w:pPr>
      <w:r>
        <w:rPr>
          <w:rFonts w:ascii="Times New Roman" w:hAnsi="Times New Roman" w:cs="Times New Roman"/>
        </w:rPr>
        <w:t>.csv files</w:t>
      </w:r>
    </w:p>
    <w:p w14:paraId="1023B2BC" w14:textId="77777777" w:rsidR="00493E74" w:rsidRDefault="00493E74" w:rsidP="00990485">
      <w:pPr>
        <w:pStyle w:val="ListParagraph"/>
        <w:numPr>
          <w:ilvl w:val="2"/>
          <w:numId w:val="24"/>
        </w:numPr>
        <w:spacing w:line="240" w:lineRule="auto"/>
        <w:rPr>
          <w:rFonts w:ascii="Times New Roman" w:hAnsi="Times New Roman" w:cs="Times New Roman"/>
        </w:rPr>
      </w:pPr>
      <w:r>
        <w:rPr>
          <w:rFonts w:ascii="Times New Roman" w:hAnsi="Times New Roman" w:cs="Times New Roman"/>
        </w:rPr>
        <w:t>png3</w:t>
      </w:r>
    </w:p>
    <w:p w14:paraId="448C898C" w14:textId="77777777" w:rsidR="00493E74" w:rsidRDefault="00493E74" w:rsidP="00990485">
      <w:pPr>
        <w:pStyle w:val="ListParagraph"/>
        <w:numPr>
          <w:ilvl w:val="3"/>
          <w:numId w:val="24"/>
        </w:numPr>
        <w:spacing w:line="240" w:lineRule="auto"/>
        <w:rPr>
          <w:rFonts w:ascii="Times New Roman" w:hAnsi="Times New Roman" w:cs="Times New Roman"/>
        </w:rPr>
      </w:pPr>
      <w:r>
        <w:rPr>
          <w:rFonts w:ascii="Times New Roman" w:hAnsi="Times New Roman" w:cs="Times New Roman"/>
        </w:rPr>
        <w:t>non</w:t>
      </w:r>
    </w:p>
    <w:p w14:paraId="5E85A2FD" w14:textId="77777777" w:rsidR="00493E74" w:rsidRDefault="00493E74" w:rsidP="00990485">
      <w:pPr>
        <w:pStyle w:val="ListParagraph"/>
        <w:numPr>
          <w:ilvl w:val="3"/>
          <w:numId w:val="24"/>
        </w:numPr>
        <w:spacing w:line="240" w:lineRule="auto"/>
        <w:rPr>
          <w:rFonts w:ascii="Times New Roman" w:hAnsi="Times New Roman" w:cs="Times New Roman"/>
        </w:rPr>
      </w:pPr>
      <w:r>
        <w:rPr>
          <w:rFonts w:ascii="Times New Roman" w:hAnsi="Times New Roman" w:cs="Times New Roman"/>
        </w:rPr>
        <w:t>typ</w:t>
      </w:r>
    </w:p>
    <w:p w14:paraId="47CAA9AA" w14:textId="77777777" w:rsidR="00493E74" w:rsidRDefault="00493E74" w:rsidP="00990485">
      <w:pPr>
        <w:pStyle w:val="ListParagraph"/>
        <w:numPr>
          <w:ilvl w:val="2"/>
          <w:numId w:val="24"/>
        </w:numPr>
        <w:spacing w:line="240" w:lineRule="auto"/>
        <w:rPr>
          <w:rFonts w:ascii="Times New Roman" w:hAnsi="Times New Roman" w:cs="Times New Roman"/>
        </w:rPr>
      </w:pPr>
      <w:r>
        <w:rPr>
          <w:rFonts w:ascii="Times New Roman" w:hAnsi="Times New Roman" w:cs="Times New Roman"/>
        </w:rPr>
        <w:t>png3a</w:t>
      </w:r>
    </w:p>
    <w:p w14:paraId="44DBABDC" w14:textId="77777777" w:rsidR="00493E74" w:rsidRDefault="00493E74" w:rsidP="00990485">
      <w:pPr>
        <w:pStyle w:val="ListParagraph"/>
        <w:numPr>
          <w:ilvl w:val="3"/>
          <w:numId w:val="24"/>
        </w:numPr>
        <w:spacing w:line="240" w:lineRule="auto"/>
        <w:rPr>
          <w:rFonts w:ascii="Times New Roman" w:hAnsi="Times New Roman" w:cs="Times New Roman"/>
        </w:rPr>
      </w:pPr>
      <w:r>
        <w:rPr>
          <w:rFonts w:ascii="Times New Roman" w:hAnsi="Times New Roman" w:cs="Times New Roman"/>
        </w:rPr>
        <w:t>non</w:t>
      </w:r>
    </w:p>
    <w:p w14:paraId="3A5CED3D" w14:textId="77777777" w:rsidR="00493E74" w:rsidRDefault="00493E74" w:rsidP="00990485">
      <w:pPr>
        <w:pStyle w:val="ListParagraph"/>
        <w:numPr>
          <w:ilvl w:val="3"/>
          <w:numId w:val="24"/>
        </w:numPr>
        <w:spacing w:line="240" w:lineRule="auto"/>
        <w:rPr>
          <w:rFonts w:ascii="Times New Roman" w:hAnsi="Times New Roman" w:cs="Times New Roman"/>
        </w:rPr>
      </w:pPr>
      <w:r>
        <w:rPr>
          <w:rFonts w:ascii="Times New Roman" w:hAnsi="Times New Roman" w:cs="Times New Roman"/>
        </w:rPr>
        <w:t>typ</w:t>
      </w:r>
    </w:p>
    <w:p w14:paraId="1A062098" w14:textId="77777777" w:rsidR="00493E74" w:rsidRPr="00861BAF" w:rsidRDefault="00493E74" w:rsidP="00990485">
      <w:pPr>
        <w:pStyle w:val="ListParagraph"/>
        <w:numPr>
          <w:ilvl w:val="3"/>
          <w:numId w:val="24"/>
        </w:numPr>
        <w:spacing w:line="240" w:lineRule="auto"/>
        <w:rPr>
          <w:rFonts w:ascii="Times New Roman" w:hAnsi="Times New Roman" w:cs="Times New Roman"/>
        </w:rPr>
      </w:pPr>
      <w:r>
        <w:rPr>
          <w:rFonts w:ascii="Times New Roman" w:hAnsi="Times New Roman" w:cs="Times New Roman"/>
        </w:rPr>
        <w:t>export.pkl file</w:t>
      </w:r>
    </w:p>
    <w:p w14:paraId="781D1C1D" w14:textId="77777777" w:rsidR="00493E74" w:rsidRDefault="00493E74" w:rsidP="00990485">
      <w:pPr>
        <w:pStyle w:val="ListParagraph"/>
        <w:numPr>
          <w:ilvl w:val="2"/>
          <w:numId w:val="24"/>
        </w:numPr>
        <w:spacing w:line="240" w:lineRule="auto"/>
        <w:rPr>
          <w:rFonts w:ascii="Times New Roman" w:hAnsi="Times New Roman" w:cs="Times New Roman"/>
        </w:rPr>
      </w:pPr>
      <w:r>
        <w:rPr>
          <w:rFonts w:ascii="Times New Roman" w:hAnsi="Times New Roman" w:cs="Times New Roman"/>
        </w:rPr>
        <w:t>png3b</w:t>
      </w:r>
    </w:p>
    <w:p w14:paraId="0FCC8DE2" w14:textId="77777777" w:rsidR="00493E74" w:rsidRDefault="00493E74" w:rsidP="00990485">
      <w:pPr>
        <w:pStyle w:val="ListParagraph"/>
        <w:numPr>
          <w:ilvl w:val="3"/>
          <w:numId w:val="24"/>
        </w:numPr>
        <w:spacing w:line="240" w:lineRule="auto"/>
        <w:rPr>
          <w:rFonts w:ascii="Times New Roman" w:hAnsi="Times New Roman" w:cs="Times New Roman"/>
        </w:rPr>
      </w:pPr>
      <w:r>
        <w:rPr>
          <w:rFonts w:ascii="Times New Roman" w:hAnsi="Times New Roman" w:cs="Times New Roman"/>
        </w:rPr>
        <w:t>non</w:t>
      </w:r>
    </w:p>
    <w:p w14:paraId="356BC8A1" w14:textId="77777777" w:rsidR="00493E74" w:rsidRDefault="00493E74" w:rsidP="00990485">
      <w:pPr>
        <w:pStyle w:val="ListParagraph"/>
        <w:numPr>
          <w:ilvl w:val="3"/>
          <w:numId w:val="24"/>
        </w:numPr>
        <w:spacing w:line="240" w:lineRule="auto"/>
        <w:rPr>
          <w:rFonts w:ascii="Times New Roman" w:hAnsi="Times New Roman" w:cs="Times New Roman"/>
        </w:rPr>
      </w:pPr>
      <w:r>
        <w:rPr>
          <w:rFonts w:ascii="Times New Roman" w:hAnsi="Times New Roman" w:cs="Times New Roman"/>
        </w:rPr>
        <w:t>typ</w:t>
      </w:r>
    </w:p>
    <w:p w14:paraId="02FCA4CE" w14:textId="77777777" w:rsidR="00493E74" w:rsidRDefault="00493E74" w:rsidP="00990485">
      <w:pPr>
        <w:pStyle w:val="ListParagraph"/>
        <w:numPr>
          <w:ilvl w:val="3"/>
          <w:numId w:val="24"/>
        </w:numPr>
        <w:spacing w:line="240" w:lineRule="auto"/>
        <w:rPr>
          <w:rFonts w:ascii="Times New Roman" w:hAnsi="Times New Roman" w:cs="Times New Roman"/>
        </w:rPr>
      </w:pPr>
      <w:r>
        <w:rPr>
          <w:rFonts w:ascii="Times New Roman" w:hAnsi="Times New Roman" w:cs="Times New Roman"/>
        </w:rPr>
        <w:t>export.pkl file</w:t>
      </w:r>
    </w:p>
    <w:p w14:paraId="314B1DEC" w14:textId="77777777" w:rsidR="00493E74" w:rsidRDefault="00493E74" w:rsidP="00990485">
      <w:pPr>
        <w:pStyle w:val="ListParagraph"/>
        <w:numPr>
          <w:ilvl w:val="2"/>
          <w:numId w:val="24"/>
        </w:numPr>
        <w:spacing w:line="240" w:lineRule="auto"/>
        <w:rPr>
          <w:rFonts w:ascii="Times New Roman" w:hAnsi="Times New Roman" w:cs="Times New Roman"/>
        </w:rPr>
      </w:pPr>
      <w:r>
        <w:rPr>
          <w:rFonts w:ascii="Times New Roman" w:hAnsi="Times New Roman" w:cs="Times New Roman"/>
        </w:rPr>
        <w:t>png3c</w:t>
      </w:r>
    </w:p>
    <w:p w14:paraId="29C7AB39" w14:textId="77777777" w:rsidR="00493E74" w:rsidRDefault="00493E74" w:rsidP="00990485">
      <w:pPr>
        <w:pStyle w:val="ListParagraph"/>
        <w:numPr>
          <w:ilvl w:val="3"/>
          <w:numId w:val="24"/>
        </w:numPr>
        <w:spacing w:line="240" w:lineRule="auto"/>
        <w:rPr>
          <w:rFonts w:ascii="Times New Roman" w:hAnsi="Times New Roman" w:cs="Times New Roman"/>
        </w:rPr>
      </w:pPr>
      <w:r>
        <w:rPr>
          <w:rFonts w:ascii="Times New Roman" w:hAnsi="Times New Roman" w:cs="Times New Roman"/>
        </w:rPr>
        <w:t>non</w:t>
      </w:r>
    </w:p>
    <w:p w14:paraId="6C0074EF" w14:textId="77777777" w:rsidR="00493E74" w:rsidRDefault="00493E74" w:rsidP="00990485">
      <w:pPr>
        <w:pStyle w:val="ListParagraph"/>
        <w:numPr>
          <w:ilvl w:val="3"/>
          <w:numId w:val="24"/>
        </w:numPr>
        <w:spacing w:line="240" w:lineRule="auto"/>
        <w:rPr>
          <w:rFonts w:ascii="Times New Roman" w:hAnsi="Times New Roman" w:cs="Times New Roman"/>
        </w:rPr>
      </w:pPr>
      <w:r>
        <w:rPr>
          <w:rFonts w:ascii="Times New Roman" w:hAnsi="Times New Roman" w:cs="Times New Roman"/>
        </w:rPr>
        <w:t>typ</w:t>
      </w:r>
    </w:p>
    <w:p w14:paraId="6892DCBF" w14:textId="77777777" w:rsidR="00493E74" w:rsidRDefault="00493E74" w:rsidP="00990485">
      <w:pPr>
        <w:pStyle w:val="ListParagraph"/>
        <w:numPr>
          <w:ilvl w:val="3"/>
          <w:numId w:val="24"/>
        </w:numPr>
        <w:spacing w:line="240" w:lineRule="auto"/>
        <w:rPr>
          <w:rFonts w:ascii="Times New Roman" w:hAnsi="Times New Roman" w:cs="Times New Roman"/>
        </w:rPr>
      </w:pPr>
      <w:r>
        <w:rPr>
          <w:rFonts w:ascii="Times New Roman" w:hAnsi="Times New Roman" w:cs="Times New Roman"/>
        </w:rPr>
        <w:t>export.pkl file</w:t>
      </w:r>
    </w:p>
    <w:p w14:paraId="652B8930" w14:textId="77777777" w:rsidR="00493E74" w:rsidRDefault="00493E74" w:rsidP="00990485">
      <w:pPr>
        <w:pStyle w:val="ListParagraph"/>
        <w:numPr>
          <w:ilvl w:val="2"/>
          <w:numId w:val="24"/>
        </w:numPr>
        <w:spacing w:line="240" w:lineRule="auto"/>
        <w:rPr>
          <w:rFonts w:ascii="Times New Roman" w:hAnsi="Times New Roman" w:cs="Times New Roman"/>
        </w:rPr>
      </w:pPr>
      <w:r>
        <w:rPr>
          <w:rFonts w:ascii="Times New Roman" w:hAnsi="Times New Roman" w:cs="Times New Roman"/>
        </w:rPr>
        <w:t>png3d</w:t>
      </w:r>
    </w:p>
    <w:p w14:paraId="523AF5AA" w14:textId="77777777" w:rsidR="00493E74" w:rsidRDefault="00493E74" w:rsidP="00990485">
      <w:pPr>
        <w:pStyle w:val="ListParagraph"/>
        <w:numPr>
          <w:ilvl w:val="3"/>
          <w:numId w:val="24"/>
        </w:numPr>
        <w:spacing w:line="240" w:lineRule="auto"/>
        <w:rPr>
          <w:rFonts w:ascii="Times New Roman" w:hAnsi="Times New Roman" w:cs="Times New Roman"/>
        </w:rPr>
      </w:pPr>
      <w:r>
        <w:rPr>
          <w:rFonts w:ascii="Times New Roman" w:hAnsi="Times New Roman" w:cs="Times New Roman"/>
        </w:rPr>
        <w:t>non</w:t>
      </w:r>
    </w:p>
    <w:p w14:paraId="3AEF64EF" w14:textId="77777777" w:rsidR="00493E74" w:rsidRDefault="00493E74" w:rsidP="00990485">
      <w:pPr>
        <w:pStyle w:val="ListParagraph"/>
        <w:numPr>
          <w:ilvl w:val="3"/>
          <w:numId w:val="24"/>
        </w:numPr>
        <w:spacing w:line="240" w:lineRule="auto"/>
        <w:rPr>
          <w:rFonts w:ascii="Times New Roman" w:hAnsi="Times New Roman" w:cs="Times New Roman"/>
        </w:rPr>
      </w:pPr>
      <w:r>
        <w:rPr>
          <w:rFonts w:ascii="Times New Roman" w:hAnsi="Times New Roman" w:cs="Times New Roman"/>
        </w:rPr>
        <w:t>typ</w:t>
      </w:r>
    </w:p>
    <w:p w14:paraId="0CFFE710" w14:textId="77777777" w:rsidR="00493E74" w:rsidRDefault="00493E74" w:rsidP="00990485">
      <w:pPr>
        <w:pStyle w:val="ListParagraph"/>
        <w:numPr>
          <w:ilvl w:val="3"/>
          <w:numId w:val="24"/>
        </w:numPr>
        <w:spacing w:line="240" w:lineRule="auto"/>
        <w:rPr>
          <w:rFonts w:ascii="Times New Roman" w:hAnsi="Times New Roman" w:cs="Times New Roman"/>
        </w:rPr>
      </w:pPr>
      <w:r>
        <w:rPr>
          <w:rFonts w:ascii="Times New Roman" w:hAnsi="Times New Roman" w:cs="Times New Roman"/>
        </w:rPr>
        <w:t>export.pkl file</w:t>
      </w:r>
    </w:p>
    <w:p w14:paraId="214F4086" w14:textId="0AE37723" w:rsidR="000F0D09" w:rsidRDefault="000F0D09" w:rsidP="000F0D09">
      <w:pPr>
        <w:pStyle w:val="ListParagraph"/>
        <w:numPr>
          <w:ilvl w:val="2"/>
          <w:numId w:val="24"/>
        </w:numPr>
        <w:spacing w:line="240" w:lineRule="auto"/>
        <w:rPr>
          <w:rFonts w:ascii="Times New Roman" w:hAnsi="Times New Roman" w:cs="Times New Roman"/>
        </w:rPr>
      </w:pPr>
      <w:r>
        <w:rPr>
          <w:rFonts w:ascii="Times New Roman" w:hAnsi="Times New Roman" w:cs="Times New Roman"/>
        </w:rPr>
        <w:t>png3e</w:t>
      </w:r>
    </w:p>
    <w:p w14:paraId="786B0B73" w14:textId="77777777" w:rsidR="000F0D09" w:rsidRDefault="000F0D09" w:rsidP="000F0D09">
      <w:pPr>
        <w:pStyle w:val="ListParagraph"/>
        <w:numPr>
          <w:ilvl w:val="3"/>
          <w:numId w:val="24"/>
        </w:numPr>
        <w:spacing w:line="240" w:lineRule="auto"/>
        <w:rPr>
          <w:rFonts w:ascii="Times New Roman" w:hAnsi="Times New Roman" w:cs="Times New Roman"/>
        </w:rPr>
      </w:pPr>
      <w:r>
        <w:rPr>
          <w:rFonts w:ascii="Times New Roman" w:hAnsi="Times New Roman" w:cs="Times New Roman"/>
        </w:rPr>
        <w:t>non</w:t>
      </w:r>
    </w:p>
    <w:p w14:paraId="7FDCFF23" w14:textId="77777777" w:rsidR="000F0D09" w:rsidRDefault="000F0D09" w:rsidP="00B60FDE">
      <w:pPr>
        <w:pStyle w:val="ListParagraph"/>
        <w:numPr>
          <w:ilvl w:val="3"/>
          <w:numId w:val="24"/>
        </w:numPr>
        <w:spacing w:line="240" w:lineRule="auto"/>
        <w:rPr>
          <w:rFonts w:ascii="Times New Roman" w:hAnsi="Times New Roman" w:cs="Times New Roman"/>
        </w:rPr>
      </w:pPr>
      <w:r>
        <w:rPr>
          <w:rFonts w:ascii="Times New Roman" w:hAnsi="Times New Roman" w:cs="Times New Roman"/>
        </w:rPr>
        <w:t>typ</w:t>
      </w:r>
    </w:p>
    <w:p w14:paraId="01DAF1DD" w14:textId="5C34E61D" w:rsidR="000F0D09" w:rsidRPr="000F0D09" w:rsidRDefault="000F0D09" w:rsidP="00B60FDE">
      <w:pPr>
        <w:pStyle w:val="ListParagraph"/>
        <w:numPr>
          <w:ilvl w:val="3"/>
          <w:numId w:val="24"/>
        </w:numPr>
        <w:spacing w:line="240" w:lineRule="auto"/>
        <w:rPr>
          <w:rFonts w:ascii="Times New Roman" w:hAnsi="Times New Roman" w:cs="Times New Roman"/>
        </w:rPr>
      </w:pPr>
      <w:r>
        <w:rPr>
          <w:rFonts w:ascii="Times New Roman" w:hAnsi="Times New Roman" w:cs="Times New Roman"/>
        </w:rPr>
        <w:t>export.pkl file</w:t>
      </w:r>
    </w:p>
    <w:p w14:paraId="50501A2B" w14:textId="77777777" w:rsidR="00493E74" w:rsidRDefault="00493E74" w:rsidP="00990485">
      <w:pPr>
        <w:pStyle w:val="ListParagraph"/>
        <w:numPr>
          <w:ilvl w:val="2"/>
          <w:numId w:val="24"/>
        </w:numPr>
        <w:spacing w:line="240" w:lineRule="auto"/>
        <w:rPr>
          <w:rFonts w:ascii="Times New Roman" w:hAnsi="Times New Roman" w:cs="Times New Roman"/>
        </w:rPr>
      </w:pPr>
      <w:r>
        <w:rPr>
          <w:rFonts w:ascii="Times New Roman" w:hAnsi="Times New Roman" w:cs="Times New Roman"/>
        </w:rPr>
        <w:t>png3f</w:t>
      </w:r>
    </w:p>
    <w:p w14:paraId="2C08B6CB" w14:textId="77777777" w:rsidR="00493E74" w:rsidRDefault="00493E74" w:rsidP="00990485">
      <w:pPr>
        <w:pStyle w:val="ListParagraph"/>
        <w:numPr>
          <w:ilvl w:val="3"/>
          <w:numId w:val="24"/>
        </w:numPr>
        <w:spacing w:line="240" w:lineRule="auto"/>
        <w:rPr>
          <w:rFonts w:ascii="Times New Roman" w:hAnsi="Times New Roman" w:cs="Times New Roman"/>
        </w:rPr>
      </w:pPr>
      <w:r>
        <w:rPr>
          <w:rFonts w:ascii="Times New Roman" w:hAnsi="Times New Roman" w:cs="Times New Roman"/>
        </w:rPr>
        <w:t>non</w:t>
      </w:r>
    </w:p>
    <w:p w14:paraId="6559550C" w14:textId="77777777" w:rsidR="00493E74" w:rsidRDefault="00493E74" w:rsidP="00990485">
      <w:pPr>
        <w:pStyle w:val="ListParagraph"/>
        <w:numPr>
          <w:ilvl w:val="3"/>
          <w:numId w:val="24"/>
        </w:numPr>
        <w:spacing w:line="240" w:lineRule="auto"/>
        <w:rPr>
          <w:rFonts w:ascii="Times New Roman" w:hAnsi="Times New Roman" w:cs="Times New Roman"/>
        </w:rPr>
      </w:pPr>
      <w:r>
        <w:rPr>
          <w:rFonts w:ascii="Times New Roman" w:hAnsi="Times New Roman" w:cs="Times New Roman"/>
        </w:rPr>
        <w:t>typ</w:t>
      </w:r>
    </w:p>
    <w:p w14:paraId="2F209C41" w14:textId="77777777" w:rsidR="00493E74" w:rsidRDefault="00493E74" w:rsidP="00990485">
      <w:pPr>
        <w:pStyle w:val="ListParagraph"/>
        <w:numPr>
          <w:ilvl w:val="3"/>
          <w:numId w:val="24"/>
        </w:numPr>
        <w:spacing w:line="240" w:lineRule="auto"/>
        <w:rPr>
          <w:rFonts w:ascii="Times New Roman" w:hAnsi="Times New Roman" w:cs="Times New Roman"/>
        </w:rPr>
      </w:pPr>
      <w:r>
        <w:rPr>
          <w:rFonts w:ascii="Times New Roman" w:hAnsi="Times New Roman" w:cs="Times New Roman"/>
        </w:rPr>
        <w:t>export.pkl file</w:t>
      </w:r>
    </w:p>
    <w:p w14:paraId="11173CDD" w14:textId="77777777" w:rsidR="00493E74" w:rsidRDefault="00493E74" w:rsidP="00990485">
      <w:pPr>
        <w:pStyle w:val="ListParagraph"/>
        <w:numPr>
          <w:ilvl w:val="2"/>
          <w:numId w:val="24"/>
        </w:numPr>
        <w:spacing w:line="240" w:lineRule="auto"/>
        <w:rPr>
          <w:rFonts w:ascii="Times New Roman" w:hAnsi="Times New Roman" w:cs="Times New Roman"/>
        </w:rPr>
      </w:pPr>
      <w:r>
        <w:rPr>
          <w:rFonts w:ascii="Times New Roman" w:hAnsi="Times New Roman" w:cs="Times New Roman"/>
        </w:rPr>
        <w:t>png2</w:t>
      </w:r>
    </w:p>
    <w:p w14:paraId="43869631" w14:textId="77777777" w:rsidR="00493E74" w:rsidRDefault="00493E74" w:rsidP="00990485">
      <w:pPr>
        <w:pStyle w:val="ListParagraph"/>
        <w:numPr>
          <w:ilvl w:val="3"/>
          <w:numId w:val="24"/>
        </w:numPr>
        <w:spacing w:line="240" w:lineRule="auto"/>
        <w:rPr>
          <w:rFonts w:ascii="Times New Roman" w:hAnsi="Times New Roman" w:cs="Times New Roman"/>
        </w:rPr>
      </w:pPr>
      <w:r>
        <w:rPr>
          <w:rFonts w:ascii="Times New Roman" w:hAnsi="Times New Roman" w:cs="Times New Roman"/>
        </w:rPr>
        <w:t>.png files</w:t>
      </w:r>
    </w:p>
    <w:p w14:paraId="1D3CC093" w14:textId="77777777" w:rsidR="00493E74" w:rsidRDefault="00493E74" w:rsidP="00990485">
      <w:pPr>
        <w:pStyle w:val="ListParagraph"/>
        <w:numPr>
          <w:ilvl w:val="3"/>
          <w:numId w:val="24"/>
        </w:numPr>
        <w:spacing w:line="240" w:lineRule="auto"/>
        <w:rPr>
          <w:rFonts w:ascii="Times New Roman" w:hAnsi="Times New Roman" w:cs="Times New Roman"/>
        </w:rPr>
      </w:pPr>
      <w:r>
        <w:rPr>
          <w:rFonts w:ascii="Times New Roman" w:hAnsi="Times New Roman" w:cs="Times New Roman"/>
        </w:rPr>
        <w:t>canonical-segments.csv file</w:t>
      </w:r>
    </w:p>
    <w:p w14:paraId="3EB49B06" w14:textId="77777777" w:rsidR="00493E74" w:rsidRDefault="00493E74" w:rsidP="00990485">
      <w:pPr>
        <w:pStyle w:val="ListParagraph"/>
        <w:numPr>
          <w:ilvl w:val="3"/>
          <w:numId w:val="24"/>
        </w:numPr>
        <w:spacing w:line="240" w:lineRule="auto"/>
        <w:rPr>
          <w:rFonts w:ascii="Times New Roman" w:hAnsi="Times New Roman" w:cs="Times New Roman"/>
        </w:rPr>
      </w:pPr>
      <w:r>
        <w:rPr>
          <w:rFonts w:ascii="Times New Roman" w:hAnsi="Times New Roman" w:cs="Times New Roman"/>
        </w:rPr>
        <w:lastRenderedPageBreak/>
        <w:t>export.pkl file</w:t>
      </w:r>
    </w:p>
    <w:p w14:paraId="31AC03EE" w14:textId="77777777" w:rsidR="00493E74" w:rsidRDefault="00493E74" w:rsidP="00990485">
      <w:pPr>
        <w:pStyle w:val="ListParagraph"/>
        <w:numPr>
          <w:ilvl w:val="2"/>
          <w:numId w:val="24"/>
        </w:numPr>
        <w:spacing w:line="240" w:lineRule="auto"/>
        <w:rPr>
          <w:rFonts w:ascii="Times New Roman" w:hAnsi="Times New Roman" w:cs="Times New Roman"/>
        </w:rPr>
      </w:pPr>
      <w:r>
        <w:rPr>
          <w:rFonts w:ascii="Times New Roman" w:hAnsi="Times New Roman" w:cs="Times New Roman"/>
        </w:rPr>
        <w:t>png1</w:t>
      </w:r>
    </w:p>
    <w:p w14:paraId="2F1F97A1" w14:textId="77777777" w:rsidR="00493E74" w:rsidRDefault="00493E74" w:rsidP="00990485">
      <w:pPr>
        <w:pStyle w:val="ListParagraph"/>
        <w:numPr>
          <w:ilvl w:val="3"/>
          <w:numId w:val="24"/>
        </w:numPr>
        <w:spacing w:line="240" w:lineRule="auto"/>
        <w:rPr>
          <w:rFonts w:ascii="Times New Roman" w:hAnsi="Times New Roman" w:cs="Times New Roman"/>
        </w:rPr>
      </w:pPr>
      <w:r>
        <w:rPr>
          <w:rFonts w:ascii="Times New Roman" w:hAnsi="Times New Roman" w:cs="Times New Roman"/>
        </w:rPr>
        <w:t>non</w:t>
      </w:r>
    </w:p>
    <w:p w14:paraId="6A08D0FB" w14:textId="77777777" w:rsidR="00493E74" w:rsidRDefault="00493E74" w:rsidP="00990485">
      <w:pPr>
        <w:pStyle w:val="ListParagraph"/>
        <w:numPr>
          <w:ilvl w:val="3"/>
          <w:numId w:val="24"/>
        </w:numPr>
        <w:spacing w:line="240" w:lineRule="auto"/>
        <w:rPr>
          <w:rFonts w:ascii="Times New Roman" w:hAnsi="Times New Roman" w:cs="Times New Roman"/>
        </w:rPr>
      </w:pPr>
      <w:r>
        <w:rPr>
          <w:rFonts w:ascii="Times New Roman" w:hAnsi="Times New Roman" w:cs="Times New Roman"/>
        </w:rPr>
        <w:t>typ</w:t>
      </w:r>
    </w:p>
    <w:p w14:paraId="6F4610B0" w14:textId="77777777" w:rsidR="00493E74" w:rsidRDefault="00493E74" w:rsidP="00990485">
      <w:pPr>
        <w:pStyle w:val="ListParagraph"/>
        <w:numPr>
          <w:ilvl w:val="3"/>
          <w:numId w:val="24"/>
        </w:numPr>
        <w:spacing w:line="240" w:lineRule="auto"/>
        <w:rPr>
          <w:rFonts w:ascii="Times New Roman" w:hAnsi="Times New Roman" w:cs="Times New Roman"/>
        </w:rPr>
      </w:pPr>
      <w:r>
        <w:rPr>
          <w:rFonts w:ascii="Times New Roman" w:hAnsi="Times New Roman" w:cs="Times New Roman"/>
        </w:rPr>
        <w:t>export.pkl file</w:t>
      </w:r>
    </w:p>
    <w:p w14:paraId="6DFB122B" w14:textId="77777777" w:rsidR="00493E74" w:rsidRDefault="00493E74" w:rsidP="00990485">
      <w:pPr>
        <w:pStyle w:val="ListParagraph"/>
        <w:numPr>
          <w:ilvl w:val="1"/>
          <w:numId w:val="24"/>
        </w:numPr>
        <w:spacing w:line="240" w:lineRule="auto"/>
        <w:rPr>
          <w:rFonts w:ascii="Times New Roman" w:hAnsi="Times New Roman" w:cs="Times New Roman"/>
        </w:rPr>
      </w:pPr>
      <w:r>
        <w:rPr>
          <w:rFonts w:ascii="Times New Roman" w:hAnsi="Times New Roman" w:cs="Times New Roman"/>
        </w:rPr>
        <w:t>Test</w:t>
      </w:r>
    </w:p>
    <w:p w14:paraId="53F4DA8E" w14:textId="77777777" w:rsidR="00493E74" w:rsidRDefault="00493E74" w:rsidP="00990485">
      <w:pPr>
        <w:pStyle w:val="ListParagraph"/>
        <w:numPr>
          <w:ilvl w:val="2"/>
          <w:numId w:val="24"/>
        </w:numPr>
        <w:spacing w:line="240" w:lineRule="auto"/>
        <w:rPr>
          <w:rFonts w:ascii="Times New Roman" w:hAnsi="Times New Roman" w:cs="Times New Roman"/>
        </w:rPr>
      </w:pPr>
      <w:r>
        <w:rPr>
          <w:rFonts w:ascii="Times New Roman" w:hAnsi="Times New Roman" w:cs="Times New Roman"/>
        </w:rPr>
        <w:t>png3</w:t>
      </w:r>
    </w:p>
    <w:p w14:paraId="737158D1" w14:textId="77777777" w:rsidR="00493E74" w:rsidRDefault="00493E74" w:rsidP="00990485">
      <w:pPr>
        <w:pStyle w:val="ListParagraph"/>
        <w:numPr>
          <w:ilvl w:val="3"/>
          <w:numId w:val="24"/>
        </w:numPr>
        <w:spacing w:line="240" w:lineRule="auto"/>
        <w:rPr>
          <w:rFonts w:ascii="Times New Roman" w:hAnsi="Times New Roman" w:cs="Times New Roman"/>
        </w:rPr>
      </w:pPr>
      <w:r>
        <w:rPr>
          <w:rFonts w:ascii="Times New Roman" w:hAnsi="Times New Roman" w:cs="Times New Roman"/>
        </w:rPr>
        <w:t>non</w:t>
      </w:r>
    </w:p>
    <w:p w14:paraId="5E6944F5" w14:textId="77777777" w:rsidR="00493E74" w:rsidRDefault="00493E74" w:rsidP="00990485">
      <w:pPr>
        <w:pStyle w:val="ListParagraph"/>
        <w:numPr>
          <w:ilvl w:val="3"/>
          <w:numId w:val="24"/>
        </w:numPr>
        <w:spacing w:line="240" w:lineRule="auto"/>
        <w:rPr>
          <w:rFonts w:ascii="Times New Roman" w:hAnsi="Times New Roman" w:cs="Times New Roman"/>
        </w:rPr>
      </w:pPr>
      <w:r>
        <w:rPr>
          <w:rFonts w:ascii="Times New Roman" w:hAnsi="Times New Roman" w:cs="Times New Roman"/>
        </w:rPr>
        <w:t>typ</w:t>
      </w:r>
    </w:p>
    <w:p w14:paraId="07874EBD" w14:textId="77777777" w:rsidR="00493E74" w:rsidRDefault="00493E74" w:rsidP="00990485">
      <w:pPr>
        <w:pStyle w:val="ListParagraph"/>
        <w:numPr>
          <w:ilvl w:val="2"/>
          <w:numId w:val="24"/>
        </w:numPr>
        <w:spacing w:line="240" w:lineRule="auto"/>
        <w:rPr>
          <w:rFonts w:ascii="Times New Roman" w:hAnsi="Times New Roman" w:cs="Times New Roman"/>
        </w:rPr>
      </w:pPr>
      <w:r>
        <w:rPr>
          <w:rFonts w:ascii="Times New Roman" w:hAnsi="Times New Roman" w:cs="Times New Roman"/>
        </w:rPr>
        <w:t>src3</w:t>
      </w:r>
    </w:p>
    <w:p w14:paraId="6CE45311" w14:textId="77777777" w:rsidR="00493E74" w:rsidRDefault="00493E74" w:rsidP="00990485">
      <w:pPr>
        <w:pStyle w:val="ListParagraph"/>
        <w:numPr>
          <w:ilvl w:val="3"/>
          <w:numId w:val="24"/>
        </w:numPr>
        <w:spacing w:line="240" w:lineRule="auto"/>
        <w:rPr>
          <w:rFonts w:ascii="Times New Roman" w:hAnsi="Times New Roman" w:cs="Times New Roman"/>
        </w:rPr>
      </w:pPr>
      <w:r>
        <w:rPr>
          <w:rFonts w:ascii="Times New Roman" w:hAnsi="Times New Roman" w:cs="Times New Roman"/>
        </w:rPr>
        <w:t>.png files</w:t>
      </w:r>
    </w:p>
    <w:p w14:paraId="0E53AC0A" w14:textId="77777777" w:rsidR="00493E74" w:rsidRDefault="00493E74" w:rsidP="00990485">
      <w:pPr>
        <w:pStyle w:val="ListParagraph"/>
        <w:numPr>
          <w:ilvl w:val="2"/>
          <w:numId w:val="24"/>
        </w:numPr>
        <w:spacing w:line="240" w:lineRule="auto"/>
        <w:rPr>
          <w:rFonts w:ascii="Times New Roman" w:hAnsi="Times New Roman" w:cs="Times New Roman"/>
        </w:rPr>
      </w:pPr>
      <w:r>
        <w:rPr>
          <w:rFonts w:ascii="Times New Roman" w:hAnsi="Times New Roman" w:cs="Times New Roman"/>
        </w:rPr>
        <w:t>png2</w:t>
      </w:r>
    </w:p>
    <w:p w14:paraId="3AFBAEA9" w14:textId="77777777" w:rsidR="00493E74" w:rsidRDefault="00493E74" w:rsidP="00990485">
      <w:pPr>
        <w:pStyle w:val="ListParagraph"/>
        <w:numPr>
          <w:ilvl w:val="3"/>
          <w:numId w:val="24"/>
        </w:numPr>
        <w:spacing w:line="240" w:lineRule="auto"/>
        <w:rPr>
          <w:rFonts w:ascii="Times New Roman" w:hAnsi="Times New Roman" w:cs="Times New Roman"/>
        </w:rPr>
      </w:pPr>
      <w:r>
        <w:rPr>
          <w:rFonts w:ascii="Times New Roman" w:hAnsi="Times New Roman" w:cs="Times New Roman"/>
        </w:rPr>
        <w:t>non</w:t>
      </w:r>
    </w:p>
    <w:p w14:paraId="6468579E" w14:textId="77777777" w:rsidR="00493E74" w:rsidRDefault="00493E74" w:rsidP="00990485">
      <w:pPr>
        <w:pStyle w:val="ListParagraph"/>
        <w:numPr>
          <w:ilvl w:val="3"/>
          <w:numId w:val="24"/>
        </w:numPr>
        <w:spacing w:line="240" w:lineRule="auto"/>
        <w:rPr>
          <w:rFonts w:ascii="Times New Roman" w:hAnsi="Times New Roman" w:cs="Times New Roman"/>
        </w:rPr>
      </w:pPr>
      <w:r>
        <w:rPr>
          <w:rFonts w:ascii="Times New Roman" w:hAnsi="Times New Roman" w:cs="Times New Roman"/>
        </w:rPr>
        <w:t>typ</w:t>
      </w:r>
    </w:p>
    <w:p w14:paraId="11F63A84" w14:textId="77777777" w:rsidR="00493E74" w:rsidRDefault="00493E74" w:rsidP="00990485">
      <w:pPr>
        <w:pStyle w:val="ListParagraph"/>
        <w:numPr>
          <w:ilvl w:val="2"/>
          <w:numId w:val="24"/>
        </w:numPr>
        <w:spacing w:line="240" w:lineRule="auto"/>
        <w:rPr>
          <w:rFonts w:ascii="Times New Roman" w:hAnsi="Times New Roman" w:cs="Times New Roman"/>
        </w:rPr>
      </w:pPr>
      <w:r>
        <w:rPr>
          <w:rFonts w:ascii="Times New Roman" w:hAnsi="Times New Roman" w:cs="Times New Roman"/>
        </w:rPr>
        <w:t>png1</w:t>
      </w:r>
    </w:p>
    <w:p w14:paraId="2E2FA5EF" w14:textId="77777777" w:rsidR="00493E74" w:rsidRDefault="00493E74" w:rsidP="00990485">
      <w:pPr>
        <w:pStyle w:val="ListParagraph"/>
        <w:numPr>
          <w:ilvl w:val="3"/>
          <w:numId w:val="24"/>
        </w:numPr>
        <w:spacing w:line="240" w:lineRule="auto"/>
        <w:rPr>
          <w:rFonts w:ascii="Times New Roman" w:hAnsi="Times New Roman" w:cs="Times New Roman"/>
        </w:rPr>
      </w:pPr>
      <w:r>
        <w:rPr>
          <w:rFonts w:ascii="Times New Roman" w:hAnsi="Times New Roman" w:cs="Times New Roman"/>
        </w:rPr>
        <w:t>non</w:t>
      </w:r>
    </w:p>
    <w:p w14:paraId="74FD7C57" w14:textId="77777777" w:rsidR="00493E74" w:rsidRDefault="00493E74" w:rsidP="00990485">
      <w:pPr>
        <w:pStyle w:val="ListParagraph"/>
        <w:numPr>
          <w:ilvl w:val="3"/>
          <w:numId w:val="24"/>
        </w:numPr>
        <w:spacing w:line="240" w:lineRule="auto"/>
        <w:rPr>
          <w:rFonts w:ascii="Times New Roman" w:hAnsi="Times New Roman" w:cs="Times New Roman"/>
        </w:rPr>
      </w:pPr>
      <w:r>
        <w:rPr>
          <w:rFonts w:ascii="Times New Roman" w:hAnsi="Times New Roman" w:cs="Times New Roman"/>
        </w:rPr>
        <w:t>typ</w:t>
      </w:r>
    </w:p>
    <w:p w14:paraId="3B98107D" w14:textId="77777777" w:rsidR="00493E74" w:rsidRDefault="00493E74" w:rsidP="00990485">
      <w:pPr>
        <w:pStyle w:val="ListParagraph"/>
        <w:numPr>
          <w:ilvl w:val="1"/>
          <w:numId w:val="24"/>
        </w:numPr>
        <w:spacing w:line="240" w:lineRule="auto"/>
        <w:rPr>
          <w:rFonts w:ascii="Times New Roman" w:hAnsi="Times New Roman" w:cs="Times New Roman"/>
        </w:rPr>
      </w:pPr>
      <w:r>
        <w:rPr>
          <w:rFonts w:ascii="Times New Roman" w:hAnsi="Times New Roman" w:cs="Times New Roman"/>
        </w:rPr>
        <w:t>10_mat2csv.ipynb</w:t>
      </w:r>
    </w:p>
    <w:p w14:paraId="53BD610D" w14:textId="77777777" w:rsidR="00493E74" w:rsidRPr="005A48AA" w:rsidRDefault="00493E74" w:rsidP="00990485">
      <w:pPr>
        <w:pStyle w:val="ListParagraph"/>
        <w:numPr>
          <w:ilvl w:val="1"/>
          <w:numId w:val="24"/>
        </w:numPr>
        <w:spacing w:line="240" w:lineRule="auto"/>
        <w:rPr>
          <w:rFonts w:ascii="Times New Roman" w:hAnsi="Times New Roman" w:cs="Times New Roman"/>
        </w:rPr>
      </w:pPr>
      <w:r>
        <w:rPr>
          <w:rFonts w:ascii="Times New Roman" w:hAnsi="Times New Roman" w:cs="Times New Roman"/>
        </w:rPr>
        <w:t>10_mat2csv-2.ipynb</w:t>
      </w:r>
    </w:p>
    <w:p w14:paraId="2341212B" w14:textId="77777777" w:rsidR="00493E74" w:rsidRDefault="00493E74" w:rsidP="00990485">
      <w:pPr>
        <w:pStyle w:val="ListParagraph"/>
        <w:numPr>
          <w:ilvl w:val="1"/>
          <w:numId w:val="24"/>
        </w:numPr>
        <w:spacing w:line="240" w:lineRule="auto"/>
        <w:rPr>
          <w:rFonts w:ascii="Times New Roman" w:hAnsi="Times New Roman" w:cs="Times New Roman"/>
        </w:rPr>
      </w:pPr>
      <w:r>
        <w:rPr>
          <w:rFonts w:ascii="Times New Roman" w:hAnsi="Times New Roman" w:cs="Times New Roman"/>
        </w:rPr>
        <w:t>10_csv2png-3.ipynb</w:t>
      </w:r>
    </w:p>
    <w:p w14:paraId="2B08AA7F" w14:textId="77777777" w:rsidR="00493E74" w:rsidRDefault="00493E74" w:rsidP="00990485">
      <w:pPr>
        <w:pStyle w:val="ListParagraph"/>
        <w:numPr>
          <w:ilvl w:val="1"/>
          <w:numId w:val="24"/>
        </w:numPr>
        <w:spacing w:line="240" w:lineRule="auto"/>
        <w:rPr>
          <w:rFonts w:ascii="Times New Roman" w:hAnsi="Times New Roman" w:cs="Times New Roman"/>
        </w:rPr>
      </w:pPr>
      <w:r>
        <w:rPr>
          <w:rFonts w:ascii="Times New Roman" w:hAnsi="Times New Roman" w:cs="Times New Roman"/>
        </w:rPr>
        <w:t>20_eda1.ipynb</w:t>
      </w:r>
    </w:p>
    <w:p w14:paraId="352F0E7F" w14:textId="77777777" w:rsidR="00493E74" w:rsidRDefault="00493E74" w:rsidP="00990485">
      <w:pPr>
        <w:pStyle w:val="ListParagraph"/>
        <w:numPr>
          <w:ilvl w:val="1"/>
          <w:numId w:val="24"/>
        </w:numPr>
        <w:spacing w:line="240" w:lineRule="auto"/>
        <w:rPr>
          <w:rFonts w:ascii="Times New Roman" w:hAnsi="Times New Roman" w:cs="Times New Roman"/>
        </w:rPr>
      </w:pPr>
      <w:r>
        <w:rPr>
          <w:rFonts w:ascii="Times New Roman" w:hAnsi="Times New Roman" w:cs="Times New Roman"/>
        </w:rPr>
        <w:t>30_mod3a.ipynb</w:t>
      </w:r>
    </w:p>
    <w:p w14:paraId="694BE2D8" w14:textId="77777777" w:rsidR="00493E74" w:rsidRDefault="00493E74" w:rsidP="00990485">
      <w:pPr>
        <w:pStyle w:val="ListParagraph"/>
        <w:numPr>
          <w:ilvl w:val="1"/>
          <w:numId w:val="24"/>
        </w:numPr>
        <w:spacing w:line="240" w:lineRule="auto"/>
        <w:rPr>
          <w:rFonts w:ascii="Times New Roman" w:hAnsi="Times New Roman" w:cs="Times New Roman"/>
        </w:rPr>
      </w:pPr>
      <w:r>
        <w:rPr>
          <w:rFonts w:ascii="Times New Roman" w:hAnsi="Times New Roman" w:cs="Times New Roman"/>
        </w:rPr>
        <w:t>30_mod3b.ipynb</w:t>
      </w:r>
    </w:p>
    <w:p w14:paraId="1F4A67F7" w14:textId="77777777" w:rsidR="00493E74" w:rsidRDefault="00493E74" w:rsidP="00990485">
      <w:pPr>
        <w:pStyle w:val="ListParagraph"/>
        <w:numPr>
          <w:ilvl w:val="1"/>
          <w:numId w:val="24"/>
        </w:numPr>
        <w:spacing w:line="240" w:lineRule="auto"/>
        <w:rPr>
          <w:rFonts w:ascii="Times New Roman" w:hAnsi="Times New Roman" w:cs="Times New Roman"/>
        </w:rPr>
      </w:pPr>
      <w:r>
        <w:rPr>
          <w:rFonts w:ascii="Times New Roman" w:hAnsi="Times New Roman" w:cs="Times New Roman"/>
        </w:rPr>
        <w:t>30_mod3c.ipynb</w:t>
      </w:r>
    </w:p>
    <w:p w14:paraId="04832D00" w14:textId="77777777" w:rsidR="00493E74" w:rsidRDefault="00493E74" w:rsidP="00990485">
      <w:pPr>
        <w:pStyle w:val="ListParagraph"/>
        <w:numPr>
          <w:ilvl w:val="1"/>
          <w:numId w:val="24"/>
        </w:numPr>
        <w:spacing w:line="240" w:lineRule="auto"/>
        <w:rPr>
          <w:rFonts w:ascii="Times New Roman" w:hAnsi="Times New Roman" w:cs="Times New Roman"/>
        </w:rPr>
      </w:pPr>
      <w:r>
        <w:rPr>
          <w:rFonts w:ascii="Times New Roman" w:hAnsi="Times New Roman" w:cs="Times New Roman"/>
        </w:rPr>
        <w:t>30_mod3d.ipynb</w:t>
      </w:r>
    </w:p>
    <w:p w14:paraId="37620A4E" w14:textId="77777777" w:rsidR="00493E74" w:rsidRDefault="00493E74" w:rsidP="00990485">
      <w:pPr>
        <w:pStyle w:val="ListParagraph"/>
        <w:numPr>
          <w:ilvl w:val="1"/>
          <w:numId w:val="24"/>
        </w:numPr>
        <w:spacing w:line="240" w:lineRule="auto"/>
        <w:rPr>
          <w:rFonts w:ascii="Times New Roman" w:hAnsi="Times New Roman" w:cs="Times New Roman"/>
        </w:rPr>
      </w:pPr>
      <w:r>
        <w:rPr>
          <w:rFonts w:ascii="Times New Roman" w:hAnsi="Times New Roman" w:cs="Times New Roman"/>
        </w:rPr>
        <w:t>30_mod3e.ipynb</w:t>
      </w:r>
    </w:p>
    <w:p w14:paraId="25BFB41B" w14:textId="08EC2D66" w:rsidR="00493E74" w:rsidRPr="000F271D" w:rsidRDefault="00493E74" w:rsidP="000F271D">
      <w:pPr>
        <w:pStyle w:val="ListParagraph"/>
        <w:numPr>
          <w:ilvl w:val="1"/>
          <w:numId w:val="24"/>
        </w:numPr>
        <w:spacing w:line="240" w:lineRule="auto"/>
        <w:rPr>
          <w:rFonts w:ascii="Times New Roman" w:hAnsi="Times New Roman" w:cs="Times New Roman"/>
        </w:rPr>
      </w:pPr>
      <w:r>
        <w:rPr>
          <w:rFonts w:ascii="Times New Roman" w:hAnsi="Times New Roman" w:cs="Times New Roman"/>
        </w:rPr>
        <w:t>30_mod3f.ipynb</w:t>
      </w:r>
    </w:p>
    <w:p w14:paraId="466D2E99" w14:textId="77777777" w:rsidR="00493E74" w:rsidRDefault="00493E74" w:rsidP="00990485">
      <w:pPr>
        <w:pStyle w:val="ListParagraph"/>
        <w:numPr>
          <w:ilvl w:val="1"/>
          <w:numId w:val="24"/>
        </w:numPr>
        <w:spacing w:line="240" w:lineRule="auto"/>
        <w:rPr>
          <w:rFonts w:ascii="Times New Roman" w:hAnsi="Times New Roman" w:cs="Times New Roman"/>
        </w:rPr>
      </w:pPr>
      <w:r>
        <w:rPr>
          <w:rFonts w:ascii="Times New Roman" w:hAnsi="Times New Roman" w:cs="Times New Roman"/>
        </w:rPr>
        <w:t>30_mod4-</w:t>
      </w:r>
      <w:proofErr w:type="gramStart"/>
      <w:r>
        <w:rPr>
          <w:rFonts w:ascii="Times New Roman" w:hAnsi="Times New Roman" w:cs="Times New Roman"/>
        </w:rPr>
        <w:t>2.ipynb</w:t>
      </w:r>
      <w:proofErr w:type="gramEnd"/>
    </w:p>
    <w:p w14:paraId="1BCD3BEC" w14:textId="2B807F03" w:rsidR="00CD6AD5" w:rsidRDefault="00CD6AD5" w:rsidP="00990485">
      <w:pPr>
        <w:pStyle w:val="ListParagraph"/>
        <w:numPr>
          <w:ilvl w:val="1"/>
          <w:numId w:val="24"/>
        </w:numPr>
        <w:spacing w:line="240" w:lineRule="auto"/>
        <w:rPr>
          <w:rFonts w:ascii="Times New Roman" w:hAnsi="Times New Roman" w:cs="Times New Roman"/>
        </w:rPr>
      </w:pPr>
      <w:r>
        <w:rPr>
          <w:rFonts w:ascii="Times New Roman" w:hAnsi="Times New Roman" w:cs="Times New Roman"/>
        </w:rPr>
        <w:t>30_mod2.ipynb</w:t>
      </w:r>
    </w:p>
    <w:p w14:paraId="2C4D97E6" w14:textId="21956BFB" w:rsidR="00B64BD6" w:rsidRPr="00B64BD6" w:rsidRDefault="00B64BD6" w:rsidP="00B64BD6">
      <w:pPr>
        <w:pStyle w:val="ListParagraph"/>
        <w:numPr>
          <w:ilvl w:val="1"/>
          <w:numId w:val="24"/>
        </w:numPr>
        <w:spacing w:line="240" w:lineRule="auto"/>
        <w:rPr>
          <w:rFonts w:ascii="Times New Roman" w:hAnsi="Times New Roman" w:cs="Times New Roman"/>
        </w:rPr>
      </w:pPr>
      <w:r>
        <w:rPr>
          <w:rFonts w:ascii="Times New Roman" w:hAnsi="Times New Roman" w:cs="Times New Roman"/>
        </w:rPr>
        <w:t>30_mod1.ipynb</w:t>
      </w:r>
    </w:p>
    <w:p w14:paraId="65A185A9" w14:textId="77777777" w:rsidR="00493E74" w:rsidRDefault="00493E74" w:rsidP="00990485">
      <w:pPr>
        <w:pStyle w:val="ListParagraph"/>
        <w:numPr>
          <w:ilvl w:val="1"/>
          <w:numId w:val="24"/>
        </w:numPr>
        <w:spacing w:line="240" w:lineRule="auto"/>
        <w:rPr>
          <w:rFonts w:ascii="Times New Roman" w:hAnsi="Times New Roman" w:cs="Times New Roman"/>
        </w:rPr>
      </w:pPr>
      <w:r>
        <w:rPr>
          <w:rFonts w:ascii="Times New Roman" w:hAnsi="Times New Roman" w:cs="Times New Roman"/>
        </w:rPr>
        <w:t>40_inf3.ipynb</w:t>
      </w:r>
    </w:p>
    <w:p w14:paraId="6D0E42A4" w14:textId="77777777" w:rsidR="00493E74" w:rsidRDefault="00493E74" w:rsidP="00990485">
      <w:pPr>
        <w:pStyle w:val="ListParagraph"/>
        <w:numPr>
          <w:ilvl w:val="1"/>
          <w:numId w:val="24"/>
        </w:numPr>
        <w:spacing w:line="240" w:lineRule="auto"/>
        <w:rPr>
          <w:rFonts w:ascii="Times New Roman" w:hAnsi="Times New Roman" w:cs="Times New Roman"/>
        </w:rPr>
      </w:pPr>
      <w:r>
        <w:rPr>
          <w:rFonts w:ascii="Times New Roman" w:hAnsi="Times New Roman" w:cs="Times New Roman"/>
        </w:rPr>
        <w:t>40_inf2.ipynb</w:t>
      </w:r>
    </w:p>
    <w:p w14:paraId="571F8504" w14:textId="77777777" w:rsidR="00493E74" w:rsidRDefault="00493E74" w:rsidP="00990485">
      <w:pPr>
        <w:pStyle w:val="ListParagraph"/>
        <w:numPr>
          <w:ilvl w:val="1"/>
          <w:numId w:val="24"/>
        </w:numPr>
        <w:spacing w:line="240" w:lineRule="auto"/>
        <w:rPr>
          <w:rFonts w:ascii="Times New Roman" w:hAnsi="Times New Roman" w:cs="Times New Roman"/>
        </w:rPr>
      </w:pPr>
      <w:r>
        <w:rPr>
          <w:rFonts w:ascii="Times New Roman" w:hAnsi="Times New Roman" w:cs="Times New Roman"/>
        </w:rPr>
        <w:t>40_inf1.ipynb</w:t>
      </w:r>
    </w:p>
    <w:p w14:paraId="6F3EBDFF" w14:textId="77777777" w:rsidR="00493E74" w:rsidRPr="007C2A73" w:rsidRDefault="00493E74" w:rsidP="00990485">
      <w:pPr>
        <w:spacing w:line="240" w:lineRule="auto"/>
      </w:pPr>
    </w:p>
    <w:p w14:paraId="6F188D54" w14:textId="77777777" w:rsidR="009B0850" w:rsidRDefault="009B0850" w:rsidP="009B0850">
      <w:pPr>
        <w:rPr>
          <w:lang w:eastAsia="ja-JP"/>
        </w:rPr>
      </w:pPr>
    </w:p>
    <w:p w14:paraId="581FE7D7" w14:textId="391AD384" w:rsidR="009B0850" w:rsidRDefault="00981BB7" w:rsidP="009B0850">
      <w:pPr>
        <w:rPr>
          <w:lang w:eastAsia="ja-JP"/>
        </w:rPr>
      </w:pPr>
      <w:r>
        <w:rPr>
          <w:lang w:eastAsia="ja-JP"/>
        </w:rPr>
        <w:t>NOTE: The Python notebook files (.ipynb) have a prefix that indicates the following:</w:t>
      </w:r>
    </w:p>
    <w:p w14:paraId="44DD679B" w14:textId="6EDB3C9C" w:rsidR="00981BB7" w:rsidRDefault="00981BB7" w:rsidP="00981BB7">
      <w:pPr>
        <w:pStyle w:val="ListParagraph"/>
        <w:numPr>
          <w:ilvl w:val="0"/>
          <w:numId w:val="30"/>
        </w:numPr>
      </w:pPr>
      <w:r>
        <w:t>10_ for data preparation</w:t>
      </w:r>
    </w:p>
    <w:p w14:paraId="4428DE0C" w14:textId="071BFED0" w:rsidR="00981BB7" w:rsidRDefault="00981BB7" w:rsidP="00981BB7">
      <w:pPr>
        <w:pStyle w:val="ListParagraph"/>
        <w:numPr>
          <w:ilvl w:val="0"/>
          <w:numId w:val="30"/>
        </w:numPr>
      </w:pPr>
      <w:r>
        <w:t>20_ for exploratory data analysis</w:t>
      </w:r>
    </w:p>
    <w:p w14:paraId="6BB12D19" w14:textId="19B4CC55" w:rsidR="00981BB7" w:rsidRDefault="00981BB7" w:rsidP="00981BB7">
      <w:pPr>
        <w:pStyle w:val="ListParagraph"/>
        <w:numPr>
          <w:ilvl w:val="0"/>
          <w:numId w:val="30"/>
        </w:numPr>
      </w:pPr>
      <w:r>
        <w:lastRenderedPageBreak/>
        <w:t>30_</w:t>
      </w:r>
      <w:r w:rsidR="00D10628">
        <w:t xml:space="preserve"> </w:t>
      </w:r>
      <w:r>
        <w:t>for modeling and training</w:t>
      </w:r>
    </w:p>
    <w:p w14:paraId="580B263C" w14:textId="69C9A1F9" w:rsidR="00981BB7" w:rsidRDefault="00981BB7" w:rsidP="00981BB7">
      <w:pPr>
        <w:pStyle w:val="ListParagraph"/>
        <w:numPr>
          <w:ilvl w:val="0"/>
          <w:numId w:val="30"/>
        </w:numPr>
      </w:pPr>
      <w:r>
        <w:t>40_ for inference and testing</w:t>
      </w:r>
    </w:p>
    <w:p w14:paraId="5B0DFC32" w14:textId="77777777" w:rsidR="009B0850" w:rsidRDefault="009B0850" w:rsidP="009B0850">
      <w:pPr>
        <w:rPr>
          <w:lang w:eastAsia="ja-JP"/>
        </w:rPr>
      </w:pPr>
    </w:p>
    <w:p w14:paraId="156C2311" w14:textId="77777777" w:rsidR="00C841AE" w:rsidRDefault="00C841AE" w:rsidP="00B27ACF">
      <w:pPr>
        <w:ind w:firstLine="0"/>
        <w:rPr>
          <w:lang w:eastAsia="ja-JP"/>
        </w:rPr>
        <w:sectPr w:rsidR="00C841AE" w:rsidSect="004D7528">
          <w:headerReference w:type="default" r:id="rId100"/>
          <w:headerReference w:type="first" r:id="rId101"/>
          <w:footnotePr>
            <w:pos w:val="beneathText"/>
          </w:footnotePr>
          <w:pgSz w:w="12240" w:h="15840" w:code="1"/>
          <w:pgMar w:top="2160" w:right="1440" w:bottom="1440" w:left="2160" w:header="720" w:footer="720" w:gutter="0"/>
          <w:pgNumType w:start="1"/>
          <w:cols w:space="720"/>
          <w:titlePg/>
          <w:docGrid w:linePitch="360"/>
          <w15:footnoteColumns w:val="1"/>
        </w:sectPr>
      </w:pPr>
    </w:p>
    <w:p w14:paraId="4290E2E1" w14:textId="65787066" w:rsidR="009B0850" w:rsidRDefault="009B0850" w:rsidP="00B27ACF">
      <w:pPr>
        <w:pStyle w:val="SectionTitle"/>
        <w:ind w:firstLine="0"/>
        <w:jc w:val="left"/>
      </w:pPr>
    </w:p>
    <w:sectPr w:rsidR="009B0850" w:rsidSect="00B27ACF">
      <w:footnotePr>
        <w:pos w:val="beneathText"/>
      </w:footnotePr>
      <w:pgSz w:w="12240" w:h="15840" w:code="1"/>
      <w:pgMar w:top="2160" w:right="1440" w:bottom="1440" w:left="2160" w:header="720" w:footer="720" w:gutter="0"/>
      <w:cols w:space="720"/>
      <w:docGrid w:linePitch="360"/>
      <w15:footnoteColumns w:val="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FEB40B" w14:textId="77777777" w:rsidR="00212441" w:rsidRDefault="00212441" w:rsidP="00702063">
      <w:r>
        <w:separator/>
      </w:r>
    </w:p>
  </w:endnote>
  <w:endnote w:type="continuationSeparator" w:id="0">
    <w:p w14:paraId="63E7E65E" w14:textId="77777777" w:rsidR="00212441" w:rsidRDefault="00212441" w:rsidP="007020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Segoe UI">
    <w:charset w:val="00"/>
    <w:family w:val="swiss"/>
    <w:pitch w:val="variable"/>
    <w:sig w:usb0="E10022FF" w:usb1="C000E47F" w:usb2="00000029" w:usb3="00000000" w:csb0="000001D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FFCCF9" w14:textId="77777777" w:rsidR="00212441" w:rsidRDefault="00212441" w:rsidP="00702063">
      <w:r>
        <w:separator/>
      </w:r>
    </w:p>
  </w:footnote>
  <w:footnote w:type="continuationSeparator" w:id="0">
    <w:p w14:paraId="4FF37480" w14:textId="77777777" w:rsidR="00212441" w:rsidRDefault="00212441" w:rsidP="0070206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9B834" w14:textId="77777777" w:rsidR="004A0E92" w:rsidRDefault="004A0E92" w:rsidP="005902E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50681566" w14:textId="77777777" w:rsidR="004A0E92" w:rsidRDefault="004A0E92" w:rsidP="00F0407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92F4B" w14:textId="77777777" w:rsidR="004A0E92" w:rsidRDefault="004A0E92" w:rsidP="005902E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47F32">
      <w:rPr>
        <w:rStyle w:val="PageNumber"/>
        <w:noProof/>
      </w:rPr>
      <w:t>iv</w:t>
    </w:r>
    <w:r>
      <w:rPr>
        <w:rStyle w:val="PageNumber"/>
      </w:rPr>
      <w:fldChar w:fldCharType="end"/>
    </w:r>
  </w:p>
  <w:p w14:paraId="6511E5BB" w14:textId="61C3A37F" w:rsidR="004A0E92" w:rsidRDefault="004A0E92" w:rsidP="00F04076">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A3742" w14:textId="77777777" w:rsidR="004A0E92" w:rsidRDefault="004A0E92" w:rsidP="005902E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47F32">
      <w:rPr>
        <w:rStyle w:val="PageNumber"/>
        <w:noProof/>
      </w:rPr>
      <w:t>50</w:t>
    </w:r>
    <w:r>
      <w:rPr>
        <w:rStyle w:val="PageNumber"/>
      </w:rPr>
      <w:fldChar w:fldCharType="end"/>
    </w:r>
  </w:p>
  <w:p w14:paraId="76FA4115" w14:textId="77777777" w:rsidR="004A0E92" w:rsidRDefault="004A0E92" w:rsidP="00F04076">
    <w:pPr>
      <w:pStyle w:val="Header"/>
      <w:ind w:right="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19081" w14:textId="79C88535" w:rsidR="004A0E92" w:rsidRDefault="004A0E92" w:rsidP="00FF4532">
    <w:pPr>
      <w:pStyle w:val="Header"/>
      <w:ind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nsid w:val="04473DCF"/>
    <w:multiLevelType w:val="hybridMultilevel"/>
    <w:tmpl w:val="D8246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5AB25D8"/>
    <w:multiLevelType w:val="hybridMultilevel"/>
    <w:tmpl w:val="19B6C7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09135E76"/>
    <w:multiLevelType w:val="hybridMultilevel"/>
    <w:tmpl w:val="2368B968"/>
    <w:lvl w:ilvl="0" w:tplc="E956453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7E56EC"/>
    <w:multiLevelType w:val="hybridMultilevel"/>
    <w:tmpl w:val="A3E046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53A1217"/>
    <w:multiLevelType w:val="hybridMultilevel"/>
    <w:tmpl w:val="164836CA"/>
    <w:lvl w:ilvl="0" w:tplc="B552AD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19423826"/>
    <w:multiLevelType w:val="hybridMultilevel"/>
    <w:tmpl w:val="7B0043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5CA6829"/>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7">
    <w:nsid w:val="27034ABB"/>
    <w:multiLevelType w:val="hybridMultilevel"/>
    <w:tmpl w:val="630898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9607907"/>
    <w:multiLevelType w:val="hybridMultilevel"/>
    <w:tmpl w:val="9260F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084C10"/>
    <w:multiLevelType w:val="hybridMultilevel"/>
    <w:tmpl w:val="B3C623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30591531"/>
    <w:multiLevelType w:val="hybridMultilevel"/>
    <w:tmpl w:val="6576C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A0A525B"/>
    <w:multiLevelType w:val="hybridMultilevel"/>
    <w:tmpl w:val="CEEA7E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4947BC"/>
    <w:multiLevelType w:val="hybridMultilevel"/>
    <w:tmpl w:val="5C4C4F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1F02C5F"/>
    <w:multiLevelType w:val="multilevel"/>
    <w:tmpl w:val="18967A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52B77833"/>
    <w:multiLevelType w:val="hybridMultilevel"/>
    <w:tmpl w:val="2584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C80695"/>
    <w:multiLevelType w:val="hybridMultilevel"/>
    <w:tmpl w:val="6F5C7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45776A4"/>
    <w:multiLevelType w:val="hybridMultilevel"/>
    <w:tmpl w:val="9E4A2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D42550"/>
    <w:multiLevelType w:val="hybridMultilevel"/>
    <w:tmpl w:val="38CE9A68"/>
    <w:lvl w:ilvl="0" w:tplc="B1463A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B4C653A"/>
    <w:multiLevelType w:val="hybridMultilevel"/>
    <w:tmpl w:val="5D38A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6"/>
  </w:num>
  <w:num w:numId="13">
    <w:abstractNumId w:val="13"/>
  </w:num>
  <w:num w:numId="14">
    <w:abstractNumId w:val="15"/>
  </w:num>
  <w:num w:numId="15">
    <w:abstractNumId w:val="14"/>
  </w:num>
  <w:num w:numId="16">
    <w:abstractNumId w:val="23"/>
  </w:num>
  <w:num w:numId="17">
    <w:abstractNumId w:val="16"/>
  </w:num>
  <w:num w:numId="18">
    <w:abstractNumId w:val="27"/>
  </w:num>
  <w:num w:numId="19">
    <w:abstractNumId w:val="25"/>
  </w:num>
  <w:num w:numId="20">
    <w:abstractNumId w:val="10"/>
  </w:num>
  <w:num w:numId="21">
    <w:abstractNumId w:val="19"/>
  </w:num>
  <w:num w:numId="22">
    <w:abstractNumId w:val="22"/>
  </w:num>
  <w:num w:numId="23">
    <w:abstractNumId w:val="24"/>
  </w:num>
  <w:num w:numId="24">
    <w:abstractNumId w:val="21"/>
  </w:num>
  <w:num w:numId="25">
    <w:abstractNumId w:val="28"/>
  </w:num>
  <w:num w:numId="26">
    <w:abstractNumId w:val="18"/>
  </w:num>
  <w:num w:numId="27">
    <w:abstractNumId w:val="11"/>
  </w:num>
  <w:num w:numId="28">
    <w:abstractNumId w:val="17"/>
  </w:num>
  <w:num w:numId="29">
    <w:abstractNumId w:val="12"/>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attachedTemplate r:id="rId1"/>
  <w:defaultTabStop w:val="720"/>
  <w:drawingGridHorizontalSpacing w:val="120"/>
  <w:displayHorizontalDrawingGridEvery w:val="2"/>
  <w:displayVerticalDrawingGridEvery w:val="2"/>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C08"/>
    <w:rsid w:val="000007ED"/>
    <w:rsid w:val="00002B85"/>
    <w:rsid w:val="000042C1"/>
    <w:rsid w:val="000050C2"/>
    <w:rsid w:val="00005755"/>
    <w:rsid w:val="000063BD"/>
    <w:rsid w:val="00013666"/>
    <w:rsid w:val="00014A07"/>
    <w:rsid w:val="000202A1"/>
    <w:rsid w:val="00020727"/>
    <w:rsid w:val="00021F17"/>
    <w:rsid w:val="0002228D"/>
    <w:rsid w:val="00023BB6"/>
    <w:rsid w:val="00024123"/>
    <w:rsid w:val="00024454"/>
    <w:rsid w:val="00034A93"/>
    <w:rsid w:val="0003532B"/>
    <w:rsid w:val="00035A00"/>
    <w:rsid w:val="00035B68"/>
    <w:rsid w:val="00037712"/>
    <w:rsid w:val="00041818"/>
    <w:rsid w:val="00042882"/>
    <w:rsid w:val="00042E09"/>
    <w:rsid w:val="000430C7"/>
    <w:rsid w:val="00044A95"/>
    <w:rsid w:val="00047A44"/>
    <w:rsid w:val="00047F32"/>
    <w:rsid w:val="00050CE2"/>
    <w:rsid w:val="000543BE"/>
    <w:rsid w:val="0005475E"/>
    <w:rsid w:val="00054766"/>
    <w:rsid w:val="00054EAB"/>
    <w:rsid w:val="0005722B"/>
    <w:rsid w:val="00060FB2"/>
    <w:rsid w:val="00061305"/>
    <w:rsid w:val="00061F72"/>
    <w:rsid w:val="000634D9"/>
    <w:rsid w:val="00063987"/>
    <w:rsid w:val="0006416E"/>
    <w:rsid w:val="00065F78"/>
    <w:rsid w:val="00066CA6"/>
    <w:rsid w:val="000715A3"/>
    <w:rsid w:val="00076BEB"/>
    <w:rsid w:val="00080B5B"/>
    <w:rsid w:val="00082AA4"/>
    <w:rsid w:val="0008343E"/>
    <w:rsid w:val="000853A6"/>
    <w:rsid w:val="00086EB4"/>
    <w:rsid w:val="0008764E"/>
    <w:rsid w:val="00091018"/>
    <w:rsid w:val="00091F2E"/>
    <w:rsid w:val="00092104"/>
    <w:rsid w:val="000926BC"/>
    <w:rsid w:val="00093766"/>
    <w:rsid w:val="00094296"/>
    <w:rsid w:val="00095153"/>
    <w:rsid w:val="000975DE"/>
    <w:rsid w:val="000A1FE0"/>
    <w:rsid w:val="000A2313"/>
    <w:rsid w:val="000A23D0"/>
    <w:rsid w:val="000A2C01"/>
    <w:rsid w:val="000A3E31"/>
    <w:rsid w:val="000A4765"/>
    <w:rsid w:val="000A5421"/>
    <w:rsid w:val="000A658D"/>
    <w:rsid w:val="000A6C69"/>
    <w:rsid w:val="000A7486"/>
    <w:rsid w:val="000B2992"/>
    <w:rsid w:val="000B3162"/>
    <w:rsid w:val="000B319B"/>
    <w:rsid w:val="000C0537"/>
    <w:rsid w:val="000C0577"/>
    <w:rsid w:val="000C1574"/>
    <w:rsid w:val="000C1A7C"/>
    <w:rsid w:val="000C1ACC"/>
    <w:rsid w:val="000C2295"/>
    <w:rsid w:val="000C2CB0"/>
    <w:rsid w:val="000C337C"/>
    <w:rsid w:val="000C3EA2"/>
    <w:rsid w:val="000C5089"/>
    <w:rsid w:val="000C5D32"/>
    <w:rsid w:val="000C6753"/>
    <w:rsid w:val="000D11D1"/>
    <w:rsid w:val="000D2684"/>
    <w:rsid w:val="000D31B2"/>
    <w:rsid w:val="000D34BF"/>
    <w:rsid w:val="000D42B1"/>
    <w:rsid w:val="000D4746"/>
    <w:rsid w:val="000D5189"/>
    <w:rsid w:val="000E0082"/>
    <w:rsid w:val="000E2C10"/>
    <w:rsid w:val="000E2F73"/>
    <w:rsid w:val="000E6563"/>
    <w:rsid w:val="000E70E1"/>
    <w:rsid w:val="000E7241"/>
    <w:rsid w:val="000E7678"/>
    <w:rsid w:val="000E7B62"/>
    <w:rsid w:val="000F0D09"/>
    <w:rsid w:val="000F144C"/>
    <w:rsid w:val="000F2327"/>
    <w:rsid w:val="000F271D"/>
    <w:rsid w:val="000F32BF"/>
    <w:rsid w:val="000F3C0C"/>
    <w:rsid w:val="000F3C0D"/>
    <w:rsid w:val="000F6E9E"/>
    <w:rsid w:val="00100373"/>
    <w:rsid w:val="001013B4"/>
    <w:rsid w:val="00102793"/>
    <w:rsid w:val="00102AB2"/>
    <w:rsid w:val="00102C0D"/>
    <w:rsid w:val="00103D1E"/>
    <w:rsid w:val="00104104"/>
    <w:rsid w:val="0010456D"/>
    <w:rsid w:val="00105090"/>
    <w:rsid w:val="00105E81"/>
    <w:rsid w:val="00105FE9"/>
    <w:rsid w:val="00110E9F"/>
    <w:rsid w:val="00112014"/>
    <w:rsid w:val="00113523"/>
    <w:rsid w:val="00113EE6"/>
    <w:rsid w:val="00115094"/>
    <w:rsid w:val="001168FD"/>
    <w:rsid w:val="0011765E"/>
    <w:rsid w:val="001200F6"/>
    <w:rsid w:val="00120669"/>
    <w:rsid w:val="001211A9"/>
    <w:rsid w:val="001225BE"/>
    <w:rsid w:val="0013042C"/>
    <w:rsid w:val="00133377"/>
    <w:rsid w:val="00133EFF"/>
    <w:rsid w:val="00134D5D"/>
    <w:rsid w:val="00136E3E"/>
    <w:rsid w:val="00137DE2"/>
    <w:rsid w:val="00137EE6"/>
    <w:rsid w:val="001414A8"/>
    <w:rsid w:val="00142EB0"/>
    <w:rsid w:val="00144A95"/>
    <w:rsid w:val="0014656D"/>
    <w:rsid w:val="0014736F"/>
    <w:rsid w:val="00147FF4"/>
    <w:rsid w:val="00150582"/>
    <w:rsid w:val="0015145B"/>
    <w:rsid w:val="001515ED"/>
    <w:rsid w:val="00152749"/>
    <w:rsid w:val="001603B7"/>
    <w:rsid w:val="00160670"/>
    <w:rsid w:val="00160BE9"/>
    <w:rsid w:val="00164690"/>
    <w:rsid w:val="0016516B"/>
    <w:rsid w:val="00166B20"/>
    <w:rsid w:val="001700D3"/>
    <w:rsid w:val="00170991"/>
    <w:rsid w:val="0017147B"/>
    <w:rsid w:val="00172247"/>
    <w:rsid w:val="00172E15"/>
    <w:rsid w:val="001768E5"/>
    <w:rsid w:val="00177FAF"/>
    <w:rsid w:val="0018156D"/>
    <w:rsid w:val="00184D65"/>
    <w:rsid w:val="00186FEB"/>
    <w:rsid w:val="001917CA"/>
    <w:rsid w:val="00192110"/>
    <w:rsid w:val="00193B58"/>
    <w:rsid w:val="001943C4"/>
    <w:rsid w:val="001946AE"/>
    <w:rsid w:val="001948DF"/>
    <w:rsid w:val="001949CA"/>
    <w:rsid w:val="00194ECA"/>
    <w:rsid w:val="00196BA3"/>
    <w:rsid w:val="001A2917"/>
    <w:rsid w:val="001A4178"/>
    <w:rsid w:val="001A7212"/>
    <w:rsid w:val="001A782C"/>
    <w:rsid w:val="001A7D25"/>
    <w:rsid w:val="001B25D4"/>
    <w:rsid w:val="001B537B"/>
    <w:rsid w:val="001B7E2F"/>
    <w:rsid w:val="001C16A1"/>
    <w:rsid w:val="001C1FCF"/>
    <w:rsid w:val="001C2968"/>
    <w:rsid w:val="001C6E48"/>
    <w:rsid w:val="001C7A0F"/>
    <w:rsid w:val="001C7D8E"/>
    <w:rsid w:val="001D11A1"/>
    <w:rsid w:val="001D1D57"/>
    <w:rsid w:val="001D2029"/>
    <w:rsid w:val="001D40CF"/>
    <w:rsid w:val="001D5377"/>
    <w:rsid w:val="001D568F"/>
    <w:rsid w:val="001D6BEB"/>
    <w:rsid w:val="001E196B"/>
    <w:rsid w:val="001E3CD9"/>
    <w:rsid w:val="001E5139"/>
    <w:rsid w:val="001E5E0E"/>
    <w:rsid w:val="001E6597"/>
    <w:rsid w:val="001E74F4"/>
    <w:rsid w:val="001F113A"/>
    <w:rsid w:val="001F136B"/>
    <w:rsid w:val="001F6973"/>
    <w:rsid w:val="001F77C0"/>
    <w:rsid w:val="00203EA0"/>
    <w:rsid w:val="00203EBD"/>
    <w:rsid w:val="00205908"/>
    <w:rsid w:val="002062E2"/>
    <w:rsid w:val="00206779"/>
    <w:rsid w:val="00210A8F"/>
    <w:rsid w:val="00211861"/>
    <w:rsid w:val="00212441"/>
    <w:rsid w:val="002127CF"/>
    <w:rsid w:val="00212F3C"/>
    <w:rsid w:val="0021670C"/>
    <w:rsid w:val="002167AD"/>
    <w:rsid w:val="00216D08"/>
    <w:rsid w:val="00217AD6"/>
    <w:rsid w:val="00221EE3"/>
    <w:rsid w:val="002226F6"/>
    <w:rsid w:val="00223A65"/>
    <w:rsid w:val="002256ED"/>
    <w:rsid w:val="00226265"/>
    <w:rsid w:val="0022677F"/>
    <w:rsid w:val="00227FF5"/>
    <w:rsid w:val="002301C4"/>
    <w:rsid w:val="0023269C"/>
    <w:rsid w:val="00234090"/>
    <w:rsid w:val="0023432D"/>
    <w:rsid w:val="00235F6A"/>
    <w:rsid w:val="00237165"/>
    <w:rsid w:val="0023725A"/>
    <w:rsid w:val="00237B49"/>
    <w:rsid w:val="00237C12"/>
    <w:rsid w:val="00241587"/>
    <w:rsid w:val="00241D28"/>
    <w:rsid w:val="002426C0"/>
    <w:rsid w:val="00243894"/>
    <w:rsid w:val="002442FC"/>
    <w:rsid w:val="00251661"/>
    <w:rsid w:val="0025277E"/>
    <w:rsid w:val="002572F9"/>
    <w:rsid w:val="00257669"/>
    <w:rsid w:val="00260F77"/>
    <w:rsid w:val="00263736"/>
    <w:rsid w:val="002637F6"/>
    <w:rsid w:val="002642C0"/>
    <w:rsid w:val="0026581E"/>
    <w:rsid w:val="00265DCF"/>
    <w:rsid w:val="00266B63"/>
    <w:rsid w:val="00266CF4"/>
    <w:rsid w:val="00266D71"/>
    <w:rsid w:val="00271A12"/>
    <w:rsid w:val="00272BF4"/>
    <w:rsid w:val="00274C21"/>
    <w:rsid w:val="00276A1B"/>
    <w:rsid w:val="00276D94"/>
    <w:rsid w:val="00280812"/>
    <w:rsid w:val="00280917"/>
    <w:rsid w:val="002813E4"/>
    <w:rsid w:val="00281622"/>
    <w:rsid w:val="00281FC9"/>
    <w:rsid w:val="00282009"/>
    <w:rsid w:val="00282E20"/>
    <w:rsid w:val="002854AA"/>
    <w:rsid w:val="00287427"/>
    <w:rsid w:val="00287C8B"/>
    <w:rsid w:val="00292C06"/>
    <w:rsid w:val="00293B88"/>
    <w:rsid w:val="002956BD"/>
    <w:rsid w:val="00295D5A"/>
    <w:rsid w:val="002A1547"/>
    <w:rsid w:val="002B07EB"/>
    <w:rsid w:val="002B0A81"/>
    <w:rsid w:val="002B117D"/>
    <w:rsid w:val="002B1B0C"/>
    <w:rsid w:val="002B1DD3"/>
    <w:rsid w:val="002B2734"/>
    <w:rsid w:val="002B39AB"/>
    <w:rsid w:val="002B4EE8"/>
    <w:rsid w:val="002C0FEE"/>
    <w:rsid w:val="002C2182"/>
    <w:rsid w:val="002C2621"/>
    <w:rsid w:val="002C34F0"/>
    <w:rsid w:val="002C445D"/>
    <w:rsid w:val="002C68BA"/>
    <w:rsid w:val="002C7207"/>
    <w:rsid w:val="002D1D93"/>
    <w:rsid w:val="002D2D1E"/>
    <w:rsid w:val="002D3A41"/>
    <w:rsid w:val="002E0895"/>
    <w:rsid w:val="002E2B55"/>
    <w:rsid w:val="002E30E8"/>
    <w:rsid w:val="002E3715"/>
    <w:rsid w:val="002E3D9A"/>
    <w:rsid w:val="002E4189"/>
    <w:rsid w:val="002E52BE"/>
    <w:rsid w:val="002E588B"/>
    <w:rsid w:val="002E5A27"/>
    <w:rsid w:val="002E71AB"/>
    <w:rsid w:val="002E782E"/>
    <w:rsid w:val="002E7DEC"/>
    <w:rsid w:val="002F2949"/>
    <w:rsid w:val="002F2BA6"/>
    <w:rsid w:val="002F3457"/>
    <w:rsid w:val="002F6039"/>
    <w:rsid w:val="00301093"/>
    <w:rsid w:val="00301AD0"/>
    <w:rsid w:val="00302F07"/>
    <w:rsid w:val="003068F9"/>
    <w:rsid w:val="00306BD7"/>
    <w:rsid w:val="00307C40"/>
    <w:rsid w:val="00310C3B"/>
    <w:rsid w:val="003111AC"/>
    <w:rsid w:val="0031167E"/>
    <w:rsid w:val="003117CF"/>
    <w:rsid w:val="00314353"/>
    <w:rsid w:val="003149BA"/>
    <w:rsid w:val="00315514"/>
    <w:rsid w:val="00317363"/>
    <w:rsid w:val="003209C2"/>
    <w:rsid w:val="00321D61"/>
    <w:rsid w:val="00322037"/>
    <w:rsid w:val="0032368B"/>
    <w:rsid w:val="00323D7C"/>
    <w:rsid w:val="00326670"/>
    <w:rsid w:val="003271EC"/>
    <w:rsid w:val="00327BEC"/>
    <w:rsid w:val="0033197A"/>
    <w:rsid w:val="0033372D"/>
    <w:rsid w:val="003372E4"/>
    <w:rsid w:val="00337871"/>
    <w:rsid w:val="00340776"/>
    <w:rsid w:val="00341ADD"/>
    <w:rsid w:val="00342D69"/>
    <w:rsid w:val="0034369B"/>
    <w:rsid w:val="00343728"/>
    <w:rsid w:val="00343A36"/>
    <w:rsid w:val="003444EF"/>
    <w:rsid w:val="00345ED6"/>
    <w:rsid w:val="003465D9"/>
    <w:rsid w:val="003465ED"/>
    <w:rsid w:val="00347F17"/>
    <w:rsid w:val="0035029E"/>
    <w:rsid w:val="0035102E"/>
    <w:rsid w:val="00351D7A"/>
    <w:rsid w:val="00353A66"/>
    <w:rsid w:val="0035430D"/>
    <w:rsid w:val="00354413"/>
    <w:rsid w:val="00355F27"/>
    <w:rsid w:val="003561EF"/>
    <w:rsid w:val="00356938"/>
    <w:rsid w:val="003613E5"/>
    <w:rsid w:val="0036154A"/>
    <w:rsid w:val="00362C42"/>
    <w:rsid w:val="003648ED"/>
    <w:rsid w:val="0036659B"/>
    <w:rsid w:val="0036724A"/>
    <w:rsid w:val="00367A1E"/>
    <w:rsid w:val="00370D92"/>
    <w:rsid w:val="003711E7"/>
    <w:rsid w:val="00373B5B"/>
    <w:rsid w:val="003745BC"/>
    <w:rsid w:val="0037558F"/>
    <w:rsid w:val="003759A7"/>
    <w:rsid w:val="0037615E"/>
    <w:rsid w:val="003802EE"/>
    <w:rsid w:val="00380D25"/>
    <w:rsid w:val="00381D38"/>
    <w:rsid w:val="00381DBD"/>
    <w:rsid w:val="00383B10"/>
    <w:rsid w:val="0038401E"/>
    <w:rsid w:val="0038503C"/>
    <w:rsid w:val="003852E7"/>
    <w:rsid w:val="00392C78"/>
    <w:rsid w:val="0039331E"/>
    <w:rsid w:val="00393E36"/>
    <w:rsid w:val="003A07C6"/>
    <w:rsid w:val="003A153A"/>
    <w:rsid w:val="003A268F"/>
    <w:rsid w:val="003A2D77"/>
    <w:rsid w:val="003A30C2"/>
    <w:rsid w:val="003A3297"/>
    <w:rsid w:val="003A4173"/>
    <w:rsid w:val="003A48DC"/>
    <w:rsid w:val="003A6B13"/>
    <w:rsid w:val="003A727F"/>
    <w:rsid w:val="003B091A"/>
    <w:rsid w:val="003B0EA0"/>
    <w:rsid w:val="003B12C1"/>
    <w:rsid w:val="003B2AE6"/>
    <w:rsid w:val="003B30CE"/>
    <w:rsid w:val="003B5EE6"/>
    <w:rsid w:val="003B66AB"/>
    <w:rsid w:val="003B7639"/>
    <w:rsid w:val="003C1B4C"/>
    <w:rsid w:val="003C212F"/>
    <w:rsid w:val="003C30B2"/>
    <w:rsid w:val="003C38CB"/>
    <w:rsid w:val="003C5440"/>
    <w:rsid w:val="003D18FD"/>
    <w:rsid w:val="003D1A83"/>
    <w:rsid w:val="003D285A"/>
    <w:rsid w:val="003D4949"/>
    <w:rsid w:val="003D4B89"/>
    <w:rsid w:val="003D56A2"/>
    <w:rsid w:val="003D5DD8"/>
    <w:rsid w:val="003E2B38"/>
    <w:rsid w:val="003E341C"/>
    <w:rsid w:val="003E405B"/>
    <w:rsid w:val="003E4F58"/>
    <w:rsid w:val="003F0421"/>
    <w:rsid w:val="003F0A21"/>
    <w:rsid w:val="003F25B8"/>
    <w:rsid w:val="003F3085"/>
    <w:rsid w:val="003F3DA0"/>
    <w:rsid w:val="003F5797"/>
    <w:rsid w:val="00401E88"/>
    <w:rsid w:val="00402635"/>
    <w:rsid w:val="004033D1"/>
    <w:rsid w:val="004037BF"/>
    <w:rsid w:val="00403C08"/>
    <w:rsid w:val="00403D8A"/>
    <w:rsid w:val="00406DB4"/>
    <w:rsid w:val="004102B5"/>
    <w:rsid w:val="00411EDE"/>
    <w:rsid w:val="00412187"/>
    <w:rsid w:val="00414082"/>
    <w:rsid w:val="00415F80"/>
    <w:rsid w:val="0042154A"/>
    <w:rsid w:val="00421F37"/>
    <w:rsid w:val="004223D7"/>
    <w:rsid w:val="004234EC"/>
    <w:rsid w:val="004243BC"/>
    <w:rsid w:val="004244D8"/>
    <w:rsid w:val="00424FF0"/>
    <w:rsid w:val="00426518"/>
    <w:rsid w:val="004267D7"/>
    <w:rsid w:val="0043092A"/>
    <w:rsid w:val="00432503"/>
    <w:rsid w:val="0043399D"/>
    <w:rsid w:val="00434088"/>
    <w:rsid w:val="00434D58"/>
    <w:rsid w:val="004428CE"/>
    <w:rsid w:val="0044390D"/>
    <w:rsid w:val="004441D7"/>
    <w:rsid w:val="0044481F"/>
    <w:rsid w:val="0044541E"/>
    <w:rsid w:val="00445C9A"/>
    <w:rsid w:val="00445CAB"/>
    <w:rsid w:val="004460D6"/>
    <w:rsid w:val="00451834"/>
    <w:rsid w:val="00453A69"/>
    <w:rsid w:val="0045408D"/>
    <w:rsid w:val="004564D8"/>
    <w:rsid w:val="0046228E"/>
    <w:rsid w:val="004630F8"/>
    <w:rsid w:val="00463195"/>
    <w:rsid w:val="00463AF5"/>
    <w:rsid w:val="00463DD3"/>
    <w:rsid w:val="00464C6A"/>
    <w:rsid w:val="004660A4"/>
    <w:rsid w:val="00466CB0"/>
    <w:rsid w:val="00467924"/>
    <w:rsid w:val="004722FF"/>
    <w:rsid w:val="0047243B"/>
    <w:rsid w:val="004740CB"/>
    <w:rsid w:val="0047535D"/>
    <w:rsid w:val="00475671"/>
    <w:rsid w:val="004764FB"/>
    <w:rsid w:val="004770E5"/>
    <w:rsid w:val="00477541"/>
    <w:rsid w:val="0048049F"/>
    <w:rsid w:val="0048055B"/>
    <w:rsid w:val="00481BDF"/>
    <w:rsid w:val="00484336"/>
    <w:rsid w:val="00485C53"/>
    <w:rsid w:val="00485FA7"/>
    <w:rsid w:val="00486603"/>
    <w:rsid w:val="0048663D"/>
    <w:rsid w:val="00486C93"/>
    <w:rsid w:val="0049098E"/>
    <w:rsid w:val="00493483"/>
    <w:rsid w:val="00493E74"/>
    <w:rsid w:val="004947F8"/>
    <w:rsid w:val="00494E0D"/>
    <w:rsid w:val="00496496"/>
    <w:rsid w:val="00497257"/>
    <w:rsid w:val="004A050F"/>
    <w:rsid w:val="004A098C"/>
    <w:rsid w:val="004A0E92"/>
    <w:rsid w:val="004A1D4C"/>
    <w:rsid w:val="004A2A48"/>
    <w:rsid w:val="004A3236"/>
    <w:rsid w:val="004A4F6F"/>
    <w:rsid w:val="004A596B"/>
    <w:rsid w:val="004A5E97"/>
    <w:rsid w:val="004A5FA0"/>
    <w:rsid w:val="004B1C75"/>
    <w:rsid w:val="004B3D5C"/>
    <w:rsid w:val="004B40A2"/>
    <w:rsid w:val="004B4486"/>
    <w:rsid w:val="004B6BCC"/>
    <w:rsid w:val="004C1380"/>
    <w:rsid w:val="004C14E9"/>
    <w:rsid w:val="004C2A69"/>
    <w:rsid w:val="004C4AAD"/>
    <w:rsid w:val="004C672D"/>
    <w:rsid w:val="004C6A83"/>
    <w:rsid w:val="004D0119"/>
    <w:rsid w:val="004D1BA6"/>
    <w:rsid w:val="004D6388"/>
    <w:rsid w:val="004D74DF"/>
    <w:rsid w:val="004D7528"/>
    <w:rsid w:val="004E0086"/>
    <w:rsid w:val="004E3A3B"/>
    <w:rsid w:val="004E4216"/>
    <w:rsid w:val="004E43AD"/>
    <w:rsid w:val="004E43EB"/>
    <w:rsid w:val="004E4E0A"/>
    <w:rsid w:val="004E5DED"/>
    <w:rsid w:val="004F008B"/>
    <w:rsid w:val="004F0A96"/>
    <w:rsid w:val="004F175F"/>
    <w:rsid w:val="004F3A4F"/>
    <w:rsid w:val="004F3C04"/>
    <w:rsid w:val="004F6929"/>
    <w:rsid w:val="004F6C58"/>
    <w:rsid w:val="004F774D"/>
    <w:rsid w:val="00500388"/>
    <w:rsid w:val="00502E9F"/>
    <w:rsid w:val="00505A60"/>
    <w:rsid w:val="0050640D"/>
    <w:rsid w:val="00510380"/>
    <w:rsid w:val="005112CC"/>
    <w:rsid w:val="005117E8"/>
    <w:rsid w:val="00511881"/>
    <w:rsid w:val="005126F4"/>
    <w:rsid w:val="00513661"/>
    <w:rsid w:val="005165B1"/>
    <w:rsid w:val="005169AE"/>
    <w:rsid w:val="00516CB0"/>
    <w:rsid w:val="00516F27"/>
    <w:rsid w:val="00517775"/>
    <w:rsid w:val="00517A77"/>
    <w:rsid w:val="00517E18"/>
    <w:rsid w:val="005205AE"/>
    <w:rsid w:val="00520BA2"/>
    <w:rsid w:val="00521EF6"/>
    <w:rsid w:val="0052237E"/>
    <w:rsid w:val="00522E51"/>
    <w:rsid w:val="00523A52"/>
    <w:rsid w:val="005252F2"/>
    <w:rsid w:val="00525ACE"/>
    <w:rsid w:val="005269B4"/>
    <w:rsid w:val="005269B7"/>
    <w:rsid w:val="00527BFB"/>
    <w:rsid w:val="00530343"/>
    <w:rsid w:val="005309E3"/>
    <w:rsid w:val="0053509E"/>
    <w:rsid w:val="005350E5"/>
    <w:rsid w:val="00536972"/>
    <w:rsid w:val="0053748B"/>
    <w:rsid w:val="00537846"/>
    <w:rsid w:val="00537D54"/>
    <w:rsid w:val="00541474"/>
    <w:rsid w:val="00541FEA"/>
    <w:rsid w:val="00547D9F"/>
    <w:rsid w:val="0055075C"/>
    <w:rsid w:val="005507B4"/>
    <w:rsid w:val="00550E32"/>
    <w:rsid w:val="00551014"/>
    <w:rsid w:val="00552CD5"/>
    <w:rsid w:val="005542BB"/>
    <w:rsid w:val="005547FF"/>
    <w:rsid w:val="00555A23"/>
    <w:rsid w:val="00555A40"/>
    <w:rsid w:val="0055675D"/>
    <w:rsid w:val="00556DA9"/>
    <w:rsid w:val="0056045F"/>
    <w:rsid w:val="00561F77"/>
    <w:rsid w:val="00562CFB"/>
    <w:rsid w:val="00564FB8"/>
    <w:rsid w:val="005664EA"/>
    <w:rsid w:val="00567033"/>
    <w:rsid w:val="00567333"/>
    <w:rsid w:val="00567B6B"/>
    <w:rsid w:val="00571BB0"/>
    <w:rsid w:val="00577642"/>
    <w:rsid w:val="00580412"/>
    <w:rsid w:val="005807E7"/>
    <w:rsid w:val="005812F7"/>
    <w:rsid w:val="00581B30"/>
    <w:rsid w:val="0058401D"/>
    <w:rsid w:val="0058509C"/>
    <w:rsid w:val="005853A2"/>
    <w:rsid w:val="00586261"/>
    <w:rsid w:val="005902E2"/>
    <w:rsid w:val="0059063F"/>
    <w:rsid w:val="00591868"/>
    <w:rsid w:val="005924FE"/>
    <w:rsid w:val="00593138"/>
    <w:rsid w:val="005931F3"/>
    <w:rsid w:val="005944BA"/>
    <w:rsid w:val="005945FB"/>
    <w:rsid w:val="0059461A"/>
    <w:rsid w:val="005951B7"/>
    <w:rsid w:val="00595CEB"/>
    <w:rsid w:val="0059634C"/>
    <w:rsid w:val="00596DE5"/>
    <w:rsid w:val="0059712E"/>
    <w:rsid w:val="005973AB"/>
    <w:rsid w:val="00597FE9"/>
    <w:rsid w:val="005A10F7"/>
    <w:rsid w:val="005A1434"/>
    <w:rsid w:val="005A31FE"/>
    <w:rsid w:val="005A3E02"/>
    <w:rsid w:val="005A51C0"/>
    <w:rsid w:val="005A6119"/>
    <w:rsid w:val="005B3D9D"/>
    <w:rsid w:val="005B631C"/>
    <w:rsid w:val="005B638A"/>
    <w:rsid w:val="005C128E"/>
    <w:rsid w:val="005C1EAA"/>
    <w:rsid w:val="005C252E"/>
    <w:rsid w:val="005C4DC7"/>
    <w:rsid w:val="005C5BD9"/>
    <w:rsid w:val="005C5E6B"/>
    <w:rsid w:val="005D01F2"/>
    <w:rsid w:val="005D15D0"/>
    <w:rsid w:val="005D1B45"/>
    <w:rsid w:val="005D3503"/>
    <w:rsid w:val="005D3959"/>
    <w:rsid w:val="005D5498"/>
    <w:rsid w:val="005D6F69"/>
    <w:rsid w:val="005D7F6C"/>
    <w:rsid w:val="005E2B32"/>
    <w:rsid w:val="005E5749"/>
    <w:rsid w:val="005F247C"/>
    <w:rsid w:val="005F2985"/>
    <w:rsid w:val="005F53BC"/>
    <w:rsid w:val="005F5783"/>
    <w:rsid w:val="005F5F5A"/>
    <w:rsid w:val="00604B40"/>
    <w:rsid w:val="00604E5E"/>
    <w:rsid w:val="0060550E"/>
    <w:rsid w:val="0060704E"/>
    <w:rsid w:val="006075D4"/>
    <w:rsid w:val="006075F9"/>
    <w:rsid w:val="00610DBD"/>
    <w:rsid w:val="006123C5"/>
    <w:rsid w:val="00612B17"/>
    <w:rsid w:val="0061585D"/>
    <w:rsid w:val="00617E59"/>
    <w:rsid w:val="00620030"/>
    <w:rsid w:val="006207D4"/>
    <w:rsid w:val="00621D23"/>
    <w:rsid w:val="006229B9"/>
    <w:rsid w:val="00622C46"/>
    <w:rsid w:val="00622D0C"/>
    <w:rsid w:val="00623327"/>
    <w:rsid w:val="006253C2"/>
    <w:rsid w:val="00627616"/>
    <w:rsid w:val="0063068D"/>
    <w:rsid w:val="00631784"/>
    <w:rsid w:val="00631D96"/>
    <w:rsid w:val="00631E35"/>
    <w:rsid w:val="006369FA"/>
    <w:rsid w:val="00642BB1"/>
    <w:rsid w:val="0064393B"/>
    <w:rsid w:val="0065061C"/>
    <w:rsid w:val="0065083C"/>
    <w:rsid w:val="00650D29"/>
    <w:rsid w:val="006514E8"/>
    <w:rsid w:val="006523F4"/>
    <w:rsid w:val="00652B73"/>
    <w:rsid w:val="006541F2"/>
    <w:rsid w:val="00655797"/>
    <w:rsid w:val="00656886"/>
    <w:rsid w:val="00657B65"/>
    <w:rsid w:val="006603D6"/>
    <w:rsid w:val="00660AC7"/>
    <w:rsid w:val="00661957"/>
    <w:rsid w:val="00664F07"/>
    <w:rsid w:val="00667741"/>
    <w:rsid w:val="0067071B"/>
    <w:rsid w:val="006722D8"/>
    <w:rsid w:val="00672B02"/>
    <w:rsid w:val="006730E8"/>
    <w:rsid w:val="00673D3A"/>
    <w:rsid w:val="00674C56"/>
    <w:rsid w:val="00675088"/>
    <w:rsid w:val="00675152"/>
    <w:rsid w:val="00675DDD"/>
    <w:rsid w:val="0067691A"/>
    <w:rsid w:val="006801D5"/>
    <w:rsid w:val="00681E82"/>
    <w:rsid w:val="00684506"/>
    <w:rsid w:val="00685AD0"/>
    <w:rsid w:val="0068612B"/>
    <w:rsid w:val="006869A0"/>
    <w:rsid w:val="00686CE2"/>
    <w:rsid w:val="0068739D"/>
    <w:rsid w:val="006874A7"/>
    <w:rsid w:val="006875CE"/>
    <w:rsid w:val="006902DC"/>
    <w:rsid w:val="00691AEA"/>
    <w:rsid w:val="006925F2"/>
    <w:rsid w:val="00692803"/>
    <w:rsid w:val="006946FE"/>
    <w:rsid w:val="00694A83"/>
    <w:rsid w:val="00696E27"/>
    <w:rsid w:val="006A011B"/>
    <w:rsid w:val="006A054F"/>
    <w:rsid w:val="006A42F5"/>
    <w:rsid w:val="006A48EA"/>
    <w:rsid w:val="006A5B8E"/>
    <w:rsid w:val="006B13A0"/>
    <w:rsid w:val="006B2B87"/>
    <w:rsid w:val="006B2CA8"/>
    <w:rsid w:val="006B30D7"/>
    <w:rsid w:val="006B3615"/>
    <w:rsid w:val="006B469F"/>
    <w:rsid w:val="006B609F"/>
    <w:rsid w:val="006C103A"/>
    <w:rsid w:val="006C10B6"/>
    <w:rsid w:val="006C1224"/>
    <w:rsid w:val="006C1CE8"/>
    <w:rsid w:val="006C2C1C"/>
    <w:rsid w:val="006C34DB"/>
    <w:rsid w:val="006C6C38"/>
    <w:rsid w:val="006C7337"/>
    <w:rsid w:val="006D1D49"/>
    <w:rsid w:val="006D24EC"/>
    <w:rsid w:val="006D3F62"/>
    <w:rsid w:val="006D5962"/>
    <w:rsid w:val="006E1E85"/>
    <w:rsid w:val="006E3D87"/>
    <w:rsid w:val="006E5352"/>
    <w:rsid w:val="006E556F"/>
    <w:rsid w:val="006E58A3"/>
    <w:rsid w:val="006E74B4"/>
    <w:rsid w:val="006E79D0"/>
    <w:rsid w:val="006E7C9C"/>
    <w:rsid w:val="006F035D"/>
    <w:rsid w:val="006F0DB4"/>
    <w:rsid w:val="006F1C53"/>
    <w:rsid w:val="006F46DF"/>
    <w:rsid w:val="006F56C0"/>
    <w:rsid w:val="006F63CE"/>
    <w:rsid w:val="006F69A1"/>
    <w:rsid w:val="007004E6"/>
    <w:rsid w:val="00700E80"/>
    <w:rsid w:val="00702063"/>
    <w:rsid w:val="00703E93"/>
    <w:rsid w:val="00704660"/>
    <w:rsid w:val="00706D50"/>
    <w:rsid w:val="00711323"/>
    <w:rsid w:val="00713323"/>
    <w:rsid w:val="00715A4D"/>
    <w:rsid w:val="0072142C"/>
    <w:rsid w:val="00721616"/>
    <w:rsid w:val="00721696"/>
    <w:rsid w:val="00724500"/>
    <w:rsid w:val="0072477E"/>
    <w:rsid w:val="00725088"/>
    <w:rsid w:val="007269E8"/>
    <w:rsid w:val="007276C6"/>
    <w:rsid w:val="00731BB6"/>
    <w:rsid w:val="00733457"/>
    <w:rsid w:val="00741122"/>
    <w:rsid w:val="00741367"/>
    <w:rsid w:val="00743469"/>
    <w:rsid w:val="00746E44"/>
    <w:rsid w:val="00747D0F"/>
    <w:rsid w:val="00747DC6"/>
    <w:rsid w:val="007511F6"/>
    <w:rsid w:val="007515A8"/>
    <w:rsid w:val="00754492"/>
    <w:rsid w:val="007557B7"/>
    <w:rsid w:val="00755805"/>
    <w:rsid w:val="00757E36"/>
    <w:rsid w:val="007604C8"/>
    <w:rsid w:val="007614F9"/>
    <w:rsid w:val="00761CE7"/>
    <w:rsid w:val="00762158"/>
    <w:rsid w:val="007637C2"/>
    <w:rsid w:val="00763E22"/>
    <w:rsid w:val="0076579E"/>
    <w:rsid w:val="007674F4"/>
    <w:rsid w:val="0076778D"/>
    <w:rsid w:val="00773D9C"/>
    <w:rsid w:val="00776468"/>
    <w:rsid w:val="0077786B"/>
    <w:rsid w:val="00780DA5"/>
    <w:rsid w:val="00782B5E"/>
    <w:rsid w:val="00782FD8"/>
    <w:rsid w:val="007832D7"/>
    <w:rsid w:val="0078456B"/>
    <w:rsid w:val="00785046"/>
    <w:rsid w:val="007858CA"/>
    <w:rsid w:val="00785B3E"/>
    <w:rsid w:val="00785B81"/>
    <w:rsid w:val="00785C8F"/>
    <w:rsid w:val="00785DF3"/>
    <w:rsid w:val="00787B91"/>
    <w:rsid w:val="00787B97"/>
    <w:rsid w:val="00791702"/>
    <w:rsid w:val="007921E7"/>
    <w:rsid w:val="00793021"/>
    <w:rsid w:val="00794EE6"/>
    <w:rsid w:val="00796FB5"/>
    <w:rsid w:val="00797056"/>
    <w:rsid w:val="00797E6D"/>
    <w:rsid w:val="007A2DAB"/>
    <w:rsid w:val="007A4333"/>
    <w:rsid w:val="007A6AAF"/>
    <w:rsid w:val="007A7B3B"/>
    <w:rsid w:val="007A7BE9"/>
    <w:rsid w:val="007B05AC"/>
    <w:rsid w:val="007B0E8D"/>
    <w:rsid w:val="007B1322"/>
    <w:rsid w:val="007B25F2"/>
    <w:rsid w:val="007B27F9"/>
    <w:rsid w:val="007B2F6C"/>
    <w:rsid w:val="007B3F13"/>
    <w:rsid w:val="007B4895"/>
    <w:rsid w:val="007C11AB"/>
    <w:rsid w:val="007C1DFD"/>
    <w:rsid w:val="007C2263"/>
    <w:rsid w:val="007C36BD"/>
    <w:rsid w:val="007C7704"/>
    <w:rsid w:val="007D0E37"/>
    <w:rsid w:val="007D3708"/>
    <w:rsid w:val="007D5F7A"/>
    <w:rsid w:val="007D689B"/>
    <w:rsid w:val="007D68CE"/>
    <w:rsid w:val="007D693C"/>
    <w:rsid w:val="007D6E48"/>
    <w:rsid w:val="007D72B0"/>
    <w:rsid w:val="007D7B8A"/>
    <w:rsid w:val="007E096F"/>
    <w:rsid w:val="007E2EEF"/>
    <w:rsid w:val="007E34FA"/>
    <w:rsid w:val="007E3986"/>
    <w:rsid w:val="007F097B"/>
    <w:rsid w:val="007F25E4"/>
    <w:rsid w:val="007F2F31"/>
    <w:rsid w:val="007F39D5"/>
    <w:rsid w:val="007F5B40"/>
    <w:rsid w:val="007F6515"/>
    <w:rsid w:val="00800F58"/>
    <w:rsid w:val="008024FD"/>
    <w:rsid w:val="00804CF0"/>
    <w:rsid w:val="00805DB4"/>
    <w:rsid w:val="00807108"/>
    <w:rsid w:val="00807EE0"/>
    <w:rsid w:val="0081315C"/>
    <w:rsid w:val="00813655"/>
    <w:rsid w:val="00813A20"/>
    <w:rsid w:val="008143E5"/>
    <w:rsid w:val="00815101"/>
    <w:rsid w:val="0081561A"/>
    <w:rsid w:val="00815E6E"/>
    <w:rsid w:val="0081688C"/>
    <w:rsid w:val="00816A14"/>
    <w:rsid w:val="008217BC"/>
    <w:rsid w:val="00821AAE"/>
    <w:rsid w:val="00823D76"/>
    <w:rsid w:val="0082405F"/>
    <w:rsid w:val="008267A8"/>
    <w:rsid w:val="00826CC4"/>
    <w:rsid w:val="0082734D"/>
    <w:rsid w:val="00827E72"/>
    <w:rsid w:val="00827FE9"/>
    <w:rsid w:val="00830BBA"/>
    <w:rsid w:val="00830D5D"/>
    <w:rsid w:val="008345C0"/>
    <w:rsid w:val="00835803"/>
    <w:rsid w:val="00837C04"/>
    <w:rsid w:val="008404D6"/>
    <w:rsid w:val="00841B3A"/>
    <w:rsid w:val="008423EB"/>
    <w:rsid w:val="008433BA"/>
    <w:rsid w:val="0084372D"/>
    <w:rsid w:val="00851913"/>
    <w:rsid w:val="00852F03"/>
    <w:rsid w:val="008536C0"/>
    <w:rsid w:val="0085398B"/>
    <w:rsid w:val="00856188"/>
    <w:rsid w:val="008573F1"/>
    <w:rsid w:val="00860BD0"/>
    <w:rsid w:val="0086224C"/>
    <w:rsid w:val="00862EE0"/>
    <w:rsid w:val="00863C39"/>
    <w:rsid w:val="00864D40"/>
    <w:rsid w:val="0086554F"/>
    <w:rsid w:val="00865C81"/>
    <w:rsid w:val="00865D63"/>
    <w:rsid w:val="00867914"/>
    <w:rsid w:val="00867ADB"/>
    <w:rsid w:val="00867F22"/>
    <w:rsid w:val="008702EE"/>
    <w:rsid w:val="00870AAF"/>
    <w:rsid w:val="0087566C"/>
    <w:rsid w:val="008765BA"/>
    <w:rsid w:val="00876D44"/>
    <w:rsid w:val="00881375"/>
    <w:rsid w:val="0088143A"/>
    <w:rsid w:val="00882CA4"/>
    <w:rsid w:val="008837F3"/>
    <w:rsid w:val="00885292"/>
    <w:rsid w:val="0089031D"/>
    <w:rsid w:val="008905C1"/>
    <w:rsid w:val="00891C06"/>
    <w:rsid w:val="00891CA4"/>
    <w:rsid w:val="00891CF6"/>
    <w:rsid w:val="00891FEB"/>
    <w:rsid w:val="00892210"/>
    <w:rsid w:val="00892BD4"/>
    <w:rsid w:val="00892E6A"/>
    <w:rsid w:val="00893CC9"/>
    <w:rsid w:val="00893DF1"/>
    <w:rsid w:val="0089551E"/>
    <w:rsid w:val="00897DEE"/>
    <w:rsid w:val="008A3E89"/>
    <w:rsid w:val="008A444C"/>
    <w:rsid w:val="008A5091"/>
    <w:rsid w:val="008A6BAF"/>
    <w:rsid w:val="008A6DA9"/>
    <w:rsid w:val="008A73DF"/>
    <w:rsid w:val="008B0F48"/>
    <w:rsid w:val="008B292B"/>
    <w:rsid w:val="008B29AB"/>
    <w:rsid w:val="008B2C11"/>
    <w:rsid w:val="008C142E"/>
    <w:rsid w:val="008C19AC"/>
    <w:rsid w:val="008C48ED"/>
    <w:rsid w:val="008C60CB"/>
    <w:rsid w:val="008C73ED"/>
    <w:rsid w:val="008C75FD"/>
    <w:rsid w:val="008D039A"/>
    <w:rsid w:val="008D4DE3"/>
    <w:rsid w:val="008D5084"/>
    <w:rsid w:val="008D5859"/>
    <w:rsid w:val="008D5C8D"/>
    <w:rsid w:val="008D5D7D"/>
    <w:rsid w:val="008D728A"/>
    <w:rsid w:val="008D7C7A"/>
    <w:rsid w:val="008D7D5E"/>
    <w:rsid w:val="008E1428"/>
    <w:rsid w:val="008E19E8"/>
    <w:rsid w:val="008E6480"/>
    <w:rsid w:val="008E75A6"/>
    <w:rsid w:val="008E7C07"/>
    <w:rsid w:val="008F073E"/>
    <w:rsid w:val="008F165E"/>
    <w:rsid w:val="008F19FC"/>
    <w:rsid w:val="008F2292"/>
    <w:rsid w:val="008F2464"/>
    <w:rsid w:val="008F2642"/>
    <w:rsid w:val="008F5CB8"/>
    <w:rsid w:val="009048B2"/>
    <w:rsid w:val="0091188D"/>
    <w:rsid w:val="00914A76"/>
    <w:rsid w:val="009155AF"/>
    <w:rsid w:val="00915D7E"/>
    <w:rsid w:val="00923368"/>
    <w:rsid w:val="009240A0"/>
    <w:rsid w:val="00924475"/>
    <w:rsid w:val="00924B64"/>
    <w:rsid w:val="00926C98"/>
    <w:rsid w:val="00927B07"/>
    <w:rsid w:val="00932A46"/>
    <w:rsid w:val="00934C0C"/>
    <w:rsid w:val="00936016"/>
    <w:rsid w:val="00936AA1"/>
    <w:rsid w:val="009371F0"/>
    <w:rsid w:val="00937261"/>
    <w:rsid w:val="00937D11"/>
    <w:rsid w:val="00940076"/>
    <w:rsid w:val="00942E73"/>
    <w:rsid w:val="0094399E"/>
    <w:rsid w:val="00945E7F"/>
    <w:rsid w:val="00947A98"/>
    <w:rsid w:val="009526F1"/>
    <w:rsid w:val="0095273A"/>
    <w:rsid w:val="0095396F"/>
    <w:rsid w:val="009545DC"/>
    <w:rsid w:val="00955E88"/>
    <w:rsid w:val="00956266"/>
    <w:rsid w:val="00956937"/>
    <w:rsid w:val="009615F5"/>
    <w:rsid w:val="00964684"/>
    <w:rsid w:val="00964A48"/>
    <w:rsid w:val="00965ABA"/>
    <w:rsid w:val="009661F0"/>
    <w:rsid w:val="0096702A"/>
    <w:rsid w:val="00967465"/>
    <w:rsid w:val="00970684"/>
    <w:rsid w:val="00971252"/>
    <w:rsid w:val="00975186"/>
    <w:rsid w:val="00975B10"/>
    <w:rsid w:val="00976628"/>
    <w:rsid w:val="009777B0"/>
    <w:rsid w:val="00980744"/>
    <w:rsid w:val="00981BB7"/>
    <w:rsid w:val="00981E14"/>
    <w:rsid w:val="00982237"/>
    <w:rsid w:val="009832DE"/>
    <w:rsid w:val="0098524C"/>
    <w:rsid w:val="00985BF4"/>
    <w:rsid w:val="009864A4"/>
    <w:rsid w:val="0098683B"/>
    <w:rsid w:val="00987405"/>
    <w:rsid w:val="009900F5"/>
    <w:rsid w:val="00990485"/>
    <w:rsid w:val="00990E1F"/>
    <w:rsid w:val="009910D5"/>
    <w:rsid w:val="009942CC"/>
    <w:rsid w:val="0099517D"/>
    <w:rsid w:val="0099586A"/>
    <w:rsid w:val="009A06C8"/>
    <w:rsid w:val="009A1572"/>
    <w:rsid w:val="009A1A24"/>
    <w:rsid w:val="009A2E24"/>
    <w:rsid w:val="009A6C59"/>
    <w:rsid w:val="009A7DFD"/>
    <w:rsid w:val="009B0585"/>
    <w:rsid w:val="009B0850"/>
    <w:rsid w:val="009B0D4B"/>
    <w:rsid w:val="009B1ECC"/>
    <w:rsid w:val="009B335B"/>
    <w:rsid w:val="009B39C4"/>
    <w:rsid w:val="009C1717"/>
    <w:rsid w:val="009C2E70"/>
    <w:rsid w:val="009C4A3F"/>
    <w:rsid w:val="009C53ED"/>
    <w:rsid w:val="009C79A6"/>
    <w:rsid w:val="009D01BD"/>
    <w:rsid w:val="009D02D7"/>
    <w:rsid w:val="009D077B"/>
    <w:rsid w:val="009D16B5"/>
    <w:rsid w:val="009D19E6"/>
    <w:rsid w:val="009D3743"/>
    <w:rsid w:val="009D5DE4"/>
    <w:rsid w:val="009D5FD2"/>
    <w:rsid w:val="009D74EA"/>
    <w:rsid w:val="009D7C8D"/>
    <w:rsid w:val="009E0042"/>
    <w:rsid w:val="009E1B83"/>
    <w:rsid w:val="009E1C9B"/>
    <w:rsid w:val="009E3716"/>
    <w:rsid w:val="009E4838"/>
    <w:rsid w:val="009E71DD"/>
    <w:rsid w:val="009E7776"/>
    <w:rsid w:val="009F0ACC"/>
    <w:rsid w:val="009F2E54"/>
    <w:rsid w:val="009F3FA8"/>
    <w:rsid w:val="009F4A67"/>
    <w:rsid w:val="009F4B70"/>
    <w:rsid w:val="009F6203"/>
    <w:rsid w:val="009F649A"/>
    <w:rsid w:val="009F6ACF"/>
    <w:rsid w:val="00A01B1D"/>
    <w:rsid w:val="00A03222"/>
    <w:rsid w:val="00A04554"/>
    <w:rsid w:val="00A06340"/>
    <w:rsid w:val="00A074BD"/>
    <w:rsid w:val="00A075CD"/>
    <w:rsid w:val="00A10946"/>
    <w:rsid w:val="00A11F43"/>
    <w:rsid w:val="00A1227A"/>
    <w:rsid w:val="00A132D5"/>
    <w:rsid w:val="00A13373"/>
    <w:rsid w:val="00A14712"/>
    <w:rsid w:val="00A15E36"/>
    <w:rsid w:val="00A15E8C"/>
    <w:rsid w:val="00A176A2"/>
    <w:rsid w:val="00A21F3D"/>
    <w:rsid w:val="00A24410"/>
    <w:rsid w:val="00A260AE"/>
    <w:rsid w:val="00A276F4"/>
    <w:rsid w:val="00A27D48"/>
    <w:rsid w:val="00A3081D"/>
    <w:rsid w:val="00A3247E"/>
    <w:rsid w:val="00A358F4"/>
    <w:rsid w:val="00A36DC1"/>
    <w:rsid w:val="00A36FE1"/>
    <w:rsid w:val="00A3732B"/>
    <w:rsid w:val="00A404A9"/>
    <w:rsid w:val="00A41796"/>
    <w:rsid w:val="00A41EF7"/>
    <w:rsid w:val="00A42E56"/>
    <w:rsid w:val="00A4407A"/>
    <w:rsid w:val="00A444D5"/>
    <w:rsid w:val="00A451E2"/>
    <w:rsid w:val="00A51764"/>
    <w:rsid w:val="00A51AA4"/>
    <w:rsid w:val="00A52A37"/>
    <w:rsid w:val="00A53FC3"/>
    <w:rsid w:val="00A54EF2"/>
    <w:rsid w:val="00A54F19"/>
    <w:rsid w:val="00A554A4"/>
    <w:rsid w:val="00A55C4C"/>
    <w:rsid w:val="00A55DEF"/>
    <w:rsid w:val="00A575D1"/>
    <w:rsid w:val="00A6055D"/>
    <w:rsid w:val="00A607FA"/>
    <w:rsid w:val="00A611AA"/>
    <w:rsid w:val="00A62D9E"/>
    <w:rsid w:val="00A637FD"/>
    <w:rsid w:val="00A663E9"/>
    <w:rsid w:val="00A72910"/>
    <w:rsid w:val="00A73241"/>
    <w:rsid w:val="00A73D11"/>
    <w:rsid w:val="00A754EE"/>
    <w:rsid w:val="00A77324"/>
    <w:rsid w:val="00A80E0A"/>
    <w:rsid w:val="00A80EA6"/>
    <w:rsid w:val="00A81430"/>
    <w:rsid w:val="00A82764"/>
    <w:rsid w:val="00A83FD7"/>
    <w:rsid w:val="00A843A9"/>
    <w:rsid w:val="00A84454"/>
    <w:rsid w:val="00A8671F"/>
    <w:rsid w:val="00A86EC5"/>
    <w:rsid w:val="00A9086F"/>
    <w:rsid w:val="00A927D1"/>
    <w:rsid w:val="00A93EC8"/>
    <w:rsid w:val="00A973F9"/>
    <w:rsid w:val="00A97DDC"/>
    <w:rsid w:val="00A97FD4"/>
    <w:rsid w:val="00AA1976"/>
    <w:rsid w:val="00AA1999"/>
    <w:rsid w:val="00AA234A"/>
    <w:rsid w:val="00AA67AA"/>
    <w:rsid w:val="00AB5A63"/>
    <w:rsid w:val="00AB6087"/>
    <w:rsid w:val="00AB654B"/>
    <w:rsid w:val="00AB7864"/>
    <w:rsid w:val="00AB7EFD"/>
    <w:rsid w:val="00AC2F77"/>
    <w:rsid w:val="00AC569E"/>
    <w:rsid w:val="00AC6F4F"/>
    <w:rsid w:val="00AD14CB"/>
    <w:rsid w:val="00AD2170"/>
    <w:rsid w:val="00AD2E79"/>
    <w:rsid w:val="00AD3174"/>
    <w:rsid w:val="00AD36BA"/>
    <w:rsid w:val="00AD6BCB"/>
    <w:rsid w:val="00AD7124"/>
    <w:rsid w:val="00AD7E55"/>
    <w:rsid w:val="00AE25C6"/>
    <w:rsid w:val="00AE6546"/>
    <w:rsid w:val="00AE73C9"/>
    <w:rsid w:val="00AF02AC"/>
    <w:rsid w:val="00AF2E42"/>
    <w:rsid w:val="00AF40CC"/>
    <w:rsid w:val="00AF56CF"/>
    <w:rsid w:val="00AF5846"/>
    <w:rsid w:val="00B026E4"/>
    <w:rsid w:val="00B03036"/>
    <w:rsid w:val="00B031CF"/>
    <w:rsid w:val="00B038D1"/>
    <w:rsid w:val="00B03DB8"/>
    <w:rsid w:val="00B04E3A"/>
    <w:rsid w:val="00B06196"/>
    <w:rsid w:val="00B079D5"/>
    <w:rsid w:val="00B11539"/>
    <w:rsid w:val="00B136C3"/>
    <w:rsid w:val="00B13DFC"/>
    <w:rsid w:val="00B14F76"/>
    <w:rsid w:val="00B153D4"/>
    <w:rsid w:val="00B15AF1"/>
    <w:rsid w:val="00B2054F"/>
    <w:rsid w:val="00B226F6"/>
    <w:rsid w:val="00B2342B"/>
    <w:rsid w:val="00B24FBC"/>
    <w:rsid w:val="00B25159"/>
    <w:rsid w:val="00B26BF0"/>
    <w:rsid w:val="00B27ACF"/>
    <w:rsid w:val="00B304AA"/>
    <w:rsid w:val="00B31199"/>
    <w:rsid w:val="00B33C99"/>
    <w:rsid w:val="00B34A8D"/>
    <w:rsid w:val="00B3723F"/>
    <w:rsid w:val="00B37635"/>
    <w:rsid w:val="00B41AB4"/>
    <w:rsid w:val="00B421D6"/>
    <w:rsid w:val="00B434CE"/>
    <w:rsid w:val="00B44E57"/>
    <w:rsid w:val="00B475AF"/>
    <w:rsid w:val="00B50054"/>
    <w:rsid w:val="00B506C1"/>
    <w:rsid w:val="00B519D0"/>
    <w:rsid w:val="00B527AC"/>
    <w:rsid w:val="00B5580E"/>
    <w:rsid w:val="00B55F23"/>
    <w:rsid w:val="00B60FDE"/>
    <w:rsid w:val="00B648BA"/>
    <w:rsid w:val="00B64BD6"/>
    <w:rsid w:val="00B67731"/>
    <w:rsid w:val="00B67E66"/>
    <w:rsid w:val="00B7044D"/>
    <w:rsid w:val="00B70BE4"/>
    <w:rsid w:val="00B727D5"/>
    <w:rsid w:val="00B744AC"/>
    <w:rsid w:val="00B768B3"/>
    <w:rsid w:val="00B77361"/>
    <w:rsid w:val="00B8057F"/>
    <w:rsid w:val="00B80646"/>
    <w:rsid w:val="00B80EF4"/>
    <w:rsid w:val="00B81029"/>
    <w:rsid w:val="00B81265"/>
    <w:rsid w:val="00B81B00"/>
    <w:rsid w:val="00B823D4"/>
    <w:rsid w:val="00B82916"/>
    <w:rsid w:val="00B83540"/>
    <w:rsid w:val="00B8357A"/>
    <w:rsid w:val="00B854B8"/>
    <w:rsid w:val="00B863FF"/>
    <w:rsid w:val="00B87080"/>
    <w:rsid w:val="00B90965"/>
    <w:rsid w:val="00B911F8"/>
    <w:rsid w:val="00B92856"/>
    <w:rsid w:val="00B93F71"/>
    <w:rsid w:val="00B9664C"/>
    <w:rsid w:val="00B96E7F"/>
    <w:rsid w:val="00B9742F"/>
    <w:rsid w:val="00BA07DE"/>
    <w:rsid w:val="00BA0FB4"/>
    <w:rsid w:val="00BA2CAC"/>
    <w:rsid w:val="00BA5880"/>
    <w:rsid w:val="00BA6E12"/>
    <w:rsid w:val="00BA7299"/>
    <w:rsid w:val="00BA7958"/>
    <w:rsid w:val="00BB3140"/>
    <w:rsid w:val="00BB46E3"/>
    <w:rsid w:val="00BB4C2D"/>
    <w:rsid w:val="00BB4F47"/>
    <w:rsid w:val="00BB59AB"/>
    <w:rsid w:val="00BB5DDA"/>
    <w:rsid w:val="00BB604C"/>
    <w:rsid w:val="00BB6F40"/>
    <w:rsid w:val="00BC199F"/>
    <w:rsid w:val="00BC1B95"/>
    <w:rsid w:val="00BC1D38"/>
    <w:rsid w:val="00BC401D"/>
    <w:rsid w:val="00BC4F12"/>
    <w:rsid w:val="00BC53DC"/>
    <w:rsid w:val="00BC5659"/>
    <w:rsid w:val="00BC5A76"/>
    <w:rsid w:val="00BC771F"/>
    <w:rsid w:val="00BD0719"/>
    <w:rsid w:val="00BD0891"/>
    <w:rsid w:val="00BD0BE7"/>
    <w:rsid w:val="00BD2839"/>
    <w:rsid w:val="00BD28C8"/>
    <w:rsid w:val="00BD391E"/>
    <w:rsid w:val="00BD4099"/>
    <w:rsid w:val="00BD536C"/>
    <w:rsid w:val="00BD58C3"/>
    <w:rsid w:val="00BD687B"/>
    <w:rsid w:val="00BD6C5A"/>
    <w:rsid w:val="00BE0BD9"/>
    <w:rsid w:val="00BE1156"/>
    <w:rsid w:val="00BE14AF"/>
    <w:rsid w:val="00BE1DD3"/>
    <w:rsid w:val="00BE4A45"/>
    <w:rsid w:val="00BE5F06"/>
    <w:rsid w:val="00BE6884"/>
    <w:rsid w:val="00BE6DFD"/>
    <w:rsid w:val="00BE7196"/>
    <w:rsid w:val="00BE72D4"/>
    <w:rsid w:val="00BF072A"/>
    <w:rsid w:val="00BF1F7F"/>
    <w:rsid w:val="00BF3028"/>
    <w:rsid w:val="00BF4B5E"/>
    <w:rsid w:val="00BF4EAA"/>
    <w:rsid w:val="00C012C4"/>
    <w:rsid w:val="00C0273C"/>
    <w:rsid w:val="00C02A89"/>
    <w:rsid w:val="00C03530"/>
    <w:rsid w:val="00C035CB"/>
    <w:rsid w:val="00C03BCB"/>
    <w:rsid w:val="00C05E6C"/>
    <w:rsid w:val="00C11189"/>
    <w:rsid w:val="00C12558"/>
    <w:rsid w:val="00C136BA"/>
    <w:rsid w:val="00C1471E"/>
    <w:rsid w:val="00C14E1F"/>
    <w:rsid w:val="00C151BF"/>
    <w:rsid w:val="00C16969"/>
    <w:rsid w:val="00C16D95"/>
    <w:rsid w:val="00C22232"/>
    <w:rsid w:val="00C224C3"/>
    <w:rsid w:val="00C23E53"/>
    <w:rsid w:val="00C24144"/>
    <w:rsid w:val="00C26DC6"/>
    <w:rsid w:val="00C26EE1"/>
    <w:rsid w:val="00C27401"/>
    <w:rsid w:val="00C27916"/>
    <w:rsid w:val="00C30696"/>
    <w:rsid w:val="00C32478"/>
    <w:rsid w:val="00C32D56"/>
    <w:rsid w:val="00C332F3"/>
    <w:rsid w:val="00C33F4D"/>
    <w:rsid w:val="00C46A64"/>
    <w:rsid w:val="00C510AC"/>
    <w:rsid w:val="00C519D8"/>
    <w:rsid w:val="00C51E1B"/>
    <w:rsid w:val="00C55975"/>
    <w:rsid w:val="00C567A0"/>
    <w:rsid w:val="00C6115B"/>
    <w:rsid w:val="00C62A4D"/>
    <w:rsid w:val="00C6303B"/>
    <w:rsid w:val="00C6324B"/>
    <w:rsid w:val="00C63C87"/>
    <w:rsid w:val="00C646E2"/>
    <w:rsid w:val="00C67B79"/>
    <w:rsid w:val="00C70773"/>
    <w:rsid w:val="00C713DF"/>
    <w:rsid w:val="00C73D20"/>
    <w:rsid w:val="00C75AF3"/>
    <w:rsid w:val="00C8087A"/>
    <w:rsid w:val="00C825AF"/>
    <w:rsid w:val="00C83F43"/>
    <w:rsid w:val="00C83F94"/>
    <w:rsid w:val="00C841AE"/>
    <w:rsid w:val="00C854B1"/>
    <w:rsid w:val="00C85C07"/>
    <w:rsid w:val="00C924B2"/>
    <w:rsid w:val="00C96393"/>
    <w:rsid w:val="00C963DA"/>
    <w:rsid w:val="00C97072"/>
    <w:rsid w:val="00CA05D6"/>
    <w:rsid w:val="00CA0D8D"/>
    <w:rsid w:val="00CA1219"/>
    <w:rsid w:val="00CA1811"/>
    <w:rsid w:val="00CA281F"/>
    <w:rsid w:val="00CA3B0A"/>
    <w:rsid w:val="00CA3CA2"/>
    <w:rsid w:val="00CA5C62"/>
    <w:rsid w:val="00CA62D8"/>
    <w:rsid w:val="00CA68DD"/>
    <w:rsid w:val="00CA6BA8"/>
    <w:rsid w:val="00CB01D9"/>
    <w:rsid w:val="00CB06C0"/>
    <w:rsid w:val="00CB17C4"/>
    <w:rsid w:val="00CB3207"/>
    <w:rsid w:val="00CB7A83"/>
    <w:rsid w:val="00CC0FF3"/>
    <w:rsid w:val="00CC14FF"/>
    <w:rsid w:val="00CC240B"/>
    <w:rsid w:val="00CC26F6"/>
    <w:rsid w:val="00CC48BB"/>
    <w:rsid w:val="00CC61FD"/>
    <w:rsid w:val="00CC70F2"/>
    <w:rsid w:val="00CC759E"/>
    <w:rsid w:val="00CD2A77"/>
    <w:rsid w:val="00CD2C50"/>
    <w:rsid w:val="00CD2EB3"/>
    <w:rsid w:val="00CD4610"/>
    <w:rsid w:val="00CD4FCA"/>
    <w:rsid w:val="00CD6AD5"/>
    <w:rsid w:val="00CE40A9"/>
    <w:rsid w:val="00CE433C"/>
    <w:rsid w:val="00CE5776"/>
    <w:rsid w:val="00CE5C69"/>
    <w:rsid w:val="00CE61FC"/>
    <w:rsid w:val="00CE70CC"/>
    <w:rsid w:val="00CF01CD"/>
    <w:rsid w:val="00CF02C9"/>
    <w:rsid w:val="00CF0A4A"/>
    <w:rsid w:val="00CF0C77"/>
    <w:rsid w:val="00CF0EC4"/>
    <w:rsid w:val="00CF1631"/>
    <w:rsid w:val="00CF6CA6"/>
    <w:rsid w:val="00D03E74"/>
    <w:rsid w:val="00D04332"/>
    <w:rsid w:val="00D04BFC"/>
    <w:rsid w:val="00D04DA5"/>
    <w:rsid w:val="00D0583B"/>
    <w:rsid w:val="00D070EB"/>
    <w:rsid w:val="00D10628"/>
    <w:rsid w:val="00D11F86"/>
    <w:rsid w:val="00D12466"/>
    <w:rsid w:val="00D14BBA"/>
    <w:rsid w:val="00D166C6"/>
    <w:rsid w:val="00D22BB7"/>
    <w:rsid w:val="00D25436"/>
    <w:rsid w:val="00D27371"/>
    <w:rsid w:val="00D34177"/>
    <w:rsid w:val="00D361ED"/>
    <w:rsid w:val="00D37002"/>
    <w:rsid w:val="00D4071D"/>
    <w:rsid w:val="00D45155"/>
    <w:rsid w:val="00D451DD"/>
    <w:rsid w:val="00D4536C"/>
    <w:rsid w:val="00D45E0F"/>
    <w:rsid w:val="00D4641D"/>
    <w:rsid w:val="00D50484"/>
    <w:rsid w:val="00D50B56"/>
    <w:rsid w:val="00D51BBA"/>
    <w:rsid w:val="00D53161"/>
    <w:rsid w:val="00D54C6B"/>
    <w:rsid w:val="00D55D54"/>
    <w:rsid w:val="00D56B57"/>
    <w:rsid w:val="00D56D71"/>
    <w:rsid w:val="00D57465"/>
    <w:rsid w:val="00D57783"/>
    <w:rsid w:val="00D610BF"/>
    <w:rsid w:val="00D621B1"/>
    <w:rsid w:val="00D631BE"/>
    <w:rsid w:val="00D63B2F"/>
    <w:rsid w:val="00D6505F"/>
    <w:rsid w:val="00D70F7E"/>
    <w:rsid w:val="00D72C78"/>
    <w:rsid w:val="00D72D12"/>
    <w:rsid w:val="00D737F7"/>
    <w:rsid w:val="00D744E3"/>
    <w:rsid w:val="00D75B28"/>
    <w:rsid w:val="00D76245"/>
    <w:rsid w:val="00D77CAC"/>
    <w:rsid w:val="00D823B8"/>
    <w:rsid w:val="00D83C11"/>
    <w:rsid w:val="00D87530"/>
    <w:rsid w:val="00D878EB"/>
    <w:rsid w:val="00D87A81"/>
    <w:rsid w:val="00D87ED2"/>
    <w:rsid w:val="00D908F6"/>
    <w:rsid w:val="00D912D5"/>
    <w:rsid w:val="00D91679"/>
    <w:rsid w:val="00D923F7"/>
    <w:rsid w:val="00D9327A"/>
    <w:rsid w:val="00D94E0C"/>
    <w:rsid w:val="00D95344"/>
    <w:rsid w:val="00D977AE"/>
    <w:rsid w:val="00D97D13"/>
    <w:rsid w:val="00DA1C94"/>
    <w:rsid w:val="00DA2814"/>
    <w:rsid w:val="00DA40CF"/>
    <w:rsid w:val="00DA48F9"/>
    <w:rsid w:val="00DA4A9F"/>
    <w:rsid w:val="00DA50E0"/>
    <w:rsid w:val="00DA60A1"/>
    <w:rsid w:val="00DB186D"/>
    <w:rsid w:val="00DB1B45"/>
    <w:rsid w:val="00DB2D6B"/>
    <w:rsid w:val="00DB2FD8"/>
    <w:rsid w:val="00DB3CD9"/>
    <w:rsid w:val="00DB51F1"/>
    <w:rsid w:val="00DB68A1"/>
    <w:rsid w:val="00DB75CA"/>
    <w:rsid w:val="00DB77CB"/>
    <w:rsid w:val="00DC1D39"/>
    <w:rsid w:val="00DC2FF1"/>
    <w:rsid w:val="00DC4054"/>
    <w:rsid w:val="00DC4BE6"/>
    <w:rsid w:val="00DD07FD"/>
    <w:rsid w:val="00DD21D0"/>
    <w:rsid w:val="00DD5C88"/>
    <w:rsid w:val="00DD5FE3"/>
    <w:rsid w:val="00DE26CA"/>
    <w:rsid w:val="00DE271F"/>
    <w:rsid w:val="00DE2B44"/>
    <w:rsid w:val="00DE302C"/>
    <w:rsid w:val="00DE3163"/>
    <w:rsid w:val="00DE36C3"/>
    <w:rsid w:val="00DE53AD"/>
    <w:rsid w:val="00DE61CF"/>
    <w:rsid w:val="00DF1F71"/>
    <w:rsid w:val="00DF203A"/>
    <w:rsid w:val="00DF57C6"/>
    <w:rsid w:val="00DF6EB9"/>
    <w:rsid w:val="00DF7E2B"/>
    <w:rsid w:val="00DF7E75"/>
    <w:rsid w:val="00E00417"/>
    <w:rsid w:val="00E01255"/>
    <w:rsid w:val="00E012C6"/>
    <w:rsid w:val="00E040F1"/>
    <w:rsid w:val="00E04C70"/>
    <w:rsid w:val="00E06281"/>
    <w:rsid w:val="00E07CE3"/>
    <w:rsid w:val="00E1055D"/>
    <w:rsid w:val="00E10C57"/>
    <w:rsid w:val="00E11887"/>
    <w:rsid w:val="00E11AE6"/>
    <w:rsid w:val="00E12B60"/>
    <w:rsid w:val="00E12D57"/>
    <w:rsid w:val="00E12D73"/>
    <w:rsid w:val="00E14D62"/>
    <w:rsid w:val="00E14EBC"/>
    <w:rsid w:val="00E152E1"/>
    <w:rsid w:val="00E16C78"/>
    <w:rsid w:val="00E17FFE"/>
    <w:rsid w:val="00E222DF"/>
    <w:rsid w:val="00E23000"/>
    <w:rsid w:val="00E23320"/>
    <w:rsid w:val="00E2591E"/>
    <w:rsid w:val="00E26EC4"/>
    <w:rsid w:val="00E309A1"/>
    <w:rsid w:val="00E3250D"/>
    <w:rsid w:val="00E34CD4"/>
    <w:rsid w:val="00E41D6F"/>
    <w:rsid w:val="00E421D4"/>
    <w:rsid w:val="00E42CEF"/>
    <w:rsid w:val="00E44410"/>
    <w:rsid w:val="00E44D52"/>
    <w:rsid w:val="00E46E7A"/>
    <w:rsid w:val="00E50459"/>
    <w:rsid w:val="00E5244F"/>
    <w:rsid w:val="00E56080"/>
    <w:rsid w:val="00E56994"/>
    <w:rsid w:val="00E6025C"/>
    <w:rsid w:val="00E6153E"/>
    <w:rsid w:val="00E61733"/>
    <w:rsid w:val="00E62975"/>
    <w:rsid w:val="00E646CE"/>
    <w:rsid w:val="00E67896"/>
    <w:rsid w:val="00E67CB2"/>
    <w:rsid w:val="00E70699"/>
    <w:rsid w:val="00E717F3"/>
    <w:rsid w:val="00E72241"/>
    <w:rsid w:val="00E75969"/>
    <w:rsid w:val="00E75FC7"/>
    <w:rsid w:val="00E777EC"/>
    <w:rsid w:val="00E80E54"/>
    <w:rsid w:val="00E81A11"/>
    <w:rsid w:val="00E82612"/>
    <w:rsid w:val="00E82BA9"/>
    <w:rsid w:val="00E84238"/>
    <w:rsid w:val="00E843BF"/>
    <w:rsid w:val="00E90D52"/>
    <w:rsid w:val="00E92EA4"/>
    <w:rsid w:val="00E94B87"/>
    <w:rsid w:val="00EA49EF"/>
    <w:rsid w:val="00EA67BB"/>
    <w:rsid w:val="00EB182B"/>
    <w:rsid w:val="00EB2035"/>
    <w:rsid w:val="00EB232F"/>
    <w:rsid w:val="00EB2D3D"/>
    <w:rsid w:val="00EB482B"/>
    <w:rsid w:val="00EB662C"/>
    <w:rsid w:val="00EC1F89"/>
    <w:rsid w:val="00EC2E14"/>
    <w:rsid w:val="00EC3093"/>
    <w:rsid w:val="00EC520D"/>
    <w:rsid w:val="00EC5330"/>
    <w:rsid w:val="00EC5490"/>
    <w:rsid w:val="00EC708A"/>
    <w:rsid w:val="00ED013D"/>
    <w:rsid w:val="00ED045E"/>
    <w:rsid w:val="00ED39EA"/>
    <w:rsid w:val="00ED3A1C"/>
    <w:rsid w:val="00ED402D"/>
    <w:rsid w:val="00ED4128"/>
    <w:rsid w:val="00ED463F"/>
    <w:rsid w:val="00ED5A37"/>
    <w:rsid w:val="00ED5D9B"/>
    <w:rsid w:val="00ED6734"/>
    <w:rsid w:val="00ED7C5F"/>
    <w:rsid w:val="00EE07CD"/>
    <w:rsid w:val="00EE2641"/>
    <w:rsid w:val="00EE45BB"/>
    <w:rsid w:val="00EE531F"/>
    <w:rsid w:val="00EE6A73"/>
    <w:rsid w:val="00EE6F24"/>
    <w:rsid w:val="00EF07AD"/>
    <w:rsid w:val="00EF108B"/>
    <w:rsid w:val="00EF3CB9"/>
    <w:rsid w:val="00EF6422"/>
    <w:rsid w:val="00EF6D6E"/>
    <w:rsid w:val="00EF7EE3"/>
    <w:rsid w:val="00F011A6"/>
    <w:rsid w:val="00F01922"/>
    <w:rsid w:val="00F027CB"/>
    <w:rsid w:val="00F0351E"/>
    <w:rsid w:val="00F04076"/>
    <w:rsid w:val="00F05101"/>
    <w:rsid w:val="00F056EA"/>
    <w:rsid w:val="00F058C8"/>
    <w:rsid w:val="00F074B2"/>
    <w:rsid w:val="00F11BCE"/>
    <w:rsid w:val="00F1209F"/>
    <w:rsid w:val="00F1259A"/>
    <w:rsid w:val="00F13058"/>
    <w:rsid w:val="00F130D9"/>
    <w:rsid w:val="00F1319A"/>
    <w:rsid w:val="00F135A1"/>
    <w:rsid w:val="00F1379B"/>
    <w:rsid w:val="00F13B52"/>
    <w:rsid w:val="00F15AE8"/>
    <w:rsid w:val="00F16773"/>
    <w:rsid w:val="00F16859"/>
    <w:rsid w:val="00F2077F"/>
    <w:rsid w:val="00F22359"/>
    <w:rsid w:val="00F22BAC"/>
    <w:rsid w:val="00F22FE4"/>
    <w:rsid w:val="00F23A3C"/>
    <w:rsid w:val="00F246C9"/>
    <w:rsid w:val="00F247C2"/>
    <w:rsid w:val="00F26739"/>
    <w:rsid w:val="00F26B31"/>
    <w:rsid w:val="00F26ED9"/>
    <w:rsid w:val="00F279D0"/>
    <w:rsid w:val="00F3050C"/>
    <w:rsid w:val="00F305D3"/>
    <w:rsid w:val="00F357B5"/>
    <w:rsid w:val="00F37385"/>
    <w:rsid w:val="00F40130"/>
    <w:rsid w:val="00F42F7F"/>
    <w:rsid w:val="00F43436"/>
    <w:rsid w:val="00F45C7D"/>
    <w:rsid w:val="00F4611C"/>
    <w:rsid w:val="00F46E6E"/>
    <w:rsid w:val="00F475CB"/>
    <w:rsid w:val="00F5141E"/>
    <w:rsid w:val="00F51501"/>
    <w:rsid w:val="00F517B9"/>
    <w:rsid w:val="00F51AD4"/>
    <w:rsid w:val="00F528A0"/>
    <w:rsid w:val="00F53199"/>
    <w:rsid w:val="00F553FD"/>
    <w:rsid w:val="00F60833"/>
    <w:rsid w:val="00F62CF2"/>
    <w:rsid w:val="00F63952"/>
    <w:rsid w:val="00F66459"/>
    <w:rsid w:val="00F671E3"/>
    <w:rsid w:val="00F71489"/>
    <w:rsid w:val="00F71A8D"/>
    <w:rsid w:val="00F74AC8"/>
    <w:rsid w:val="00F756A3"/>
    <w:rsid w:val="00F756C7"/>
    <w:rsid w:val="00F77FE7"/>
    <w:rsid w:val="00F80A42"/>
    <w:rsid w:val="00F811BE"/>
    <w:rsid w:val="00F83268"/>
    <w:rsid w:val="00F83B83"/>
    <w:rsid w:val="00F854AE"/>
    <w:rsid w:val="00F85B41"/>
    <w:rsid w:val="00F86403"/>
    <w:rsid w:val="00F8707A"/>
    <w:rsid w:val="00F87FDE"/>
    <w:rsid w:val="00F90777"/>
    <w:rsid w:val="00F918C0"/>
    <w:rsid w:val="00F92994"/>
    <w:rsid w:val="00F9386F"/>
    <w:rsid w:val="00F964E5"/>
    <w:rsid w:val="00F96E9C"/>
    <w:rsid w:val="00FA0E9B"/>
    <w:rsid w:val="00FA117B"/>
    <w:rsid w:val="00FA3513"/>
    <w:rsid w:val="00FA3DBE"/>
    <w:rsid w:val="00FA455C"/>
    <w:rsid w:val="00FA47AC"/>
    <w:rsid w:val="00FA4901"/>
    <w:rsid w:val="00FA65C3"/>
    <w:rsid w:val="00FA671E"/>
    <w:rsid w:val="00FA6FF9"/>
    <w:rsid w:val="00FA75F2"/>
    <w:rsid w:val="00FA7637"/>
    <w:rsid w:val="00FB4482"/>
    <w:rsid w:val="00FB4697"/>
    <w:rsid w:val="00FB738B"/>
    <w:rsid w:val="00FC0276"/>
    <w:rsid w:val="00FC0F5A"/>
    <w:rsid w:val="00FC2BBF"/>
    <w:rsid w:val="00FC3EDB"/>
    <w:rsid w:val="00FC40F3"/>
    <w:rsid w:val="00FC719B"/>
    <w:rsid w:val="00FD13D7"/>
    <w:rsid w:val="00FD3C8A"/>
    <w:rsid w:val="00FD4297"/>
    <w:rsid w:val="00FD4B4C"/>
    <w:rsid w:val="00FE2664"/>
    <w:rsid w:val="00FE5752"/>
    <w:rsid w:val="00FE5DF7"/>
    <w:rsid w:val="00FF3B83"/>
    <w:rsid w:val="00FF3EBA"/>
    <w:rsid w:val="00FF4532"/>
    <w:rsid w:val="00FF4B5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065A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4"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E096F"/>
    <w:rPr>
      <w:rFonts w:ascii="Times New Roman" w:hAnsi="Times New Roman" w:cs="Times New Roman"/>
      <w:lang w:eastAsia="zh-CN"/>
    </w:rPr>
  </w:style>
  <w:style w:type="paragraph" w:styleId="Heading1">
    <w:name w:val="heading 1"/>
    <w:basedOn w:val="Normal"/>
    <w:next w:val="Normal"/>
    <w:link w:val="Heading1Char"/>
    <w:uiPriority w:val="4"/>
    <w:qFormat/>
    <w:rsid w:val="003444EF"/>
    <w:pPr>
      <w:keepNext/>
      <w:keepLines/>
      <w:numPr>
        <w:numId w:val="16"/>
      </w:numPr>
      <w:jc w:val="center"/>
      <w:outlineLvl w:val="0"/>
    </w:pPr>
    <w:rPr>
      <w:rFonts w:asciiTheme="majorHAnsi" w:eastAsiaTheme="majorEastAsia" w:hAnsiTheme="majorHAnsi" w:cstheme="majorBidi"/>
      <w:b/>
      <w:bCs/>
      <w:kern w:val="24"/>
      <w:lang w:eastAsia="ja-JP"/>
    </w:rPr>
  </w:style>
  <w:style w:type="paragraph" w:styleId="Heading2">
    <w:name w:val="heading 2"/>
    <w:basedOn w:val="Normal"/>
    <w:next w:val="Normal"/>
    <w:link w:val="Heading2Char"/>
    <w:uiPriority w:val="4"/>
    <w:unhideWhenUsed/>
    <w:qFormat/>
    <w:pPr>
      <w:keepNext/>
      <w:keepLines/>
      <w:numPr>
        <w:ilvl w:val="1"/>
        <w:numId w:val="16"/>
      </w:numPr>
      <w:outlineLvl w:val="1"/>
    </w:pPr>
    <w:rPr>
      <w:rFonts w:asciiTheme="majorHAnsi" w:eastAsiaTheme="majorEastAsia" w:hAnsiTheme="majorHAnsi" w:cstheme="majorBidi"/>
      <w:b/>
      <w:bCs/>
      <w:kern w:val="24"/>
      <w:lang w:eastAsia="ja-JP"/>
    </w:rPr>
  </w:style>
  <w:style w:type="paragraph" w:styleId="Heading3">
    <w:name w:val="heading 3"/>
    <w:basedOn w:val="Normal"/>
    <w:next w:val="Normal"/>
    <w:link w:val="Heading3Char"/>
    <w:uiPriority w:val="4"/>
    <w:unhideWhenUsed/>
    <w:qFormat/>
    <w:pPr>
      <w:keepNext/>
      <w:keepLines/>
      <w:numPr>
        <w:ilvl w:val="2"/>
        <w:numId w:val="16"/>
      </w:numPr>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numPr>
        <w:ilvl w:val="3"/>
        <w:numId w:val="16"/>
      </w:numPr>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numPr>
        <w:ilvl w:val="4"/>
        <w:numId w:val="16"/>
      </w:numPr>
      <w:outlineLvl w:val="4"/>
    </w:pPr>
    <w:rPr>
      <w:rFonts w:asciiTheme="majorHAnsi" w:eastAsiaTheme="majorEastAsia" w:hAnsiTheme="majorHAnsi" w:cstheme="majorBidi"/>
      <w:i/>
      <w:iCs/>
      <w:kern w:val="24"/>
      <w:lang w:eastAsia="ja-JP"/>
    </w:rPr>
  </w:style>
  <w:style w:type="paragraph" w:styleId="Heading6">
    <w:name w:val="heading 6"/>
    <w:basedOn w:val="Normal"/>
    <w:next w:val="Normal"/>
    <w:link w:val="Heading6Char"/>
    <w:uiPriority w:val="9"/>
    <w:semiHidden/>
    <w:qFormat/>
    <w:pPr>
      <w:keepNext/>
      <w:keepLines/>
      <w:numPr>
        <w:ilvl w:val="5"/>
        <w:numId w:val="16"/>
      </w:numPr>
      <w:spacing w:before="40"/>
      <w:outlineLvl w:val="5"/>
    </w:pPr>
    <w:rPr>
      <w:rFonts w:asciiTheme="majorHAnsi" w:eastAsiaTheme="majorEastAsia" w:hAnsiTheme="majorHAnsi" w:cstheme="majorBidi"/>
      <w:color w:val="243F60" w:themeColor="accent1" w:themeShade="7F"/>
      <w:kern w:val="24"/>
      <w:lang w:eastAsia="ja-JP"/>
    </w:rPr>
  </w:style>
  <w:style w:type="paragraph" w:styleId="Heading7">
    <w:name w:val="heading 7"/>
    <w:basedOn w:val="Normal"/>
    <w:next w:val="Normal"/>
    <w:link w:val="Heading7Char"/>
    <w:uiPriority w:val="9"/>
    <w:semiHidden/>
    <w:qFormat/>
    <w:pPr>
      <w:keepNext/>
      <w:keepLines/>
      <w:numPr>
        <w:ilvl w:val="6"/>
        <w:numId w:val="16"/>
      </w:numPr>
      <w:spacing w:before="40"/>
      <w:outlineLvl w:val="6"/>
    </w:pPr>
    <w:rPr>
      <w:rFonts w:asciiTheme="majorHAnsi" w:eastAsiaTheme="majorEastAsia" w:hAnsiTheme="majorHAnsi" w:cstheme="majorBidi"/>
      <w:i/>
      <w:iCs/>
      <w:color w:val="243F60" w:themeColor="accent1" w:themeShade="7F"/>
      <w:kern w:val="24"/>
      <w:lang w:eastAsia="ja-JP"/>
    </w:rPr>
  </w:style>
  <w:style w:type="paragraph" w:styleId="Heading8">
    <w:name w:val="heading 8"/>
    <w:basedOn w:val="Normal"/>
    <w:next w:val="Normal"/>
    <w:link w:val="Heading8Char"/>
    <w:uiPriority w:val="9"/>
    <w:semiHidden/>
    <w:qFormat/>
    <w:pPr>
      <w:keepNext/>
      <w:keepLines/>
      <w:numPr>
        <w:ilvl w:val="7"/>
        <w:numId w:val="16"/>
      </w:numPr>
      <w:spacing w:before="40"/>
      <w:outlineLvl w:val="7"/>
    </w:pPr>
    <w:rPr>
      <w:rFonts w:asciiTheme="majorHAnsi" w:eastAsiaTheme="majorEastAsia" w:hAnsiTheme="majorHAnsi" w:cstheme="majorBidi"/>
      <w:color w:val="272727" w:themeColor="text1" w:themeTint="D8"/>
      <w:kern w:val="24"/>
      <w:sz w:val="21"/>
      <w:szCs w:val="21"/>
      <w:lang w:eastAsia="ja-JP"/>
    </w:rPr>
  </w:style>
  <w:style w:type="paragraph" w:styleId="Heading9">
    <w:name w:val="heading 9"/>
    <w:basedOn w:val="Normal"/>
    <w:next w:val="Normal"/>
    <w:link w:val="Heading9Char"/>
    <w:uiPriority w:val="9"/>
    <w:semiHidden/>
    <w:qFormat/>
    <w:pPr>
      <w:keepNext/>
      <w:keepLines/>
      <w:numPr>
        <w:ilvl w:val="8"/>
        <w:numId w:val="16"/>
      </w:numPr>
      <w:spacing w:before="40"/>
      <w:outlineLvl w:val="8"/>
    </w:pPr>
    <w:rPr>
      <w:rFonts w:asciiTheme="majorHAnsi" w:eastAsiaTheme="majorEastAsia" w:hAnsiTheme="majorHAnsi" w:cstheme="majorBidi"/>
      <w:i/>
      <w:iCs/>
      <w:color w:val="272727" w:themeColor="text1" w:themeTint="D8"/>
      <w:kern w:val="24"/>
      <w:sz w:val="21"/>
      <w:szCs w:val="2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jc w:val="center"/>
      <w:outlineLvl w:val="0"/>
    </w:pPr>
    <w:rPr>
      <w:rFonts w:asciiTheme="majorHAnsi" w:eastAsiaTheme="majorEastAsia" w:hAnsiTheme="majorHAnsi" w:cstheme="majorBidi"/>
      <w:kern w:val="24"/>
      <w:lang w:eastAsia="ja-JP"/>
    </w:rPr>
  </w:style>
  <w:style w:type="paragraph" w:styleId="Header">
    <w:name w:val="header"/>
    <w:basedOn w:val="Normal"/>
    <w:link w:val="HeaderChar"/>
    <w:uiPriority w:val="99"/>
    <w:unhideWhenUsed/>
    <w:qFormat/>
    <w:rPr>
      <w:rFonts w:asciiTheme="minorHAnsi" w:hAnsiTheme="minorHAnsi" w:cstheme="minorBidi"/>
      <w:kern w:val="24"/>
      <w:lang w:eastAsia="ja-JP"/>
    </w:r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4"/>
    <w:rsid w:val="003444EF"/>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Pr>
      <w:rFonts w:ascii="Segoe UI" w:hAnsi="Segoe UI" w:cs="Segoe UI"/>
      <w:kern w:val="24"/>
      <w:sz w:val="18"/>
      <w:szCs w:val="18"/>
      <w:lang w:eastAsia="ja-JP"/>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rPr>
      <w:rFonts w:asciiTheme="minorHAnsi" w:hAnsiTheme="minorHAnsi" w:cstheme="minorBidi"/>
      <w:kern w:val="24"/>
      <w:lang w:eastAsia="ja-JP"/>
    </w:rPr>
  </w:style>
  <w:style w:type="paragraph" w:styleId="BlockText">
    <w:name w:val="Block Text"/>
    <w:basedOn w:val="Normal"/>
    <w:uiPriority w:val="99"/>
    <w:semiHidden/>
    <w:unhideWhenUsed/>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hAnsiTheme="minorHAnsi" w:cstheme="minorBidi"/>
      <w:i/>
      <w:iCs/>
      <w:color w:val="4F81BD" w:themeColor="accent1"/>
      <w:kern w:val="24"/>
      <w:lang w:eastAsia="ja-JP"/>
    </w:rPr>
  </w:style>
  <w:style w:type="paragraph" w:styleId="BodyText">
    <w:name w:val="Body Text"/>
    <w:basedOn w:val="Normal"/>
    <w:link w:val="BodyTextChar"/>
    <w:uiPriority w:val="99"/>
    <w:semiHidden/>
    <w:unhideWhenUsed/>
    <w:pPr>
      <w:spacing w:after="120"/>
    </w:pPr>
    <w:rPr>
      <w:rFonts w:asciiTheme="minorHAnsi" w:hAnsiTheme="minorHAnsi" w:cstheme="minorBidi"/>
      <w:kern w:val="24"/>
      <w:lang w:eastAsia="ja-JP"/>
    </w:r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rPr>
      <w:rFonts w:asciiTheme="minorHAnsi" w:hAnsiTheme="minorHAnsi" w:cstheme="minorBidi"/>
      <w:kern w:val="24"/>
      <w:lang w:eastAsia="ja-JP"/>
    </w:r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pPr>
    <w:rPr>
      <w:rFonts w:asciiTheme="minorHAnsi" w:hAnsiTheme="minorHAnsi" w:cstheme="minorBidi"/>
      <w:kern w:val="24"/>
      <w:sz w:val="16"/>
      <w:szCs w:val="16"/>
      <w:lang w:eastAsia="ja-JP"/>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rPr>
      <w:rFonts w:asciiTheme="minorHAnsi" w:hAnsiTheme="minorHAnsi" w:cstheme="minorBidi"/>
      <w:kern w:val="24"/>
      <w:lang w:eastAsia="ja-JP"/>
    </w:r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rPr>
      <w:rFonts w:asciiTheme="minorHAnsi" w:hAnsiTheme="minorHAnsi" w:cstheme="minorBidi"/>
      <w:kern w:val="24"/>
      <w:lang w:eastAsia="ja-JP"/>
    </w:r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pPr>
    <w:rPr>
      <w:rFonts w:asciiTheme="minorHAnsi" w:hAnsiTheme="minorHAnsi" w:cstheme="minorBidi"/>
      <w:kern w:val="24"/>
      <w:sz w:val="16"/>
      <w:szCs w:val="16"/>
      <w:lang w:eastAsia="ja-JP"/>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rsid w:val="00F16773"/>
    <w:pPr>
      <w:spacing w:after="200" w:line="240" w:lineRule="auto"/>
      <w:ind w:firstLine="0"/>
      <w:jc w:val="center"/>
    </w:pPr>
    <w:rPr>
      <w:rFonts w:asciiTheme="minorHAnsi" w:hAnsiTheme="minorHAnsi" w:cstheme="minorBidi"/>
      <w:i/>
      <w:iCs/>
      <w:color w:val="1F497D" w:themeColor="text2"/>
      <w:kern w:val="24"/>
      <w:sz w:val="18"/>
      <w:szCs w:val="18"/>
      <w:lang w:eastAsia="ja-JP"/>
    </w:rPr>
  </w:style>
  <w:style w:type="paragraph" w:styleId="Closing">
    <w:name w:val="Closing"/>
    <w:basedOn w:val="Normal"/>
    <w:link w:val="ClosingChar"/>
    <w:uiPriority w:val="99"/>
    <w:semiHidden/>
    <w:unhideWhenUsed/>
    <w:pPr>
      <w:ind w:left="4320"/>
    </w:pPr>
    <w:rPr>
      <w:rFonts w:asciiTheme="minorHAnsi" w:hAnsiTheme="minorHAnsi" w:cstheme="minorBidi"/>
      <w:kern w:val="24"/>
      <w:lang w:eastAsia="ja-JP"/>
    </w:r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Pr>
      <w:rFonts w:asciiTheme="minorHAnsi" w:hAnsiTheme="minorHAnsi" w:cstheme="minorBidi"/>
      <w:kern w:val="24"/>
      <w:sz w:val="20"/>
      <w:szCs w:val="20"/>
      <w:lang w:eastAsia="ja-JP"/>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rPr>
      <w:rFonts w:asciiTheme="minorHAnsi" w:hAnsiTheme="minorHAnsi" w:cstheme="minorBidi"/>
      <w:kern w:val="24"/>
      <w:lang w:eastAsia="ja-JP"/>
    </w:r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Pr>
      <w:rFonts w:ascii="Segoe UI" w:hAnsi="Segoe UI" w:cs="Segoe UI"/>
      <w:kern w:val="24"/>
      <w:sz w:val="16"/>
      <w:szCs w:val="16"/>
      <w:lang w:eastAsia="ja-JP"/>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rPr>
      <w:rFonts w:asciiTheme="minorHAnsi" w:hAnsiTheme="minorHAnsi" w:cstheme="minorBidi"/>
      <w:kern w:val="24"/>
      <w:lang w:eastAsia="ja-JP"/>
    </w:r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Pr>
      <w:rFonts w:asciiTheme="minorHAnsi" w:hAnsiTheme="minorHAnsi" w:cstheme="minorBidi"/>
      <w:kern w:val="24"/>
      <w:sz w:val="20"/>
      <w:szCs w:val="20"/>
      <w:lang w:eastAsia="ja-JP"/>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ind w:left="2880"/>
    </w:pPr>
    <w:rPr>
      <w:rFonts w:asciiTheme="majorHAnsi" w:eastAsiaTheme="majorEastAsia" w:hAnsiTheme="majorHAnsi" w:cstheme="majorBidi"/>
      <w:kern w:val="24"/>
      <w:lang w:eastAsia="ja-JP"/>
    </w:rPr>
  </w:style>
  <w:style w:type="paragraph" w:styleId="EnvelopeReturn">
    <w:name w:val="envelope return"/>
    <w:basedOn w:val="Normal"/>
    <w:uiPriority w:val="99"/>
    <w:semiHidden/>
    <w:unhideWhenUsed/>
    <w:rPr>
      <w:rFonts w:asciiTheme="majorHAnsi" w:eastAsiaTheme="majorEastAsia" w:hAnsiTheme="majorHAnsi" w:cstheme="majorBidi"/>
      <w:kern w:val="24"/>
      <w:sz w:val="20"/>
      <w:szCs w:val="20"/>
      <w:lang w:eastAsia="ja-JP"/>
    </w:rPr>
  </w:style>
  <w:style w:type="paragraph" w:styleId="Footer">
    <w:name w:val="footer"/>
    <w:basedOn w:val="Normal"/>
    <w:link w:val="FooterChar"/>
    <w:uiPriority w:val="99"/>
    <w:unhideWhenUsed/>
    <w:pPr>
      <w:tabs>
        <w:tab w:val="center" w:pos="4680"/>
        <w:tab w:val="right" w:pos="9360"/>
      </w:tabs>
    </w:pPr>
    <w:rPr>
      <w:rFonts w:asciiTheme="minorHAnsi" w:hAnsiTheme="minorHAnsi" w:cstheme="minorBidi"/>
      <w:kern w:val="24"/>
      <w:lang w:eastAsia="ja-JP"/>
    </w:r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3F60"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43F60"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rPr>
      <w:rFonts w:asciiTheme="minorHAnsi" w:hAnsiTheme="minorHAnsi" w:cstheme="minorBidi"/>
      <w:i/>
      <w:iCs/>
      <w:kern w:val="24"/>
      <w:lang w:eastAsia="ja-JP"/>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Pr>
      <w:rFonts w:ascii="Consolas" w:hAnsi="Consolas" w:cs="Consolas"/>
      <w:kern w:val="24"/>
      <w:sz w:val="20"/>
      <w:szCs w:val="20"/>
      <w:lang w:eastAsia="ja-JP"/>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ind w:left="240"/>
    </w:pPr>
    <w:rPr>
      <w:rFonts w:asciiTheme="minorHAnsi" w:hAnsiTheme="minorHAnsi" w:cstheme="minorBidi"/>
      <w:kern w:val="24"/>
      <w:lang w:eastAsia="ja-JP"/>
    </w:rPr>
  </w:style>
  <w:style w:type="paragraph" w:styleId="Index2">
    <w:name w:val="index 2"/>
    <w:basedOn w:val="Normal"/>
    <w:next w:val="Normal"/>
    <w:autoRedefine/>
    <w:uiPriority w:val="99"/>
    <w:semiHidden/>
    <w:unhideWhenUsed/>
    <w:pPr>
      <w:ind w:left="480"/>
    </w:pPr>
    <w:rPr>
      <w:rFonts w:asciiTheme="minorHAnsi" w:hAnsiTheme="minorHAnsi" w:cstheme="minorBidi"/>
      <w:kern w:val="24"/>
      <w:lang w:eastAsia="ja-JP"/>
    </w:rPr>
  </w:style>
  <w:style w:type="paragraph" w:styleId="Index3">
    <w:name w:val="index 3"/>
    <w:basedOn w:val="Normal"/>
    <w:next w:val="Normal"/>
    <w:autoRedefine/>
    <w:uiPriority w:val="99"/>
    <w:semiHidden/>
    <w:unhideWhenUsed/>
    <w:pPr>
      <w:ind w:left="720"/>
    </w:pPr>
    <w:rPr>
      <w:rFonts w:asciiTheme="minorHAnsi" w:hAnsiTheme="minorHAnsi" w:cstheme="minorBidi"/>
      <w:kern w:val="24"/>
      <w:lang w:eastAsia="ja-JP"/>
    </w:rPr>
  </w:style>
  <w:style w:type="paragraph" w:styleId="Index4">
    <w:name w:val="index 4"/>
    <w:basedOn w:val="Normal"/>
    <w:next w:val="Normal"/>
    <w:autoRedefine/>
    <w:uiPriority w:val="99"/>
    <w:semiHidden/>
    <w:unhideWhenUsed/>
    <w:pPr>
      <w:ind w:left="960"/>
    </w:pPr>
    <w:rPr>
      <w:rFonts w:asciiTheme="minorHAnsi" w:hAnsiTheme="minorHAnsi" w:cstheme="minorBidi"/>
      <w:kern w:val="24"/>
      <w:lang w:eastAsia="ja-JP"/>
    </w:rPr>
  </w:style>
  <w:style w:type="paragraph" w:styleId="Index5">
    <w:name w:val="index 5"/>
    <w:basedOn w:val="Normal"/>
    <w:next w:val="Normal"/>
    <w:autoRedefine/>
    <w:uiPriority w:val="99"/>
    <w:semiHidden/>
    <w:unhideWhenUsed/>
    <w:pPr>
      <w:ind w:left="1200"/>
    </w:pPr>
    <w:rPr>
      <w:rFonts w:asciiTheme="minorHAnsi" w:hAnsiTheme="minorHAnsi" w:cstheme="minorBidi"/>
      <w:kern w:val="24"/>
      <w:lang w:eastAsia="ja-JP"/>
    </w:rPr>
  </w:style>
  <w:style w:type="paragraph" w:styleId="Index6">
    <w:name w:val="index 6"/>
    <w:basedOn w:val="Normal"/>
    <w:next w:val="Normal"/>
    <w:autoRedefine/>
    <w:uiPriority w:val="99"/>
    <w:semiHidden/>
    <w:unhideWhenUsed/>
    <w:pPr>
      <w:ind w:left="1440"/>
    </w:pPr>
    <w:rPr>
      <w:rFonts w:asciiTheme="minorHAnsi" w:hAnsiTheme="minorHAnsi" w:cstheme="minorBidi"/>
      <w:kern w:val="24"/>
      <w:lang w:eastAsia="ja-JP"/>
    </w:rPr>
  </w:style>
  <w:style w:type="paragraph" w:styleId="Index7">
    <w:name w:val="index 7"/>
    <w:basedOn w:val="Normal"/>
    <w:next w:val="Normal"/>
    <w:autoRedefine/>
    <w:uiPriority w:val="99"/>
    <w:semiHidden/>
    <w:unhideWhenUsed/>
    <w:pPr>
      <w:ind w:left="1680"/>
    </w:pPr>
    <w:rPr>
      <w:rFonts w:asciiTheme="minorHAnsi" w:hAnsiTheme="minorHAnsi" w:cstheme="minorBidi"/>
      <w:kern w:val="24"/>
      <w:lang w:eastAsia="ja-JP"/>
    </w:rPr>
  </w:style>
  <w:style w:type="paragraph" w:styleId="Index8">
    <w:name w:val="index 8"/>
    <w:basedOn w:val="Normal"/>
    <w:next w:val="Normal"/>
    <w:autoRedefine/>
    <w:uiPriority w:val="99"/>
    <w:semiHidden/>
    <w:unhideWhenUsed/>
    <w:pPr>
      <w:ind w:left="1920"/>
    </w:pPr>
    <w:rPr>
      <w:rFonts w:asciiTheme="minorHAnsi" w:hAnsiTheme="minorHAnsi" w:cstheme="minorBidi"/>
      <w:kern w:val="24"/>
      <w:lang w:eastAsia="ja-JP"/>
    </w:rPr>
  </w:style>
  <w:style w:type="paragraph" w:styleId="Index9">
    <w:name w:val="index 9"/>
    <w:basedOn w:val="Normal"/>
    <w:next w:val="Normal"/>
    <w:autoRedefine/>
    <w:uiPriority w:val="99"/>
    <w:semiHidden/>
    <w:unhideWhenUsed/>
    <w:pPr>
      <w:ind w:left="2160"/>
    </w:pPr>
    <w:rPr>
      <w:rFonts w:asciiTheme="minorHAnsi" w:hAnsiTheme="minorHAnsi" w:cstheme="minorBidi"/>
      <w:kern w:val="24"/>
      <w:lang w:eastAsia="ja-JP"/>
    </w:rPr>
  </w:style>
  <w:style w:type="paragraph" w:styleId="IndexHeading">
    <w:name w:val="index heading"/>
    <w:basedOn w:val="Normal"/>
    <w:next w:val="Index1"/>
    <w:uiPriority w:val="99"/>
    <w:semiHidden/>
    <w:unhideWhenUsed/>
    <w:rPr>
      <w:rFonts w:asciiTheme="majorHAnsi" w:eastAsiaTheme="majorEastAsia" w:hAnsiTheme="majorHAnsi" w:cstheme="majorBidi"/>
      <w:b/>
      <w:bCs/>
      <w:kern w:val="24"/>
      <w:lang w:eastAsia="ja-JP"/>
    </w:rPr>
  </w:style>
  <w:style w:type="paragraph" w:styleId="IntenseQuote">
    <w:name w:val="Intense Quote"/>
    <w:basedOn w:val="Normal"/>
    <w:next w:val="Normal"/>
    <w:link w:val="IntenseQuoteChar"/>
    <w:uiPriority w:val="30"/>
    <w:semiHidden/>
    <w:unhideWhenUsed/>
    <w:qFormat/>
    <w:pPr>
      <w:pBdr>
        <w:top w:val="single" w:sz="4" w:space="10" w:color="4F81BD" w:themeColor="accent1"/>
        <w:bottom w:val="single" w:sz="4" w:space="10" w:color="4F81BD" w:themeColor="accent1"/>
      </w:pBdr>
      <w:spacing w:before="360" w:after="360"/>
      <w:ind w:left="864" w:right="864"/>
      <w:jc w:val="center"/>
    </w:pPr>
    <w:rPr>
      <w:rFonts w:asciiTheme="minorHAnsi" w:hAnsiTheme="minorHAnsi" w:cstheme="minorBidi"/>
      <w:i/>
      <w:iCs/>
      <w:color w:val="4F81BD" w:themeColor="accent1"/>
      <w:kern w:val="24"/>
      <w:lang w:eastAsia="ja-JP"/>
    </w:rPr>
  </w:style>
  <w:style w:type="character" w:customStyle="1" w:styleId="IntenseQuoteChar">
    <w:name w:val="Intense Quote Char"/>
    <w:basedOn w:val="DefaultParagraphFont"/>
    <w:link w:val="IntenseQuote"/>
    <w:uiPriority w:val="30"/>
    <w:semiHidden/>
    <w:rPr>
      <w:i/>
      <w:iCs/>
      <w:color w:val="4F81BD" w:themeColor="accent1"/>
      <w:kern w:val="24"/>
    </w:rPr>
  </w:style>
  <w:style w:type="paragraph" w:styleId="List">
    <w:name w:val="List"/>
    <w:basedOn w:val="Normal"/>
    <w:uiPriority w:val="99"/>
    <w:semiHidden/>
    <w:unhideWhenUsed/>
    <w:pPr>
      <w:ind w:left="360"/>
      <w:contextualSpacing/>
    </w:pPr>
    <w:rPr>
      <w:rFonts w:asciiTheme="minorHAnsi" w:hAnsiTheme="minorHAnsi" w:cstheme="minorBidi"/>
      <w:kern w:val="24"/>
      <w:lang w:eastAsia="ja-JP"/>
    </w:rPr>
  </w:style>
  <w:style w:type="paragraph" w:styleId="List2">
    <w:name w:val="List 2"/>
    <w:basedOn w:val="Normal"/>
    <w:uiPriority w:val="99"/>
    <w:semiHidden/>
    <w:unhideWhenUsed/>
    <w:pPr>
      <w:ind w:left="720"/>
      <w:contextualSpacing/>
    </w:pPr>
    <w:rPr>
      <w:rFonts w:asciiTheme="minorHAnsi" w:hAnsiTheme="minorHAnsi" w:cstheme="minorBidi"/>
      <w:kern w:val="24"/>
      <w:lang w:eastAsia="ja-JP"/>
    </w:rPr>
  </w:style>
  <w:style w:type="paragraph" w:styleId="List3">
    <w:name w:val="List 3"/>
    <w:basedOn w:val="Normal"/>
    <w:uiPriority w:val="99"/>
    <w:semiHidden/>
    <w:unhideWhenUsed/>
    <w:pPr>
      <w:ind w:left="1080"/>
      <w:contextualSpacing/>
    </w:pPr>
    <w:rPr>
      <w:rFonts w:asciiTheme="minorHAnsi" w:hAnsiTheme="minorHAnsi" w:cstheme="minorBidi"/>
      <w:kern w:val="24"/>
      <w:lang w:eastAsia="ja-JP"/>
    </w:rPr>
  </w:style>
  <w:style w:type="paragraph" w:styleId="List4">
    <w:name w:val="List 4"/>
    <w:basedOn w:val="Normal"/>
    <w:uiPriority w:val="99"/>
    <w:semiHidden/>
    <w:unhideWhenUsed/>
    <w:pPr>
      <w:ind w:left="1440"/>
      <w:contextualSpacing/>
    </w:pPr>
    <w:rPr>
      <w:rFonts w:asciiTheme="minorHAnsi" w:hAnsiTheme="minorHAnsi" w:cstheme="minorBidi"/>
      <w:kern w:val="24"/>
      <w:lang w:eastAsia="ja-JP"/>
    </w:rPr>
  </w:style>
  <w:style w:type="paragraph" w:styleId="List5">
    <w:name w:val="List 5"/>
    <w:basedOn w:val="Normal"/>
    <w:uiPriority w:val="99"/>
    <w:semiHidden/>
    <w:unhideWhenUsed/>
    <w:pPr>
      <w:ind w:left="1800"/>
      <w:contextualSpacing/>
    </w:pPr>
    <w:rPr>
      <w:rFonts w:asciiTheme="minorHAnsi" w:hAnsiTheme="minorHAnsi" w:cstheme="minorBidi"/>
      <w:kern w:val="24"/>
      <w:lang w:eastAsia="ja-JP"/>
    </w:rPr>
  </w:style>
  <w:style w:type="paragraph" w:styleId="ListBullet">
    <w:name w:val="List Bullet"/>
    <w:basedOn w:val="Normal"/>
    <w:uiPriority w:val="9"/>
    <w:unhideWhenUsed/>
    <w:qFormat/>
    <w:pPr>
      <w:numPr>
        <w:numId w:val="1"/>
      </w:numPr>
      <w:contextualSpacing/>
    </w:pPr>
    <w:rPr>
      <w:rFonts w:asciiTheme="minorHAnsi" w:hAnsiTheme="minorHAnsi" w:cstheme="minorBidi"/>
      <w:kern w:val="24"/>
      <w:lang w:eastAsia="ja-JP"/>
    </w:rPr>
  </w:style>
  <w:style w:type="paragraph" w:styleId="ListBullet2">
    <w:name w:val="List Bullet 2"/>
    <w:basedOn w:val="Normal"/>
    <w:uiPriority w:val="99"/>
    <w:semiHidden/>
    <w:unhideWhenUsed/>
    <w:pPr>
      <w:numPr>
        <w:numId w:val="2"/>
      </w:numPr>
      <w:ind w:firstLine="0"/>
      <w:contextualSpacing/>
    </w:pPr>
    <w:rPr>
      <w:rFonts w:asciiTheme="minorHAnsi" w:hAnsiTheme="minorHAnsi" w:cstheme="minorBidi"/>
      <w:kern w:val="24"/>
      <w:lang w:eastAsia="ja-JP"/>
    </w:rPr>
  </w:style>
  <w:style w:type="paragraph" w:styleId="ListBullet3">
    <w:name w:val="List Bullet 3"/>
    <w:basedOn w:val="Normal"/>
    <w:uiPriority w:val="99"/>
    <w:semiHidden/>
    <w:unhideWhenUsed/>
    <w:pPr>
      <w:numPr>
        <w:numId w:val="3"/>
      </w:numPr>
      <w:ind w:firstLine="0"/>
      <w:contextualSpacing/>
    </w:pPr>
    <w:rPr>
      <w:rFonts w:asciiTheme="minorHAnsi" w:hAnsiTheme="minorHAnsi" w:cstheme="minorBidi"/>
      <w:kern w:val="24"/>
      <w:lang w:eastAsia="ja-JP"/>
    </w:rPr>
  </w:style>
  <w:style w:type="paragraph" w:styleId="ListBullet4">
    <w:name w:val="List Bullet 4"/>
    <w:basedOn w:val="Normal"/>
    <w:uiPriority w:val="99"/>
    <w:semiHidden/>
    <w:unhideWhenUsed/>
    <w:pPr>
      <w:numPr>
        <w:numId w:val="4"/>
      </w:numPr>
      <w:ind w:firstLine="0"/>
      <w:contextualSpacing/>
    </w:pPr>
    <w:rPr>
      <w:rFonts w:asciiTheme="minorHAnsi" w:hAnsiTheme="minorHAnsi" w:cstheme="minorBidi"/>
      <w:kern w:val="24"/>
      <w:lang w:eastAsia="ja-JP"/>
    </w:rPr>
  </w:style>
  <w:style w:type="paragraph" w:styleId="ListBullet5">
    <w:name w:val="List Bullet 5"/>
    <w:basedOn w:val="Normal"/>
    <w:uiPriority w:val="99"/>
    <w:semiHidden/>
    <w:unhideWhenUsed/>
    <w:pPr>
      <w:numPr>
        <w:numId w:val="5"/>
      </w:numPr>
      <w:ind w:firstLine="0"/>
      <w:contextualSpacing/>
    </w:pPr>
    <w:rPr>
      <w:rFonts w:asciiTheme="minorHAnsi" w:hAnsiTheme="minorHAnsi" w:cstheme="minorBidi"/>
      <w:kern w:val="24"/>
      <w:lang w:eastAsia="ja-JP"/>
    </w:rPr>
  </w:style>
  <w:style w:type="paragraph" w:styleId="ListContinue">
    <w:name w:val="List Continue"/>
    <w:basedOn w:val="Normal"/>
    <w:uiPriority w:val="99"/>
    <w:semiHidden/>
    <w:unhideWhenUsed/>
    <w:pPr>
      <w:spacing w:after="120"/>
      <w:ind w:left="360"/>
      <w:contextualSpacing/>
    </w:pPr>
    <w:rPr>
      <w:rFonts w:asciiTheme="minorHAnsi" w:hAnsiTheme="minorHAnsi" w:cstheme="minorBidi"/>
      <w:kern w:val="24"/>
      <w:lang w:eastAsia="ja-JP"/>
    </w:rPr>
  </w:style>
  <w:style w:type="paragraph" w:styleId="ListContinue2">
    <w:name w:val="List Continue 2"/>
    <w:basedOn w:val="Normal"/>
    <w:uiPriority w:val="99"/>
    <w:semiHidden/>
    <w:unhideWhenUsed/>
    <w:pPr>
      <w:spacing w:after="120"/>
      <w:ind w:left="720"/>
      <w:contextualSpacing/>
    </w:pPr>
    <w:rPr>
      <w:rFonts w:asciiTheme="minorHAnsi" w:hAnsiTheme="minorHAnsi" w:cstheme="minorBidi"/>
      <w:kern w:val="24"/>
      <w:lang w:eastAsia="ja-JP"/>
    </w:rPr>
  </w:style>
  <w:style w:type="paragraph" w:styleId="ListContinue3">
    <w:name w:val="List Continue 3"/>
    <w:basedOn w:val="Normal"/>
    <w:uiPriority w:val="99"/>
    <w:semiHidden/>
    <w:unhideWhenUsed/>
    <w:pPr>
      <w:spacing w:after="120"/>
      <w:ind w:left="1080"/>
      <w:contextualSpacing/>
    </w:pPr>
    <w:rPr>
      <w:rFonts w:asciiTheme="minorHAnsi" w:hAnsiTheme="minorHAnsi" w:cstheme="minorBidi"/>
      <w:kern w:val="24"/>
      <w:lang w:eastAsia="ja-JP"/>
    </w:rPr>
  </w:style>
  <w:style w:type="paragraph" w:styleId="ListContinue4">
    <w:name w:val="List Continue 4"/>
    <w:basedOn w:val="Normal"/>
    <w:uiPriority w:val="99"/>
    <w:semiHidden/>
    <w:unhideWhenUsed/>
    <w:pPr>
      <w:spacing w:after="120"/>
      <w:ind w:left="1440"/>
      <w:contextualSpacing/>
    </w:pPr>
    <w:rPr>
      <w:rFonts w:asciiTheme="minorHAnsi" w:hAnsiTheme="minorHAnsi" w:cstheme="minorBidi"/>
      <w:kern w:val="24"/>
      <w:lang w:eastAsia="ja-JP"/>
    </w:rPr>
  </w:style>
  <w:style w:type="paragraph" w:styleId="ListContinue5">
    <w:name w:val="List Continue 5"/>
    <w:basedOn w:val="Normal"/>
    <w:uiPriority w:val="99"/>
    <w:semiHidden/>
    <w:unhideWhenUsed/>
    <w:pPr>
      <w:spacing w:after="120"/>
      <w:ind w:left="1800"/>
      <w:contextualSpacing/>
    </w:pPr>
    <w:rPr>
      <w:rFonts w:asciiTheme="minorHAnsi" w:hAnsiTheme="minorHAnsi" w:cstheme="minorBidi"/>
      <w:kern w:val="24"/>
      <w:lang w:eastAsia="ja-JP"/>
    </w:rPr>
  </w:style>
  <w:style w:type="paragraph" w:styleId="ListNumber">
    <w:name w:val="List Number"/>
    <w:basedOn w:val="Normal"/>
    <w:uiPriority w:val="9"/>
    <w:unhideWhenUsed/>
    <w:qFormat/>
    <w:pPr>
      <w:numPr>
        <w:numId w:val="6"/>
      </w:numPr>
      <w:contextualSpacing/>
    </w:pPr>
    <w:rPr>
      <w:rFonts w:asciiTheme="minorHAnsi" w:hAnsiTheme="minorHAnsi" w:cstheme="minorBidi"/>
      <w:kern w:val="24"/>
      <w:lang w:eastAsia="ja-JP"/>
    </w:rPr>
  </w:style>
  <w:style w:type="paragraph" w:styleId="ListNumber2">
    <w:name w:val="List Number 2"/>
    <w:basedOn w:val="Normal"/>
    <w:uiPriority w:val="99"/>
    <w:semiHidden/>
    <w:unhideWhenUsed/>
    <w:pPr>
      <w:numPr>
        <w:numId w:val="7"/>
      </w:numPr>
      <w:ind w:firstLine="0"/>
      <w:contextualSpacing/>
    </w:pPr>
    <w:rPr>
      <w:rFonts w:asciiTheme="minorHAnsi" w:hAnsiTheme="minorHAnsi" w:cstheme="minorBidi"/>
      <w:kern w:val="24"/>
      <w:lang w:eastAsia="ja-JP"/>
    </w:rPr>
  </w:style>
  <w:style w:type="paragraph" w:styleId="ListNumber3">
    <w:name w:val="List Number 3"/>
    <w:basedOn w:val="Normal"/>
    <w:uiPriority w:val="99"/>
    <w:semiHidden/>
    <w:unhideWhenUsed/>
    <w:pPr>
      <w:numPr>
        <w:numId w:val="8"/>
      </w:numPr>
      <w:ind w:firstLine="0"/>
      <w:contextualSpacing/>
    </w:pPr>
    <w:rPr>
      <w:rFonts w:asciiTheme="minorHAnsi" w:hAnsiTheme="minorHAnsi" w:cstheme="minorBidi"/>
      <w:kern w:val="24"/>
      <w:lang w:eastAsia="ja-JP"/>
    </w:rPr>
  </w:style>
  <w:style w:type="paragraph" w:styleId="ListNumber4">
    <w:name w:val="List Number 4"/>
    <w:basedOn w:val="Normal"/>
    <w:uiPriority w:val="99"/>
    <w:semiHidden/>
    <w:unhideWhenUsed/>
    <w:pPr>
      <w:numPr>
        <w:numId w:val="9"/>
      </w:numPr>
      <w:ind w:firstLine="0"/>
      <w:contextualSpacing/>
    </w:pPr>
    <w:rPr>
      <w:rFonts w:asciiTheme="minorHAnsi" w:hAnsiTheme="minorHAnsi" w:cstheme="minorBidi"/>
      <w:kern w:val="24"/>
      <w:lang w:eastAsia="ja-JP"/>
    </w:rPr>
  </w:style>
  <w:style w:type="paragraph" w:styleId="ListNumber5">
    <w:name w:val="List Number 5"/>
    <w:basedOn w:val="Normal"/>
    <w:uiPriority w:val="99"/>
    <w:semiHidden/>
    <w:unhideWhenUsed/>
    <w:pPr>
      <w:numPr>
        <w:numId w:val="10"/>
      </w:numPr>
      <w:ind w:firstLine="0"/>
      <w:contextualSpacing/>
    </w:pPr>
    <w:rPr>
      <w:rFonts w:asciiTheme="minorHAnsi" w:hAnsiTheme="minorHAnsi" w:cstheme="minorBidi"/>
      <w:kern w:val="24"/>
      <w:lang w:eastAsia="ja-JP"/>
    </w:rPr>
  </w:style>
  <w:style w:type="paragraph" w:styleId="ListParagraph">
    <w:name w:val="List Paragraph"/>
    <w:basedOn w:val="Normal"/>
    <w:uiPriority w:val="34"/>
    <w:unhideWhenUsed/>
    <w:qFormat/>
    <w:pPr>
      <w:ind w:left="720"/>
      <w:contextualSpacing/>
    </w:pPr>
    <w:rPr>
      <w:rFonts w:asciiTheme="minorHAnsi" w:hAnsiTheme="minorHAnsi" w:cstheme="minorBidi"/>
      <w:kern w:val="24"/>
      <w:lang w:eastAsia="ja-JP"/>
    </w:r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pPr>
    <w:rPr>
      <w:rFonts w:asciiTheme="majorHAnsi" w:eastAsiaTheme="majorEastAsia" w:hAnsiTheme="majorHAnsi" w:cstheme="majorBidi"/>
      <w:kern w:val="24"/>
      <w:lang w:eastAsia="ja-JP"/>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kern w:val="24"/>
      <w:lang w:eastAsia="ja-JP"/>
    </w:rPr>
  </w:style>
  <w:style w:type="paragraph" w:styleId="NormalIndent">
    <w:name w:val="Normal Indent"/>
    <w:basedOn w:val="Normal"/>
    <w:uiPriority w:val="99"/>
    <w:semiHidden/>
    <w:unhideWhenUsed/>
    <w:pPr>
      <w:ind w:left="720"/>
    </w:pPr>
    <w:rPr>
      <w:rFonts w:asciiTheme="minorHAnsi" w:hAnsiTheme="minorHAnsi" w:cstheme="minorBidi"/>
      <w:kern w:val="24"/>
      <w:lang w:eastAsia="ja-JP"/>
    </w:rPr>
  </w:style>
  <w:style w:type="paragraph" w:styleId="NoteHeading">
    <w:name w:val="Note Heading"/>
    <w:basedOn w:val="Normal"/>
    <w:next w:val="Normal"/>
    <w:link w:val="NoteHeadingChar"/>
    <w:uiPriority w:val="99"/>
    <w:semiHidden/>
    <w:unhideWhenUsed/>
    <w:rPr>
      <w:rFonts w:asciiTheme="minorHAnsi" w:hAnsiTheme="minorHAnsi" w:cstheme="minorBidi"/>
      <w:kern w:val="24"/>
      <w:lang w:eastAsia="ja-JP"/>
    </w:r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Pr>
      <w:rFonts w:ascii="Consolas" w:hAnsi="Consolas" w:cs="Consolas"/>
      <w:kern w:val="24"/>
      <w:sz w:val="21"/>
      <w:szCs w:val="21"/>
      <w:lang w:eastAsia="ja-JP"/>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jc w:val="center"/>
    </w:pPr>
    <w:rPr>
      <w:rFonts w:asciiTheme="minorHAnsi" w:hAnsiTheme="minorHAnsi" w:cstheme="minorBidi"/>
      <w:i/>
      <w:iCs/>
      <w:color w:val="404040" w:themeColor="text1" w:themeTint="BF"/>
      <w:kern w:val="24"/>
      <w:lang w:eastAsia="ja-JP"/>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rPr>
      <w:rFonts w:asciiTheme="minorHAnsi" w:hAnsiTheme="minorHAnsi" w:cstheme="minorBidi"/>
      <w:kern w:val="24"/>
      <w:lang w:eastAsia="ja-JP"/>
    </w:r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pPr>
    <w:rPr>
      <w:rFonts w:asciiTheme="minorHAnsi" w:hAnsiTheme="minorHAnsi" w:cstheme="minorBidi"/>
      <w:kern w:val="24"/>
      <w:lang w:eastAsia="ja-JP"/>
    </w:r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jc w:val="center"/>
    </w:pPr>
    <w:rPr>
      <w:rFonts w:asciiTheme="minorHAnsi" w:hAnsiTheme="minorHAnsi" w:cstheme="minorBidi"/>
      <w:kern w:val="24"/>
      <w:lang w:eastAsia="ja-JP"/>
    </w:rPr>
  </w:style>
  <w:style w:type="paragraph" w:styleId="TableofAuthorities">
    <w:name w:val="table of authorities"/>
    <w:basedOn w:val="Normal"/>
    <w:next w:val="Normal"/>
    <w:uiPriority w:val="99"/>
    <w:semiHidden/>
    <w:unhideWhenUsed/>
    <w:pPr>
      <w:ind w:left="240"/>
    </w:pPr>
    <w:rPr>
      <w:rFonts w:asciiTheme="minorHAnsi" w:hAnsiTheme="minorHAnsi" w:cstheme="minorBidi"/>
      <w:kern w:val="24"/>
      <w:lang w:eastAsia="ja-JP"/>
    </w:rPr>
  </w:style>
  <w:style w:type="paragraph" w:styleId="TableofFigures">
    <w:name w:val="table of figures"/>
    <w:basedOn w:val="Normal"/>
    <w:next w:val="Normal"/>
    <w:uiPriority w:val="99"/>
    <w:unhideWhenUsed/>
    <w:rPr>
      <w:rFonts w:asciiTheme="minorHAnsi" w:hAnsiTheme="minorHAnsi" w:cstheme="minorBidi"/>
      <w:kern w:val="24"/>
      <w:lang w:eastAsia="ja-JP"/>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kern w:val="24"/>
      <w:lang w:eastAsia="ja-JP"/>
    </w:rPr>
  </w:style>
  <w:style w:type="paragraph" w:styleId="TOC4">
    <w:name w:val="toc 4"/>
    <w:basedOn w:val="Normal"/>
    <w:next w:val="Normal"/>
    <w:autoRedefine/>
    <w:uiPriority w:val="39"/>
    <w:semiHidden/>
    <w:unhideWhenUsed/>
    <w:pPr>
      <w:spacing w:after="100"/>
      <w:ind w:left="720"/>
    </w:pPr>
    <w:rPr>
      <w:rFonts w:asciiTheme="minorHAnsi" w:hAnsiTheme="minorHAnsi" w:cstheme="minorBidi"/>
      <w:kern w:val="24"/>
      <w:lang w:eastAsia="ja-JP"/>
    </w:rPr>
  </w:style>
  <w:style w:type="paragraph" w:styleId="TOC5">
    <w:name w:val="toc 5"/>
    <w:basedOn w:val="Normal"/>
    <w:next w:val="Normal"/>
    <w:autoRedefine/>
    <w:uiPriority w:val="39"/>
    <w:semiHidden/>
    <w:unhideWhenUsed/>
    <w:pPr>
      <w:spacing w:after="100"/>
      <w:ind w:left="960"/>
    </w:pPr>
    <w:rPr>
      <w:rFonts w:asciiTheme="minorHAnsi" w:hAnsiTheme="minorHAnsi" w:cstheme="minorBidi"/>
      <w:kern w:val="24"/>
      <w:lang w:eastAsia="ja-JP"/>
    </w:rPr>
  </w:style>
  <w:style w:type="paragraph" w:styleId="TOC6">
    <w:name w:val="toc 6"/>
    <w:basedOn w:val="Normal"/>
    <w:next w:val="Normal"/>
    <w:autoRedefine/>
    <w:uiPriority w:val="39"/>
    <w:semiHidden/>
    <w:unhideWhenUsed/>
    <w:pPr>
      <w:spacing w:after="100"/>
      <w:ind w:left="1200"/>
    </w:pPr>
    <w:rPr>
      <w:rFonts w:asciiTheme="minorHAnsi" w:hAnsiTheme="minorHAnsi" w:cstheme="minorBidi"/>
      <w:kern w:val="24"/>
      <w:lang w:eastAsia="ja-JP"/>
    </w:rPr>
  </w:style>
  <w:style w:type="paragraph" w:styleId="TOC7">
    <w:name w:val="toc 7"/>
    <w:basedOn w:val="Normal"/>
    <w:next w:val="Normal"/>
    <w:autoRedefine/>
    <w:uiPriority w:val="39"/>
    <w:semiHidden/>
    <w:unhideWhenUsed/>
    <w:pPr>
      <w:spacing w:after="100"/>
      <w:ind w:left="1440"/>
    </w:pPr>
    <w:rPr>
      <w:rFonts w:asciiTheme="minorHAnsi" w:hAnsiTheme="minorHAnsi" w:cstheme="minorBidi"/>
      <w:kern w:val="24"/>
      <w:lang w:eastAsia="ja-JP"/>
    </w:rPr>
  </w:style>
  <w:style w:type="paragraph" w:styleId="TOC8">
    <w:name w:val="toc 8"/>
    <w:basedOn w:val="Normal"/>
    <w:next w:val="Normal"/>
    <w:autoRedefine/>
    <w:uiPriority w:val="39"/>
    <w:semiHidden/>
    <w:unhideWhenUsed/>
    <w:pPr>
      <w:spacing w:after="100"/>
      <w:ind w:left="1680"/>
    </w:pPr>
    <w:rPr>
      <w:rFonts w:asciiTheme="minorHAnsi" w:hAnsiTheme="minorHAnsi" w:cstheme="minorBidi"/>
      <w:kern w:val="24"/>
      <w:lang w:eastAsia="ja-JP"/>
    </w:rPr>
  </w:style>
  <w:style w:type="paragraph" w:styleId="TOC9">
    <w:name w:val="toc 9"/>
    <w:basedOn w:val="Normal"/>
    <w:next w:val="Normal"/>
    <w:autoRedefine/>
    <w:uiPriority w:val="39"/>
    <w:semiHidden/>
    <w:unhideWhenUsed/>
    <w:pPr>
      <w:spacing w:after="100"/>
      <w:ind w:left="1920"/>
    </w:pPr>
    <w:rPr>
      <w:rFonts w:asciiTheme="minorHAnsi" w:hAnsiTheme="minorHAnsi" w:cstheme="minorBidi"/>
      <w:kern w:val="24"/>
      <w:lang w:eastAsia="ja-JP"/>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contextualSpacing/>
    </w:pPr>
    <w:rPr>
      <w:rFonts w:asciiTheme="minorHAnsi" w:hAnsiTheme="minorHAnsi" w:cstheme="minorBidi"/>
      <w:kern w:val="24"/>
      <w:lang w:eastAsia="ja-JP"/>
    </w:r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rPr>
      <w:rFonts w:asciiTheme="minorHAnsi" w:hAnsiTheme="minorHAnsi" w:cstheme="minorBidi"/>
      <w:kern w:val="24"/>
      <w:lang w:eastAsia="ja-JP"/>
    </w:rPr>
  </w:style>
  <w:style w:type="paragraph" w:styleId="TOC2">
    <w:name w:val="toc 2"/>
    <w:basedOn w:val="Normal"/>
    <w:next w:val="Normal"/>
    <w:autoRedefine/>
    <w:uiPriority w:val="39"/>
    <w:unhideWhenUsed/>
    <w:pPr>
      <w:spacing w:after="100"/>
      <w:ind w:left="240"/>
    </w:pPr>
    <w:rPr>
      <w:rFonts w:asciiTheme="minorHAnsi" w:hAnsiTheme="minorHAnsi" w:cstheme="minorBidi"/>
      <w:kern w:val="24"/>
      <w:lang w:eastAsia="ja-JP"/>
    </w:rPr>
  </w:style>
  <w:style w:type="paragraph" w:styleId="TOC3">
    <w:name w:val="toc 3"/>
    <w:basedOn w:val="Normal"/>
    <w:next w:val="Normal"/>
    <w:autoRedefine/>
    <w:uiPriority w:val="39"/>
    <w:unhideWhenUsed/>
    <w:pPr>
      <w:spacing w:after="100"/>
      <w:ind w:left="480"/>
    </w:pPr>
    <w:rPr>
      <w:rFonts w:asciiTheme="minorHAnsi" w:hAnsiTheme="minorHAnsi" w:cstheme="minorBidi"/>
      <w:kern w:val="24"/>
      <w:lang w:eastAsia="ja-JP"/>
    </w:rPr>
  </w:style>
  <w:style w:type="character" w:styleId="Hyperlink">
    <w:name w:val="Hyperlink"/>
    <w:basedOn w:val="DefaultParagraphFont"/>
    <w:uiPriority w:val="99"/>
    <w:unhideWhenUsed/>
    <w:rPr>
      <w:color w:val="0000FF" w:themeColor="hyperlink"/>
      <w:u w:val="single"/>
    </w:rPr>
  </w:style>
  <w:style w:type="character" w:customStyle="1" w:styleId="n">
    <w:name w:val="n"/>
    <w:basedOn w:val="DefaultParagraphFont"/>
    <w:rsid w:val="00891CA4"/>
  </w:style>
  <w:style w:type="character" w:customStyle="1" w:styleId="o">
    <w:name w:val="o"/>
    <w:basedOn w:val="DefaultParagraphFont"/>
    <w:rsid w:val="00891CA4"/>
  </w:style>
  <w:style w:type="character" w:customStyle="1" w:styleId="p">
    <w:name w:val="p"/>
    <w:basedOn w:val="DefaultParagraphFont"/>
    <w:rsid w:val="00891CA4"/>
  </w:style>
  <w:style w:type="character" w:customStyle="1" w:styleId="s1">
    <w:name w:val="s1"/>
    <w:basedOn w:val="DefaultParagraphFont"/>
    <w:rsid w:val="00891CA4"/>
  </w:style>
  <w:style w:type="character" w:customStyle="1" w:styleId="si">
    <w:name w:val="si"/>
    <w:basedOn w:val="DefaultParagraphFont"/>
    <w:rsid w:val="00891CA4"/>
  </w:style>
  <w:style w:type="character" w:styleId="FollowedHyperlink">
    <w:name w:val="FollowedHyperlink"/>
    <w:basedOn w:val="DefaultParagraphFont"/>
    <w:uiPriority w:val="99"/>
    <w:semiHidden/>
    <w:unhideWhenUsed/>
    <w:rsid w:val="0013042C"/>
    <w:rPr>
      <w:color w:val="800080" w:themeColor="followedHyperlink"/>
      <w:u w:val="single"/>
    </w:rPr>
  </w:style>
  <w:style w:type="character" w:customStyle="1" w:styleId="k">
    <w:name w:val="k"/>
    <w:basedOn w:val="DefaultParagraphFont"/>
    <w:rsid w:val="00FF3B83"/>
  </w:style>
  <w:style w:type="character" w:customStyle="1" w:styleId="nf">
    <w:name w:val="nf"/>
    <w:basedOn w:val="DefaultParagraphFont"/>
    <w:rsid w:val="00FF3B83"/>
  </w:style>
  <w:style w:type="table" w:styleId="GridTable1Light">
    <w:name w:val="Grid Table 1 Light"/>
    <w:basedOn w:val="TableNormal"/>
    <w:uiPriority w:val="46"/>
    <w:rsid w:val="006523F4"/>
    <w:pPr>
      <w:spacing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6523F4"/>
    <w:pPr>
      <w:spacing w:line="240" w:lineRule="auto"/>
    </w:p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PlainTable1">
    <w:name w:val="Plain Table 1"/>
    <w:basedOn w:val="TableNormal"/>
    <w:uiPriority w:val="41"/>
    <w:rsid w:val="006523F4"/>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6523F4"/>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2">
    <w:name w:val="Grid Table 1 Light Accent 2"/>
    <w:basedOn w:val="TableNormal"/>
    <w:uiPriority w:val="46"/>
    <w:rsid w:val="006523F4"/>
    <w:pPr>
      <w:spacing w:line="240" w:lineRule="auto"/>
    </w:pPr>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6523F4"/>
    <w:pPr>
      <w:spacing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PlainTable2">
    <w:name w:val="Plain Table 2"/>
    <w:basedOn w:val="TableNormal"/>
    <w:uiPriority w:val="42"/>
    <w:rsid w:val="00A52A37"/>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A52A37"/>
    <w:pPr>
      <w:spacing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A52A37"/>
    <w:pPr>
      <w:spacing w:line="240" w:lineRule="auto"/>
    </w:pPr>
    <w:tblPr>
      <w:tblStyleRowBandSize w:val="1"/>
      <w:tblStyleColBandSize w:val="1"/>
      <w:tblInd w:w="0" w:type="dxa"/>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3-Accent2">
    <w:name w:val="Grid Table 3 Accent 2"/>
    <w:basedOn w:val="TableNormal"/>
    <w:uiPriority w:val="48"/>
    <w:rsid w:val="00A52A37"/>
    <w:pPr>
      <w:spacing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48"/>
    <w:rsid w:val="00A52A37"/>
    <w:pPr>
      <w:spacing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2-Accent3">
    <w:name w:val="Grid Table 2 Accent 3"/>
    <w:basedOn w:val="TableNormal"/>
    <w:uiPriority w:val="47"/>
    <w:rsid w:val="00A52A37"/>
    <w:pPr>
      <w:spacing w:line="240" w:lineRule="auto"/>
    </w:pPr>
    <w:tblPr>
      <w:tblStyleRowBandSize w:val="1"/>
      <w:tblStyleColBandSize w:val="1"/>
      <w:tblInd w:w="0" w:type="dxa"/>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CellMar>
        <w:top w:w="0" w:type="dxa"/>
        <w:left w:w="108" w:type="dxa"/>
        <w:bottom w:w="0" w:type="dxa"/>
        <w:right w:w="108" w:type="dxa"/>
      </w:tblCellMar>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1">
    <w:name w:val="Grid Table 2 Accent 1"/>
    <w:basedOn w:val="TableNormal"/>
    <w:uiPriority w:val="47"/>
    <w:rsid w:val="00A52A37"/>
    <w:pPr>
      <w:spacing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6">
    <w:name w:val="Grid Table 1 Light Accent 6"/>
    <w:basedOn w:val="TableNormal"/>
    <w:uiPriority w:val="46"/>
    <w:rsid w:val="00A52A37"/>
    <w:pPr>
      <w:spacing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DF6EB9"/>
  </w:style>
  <w:style w:type="character" w:customStyle="1" w:styleId="NoSpacingChar">
    <w:name w:val="No Spacing Char"/>
    <w:aliases w:val="No Indent Char"/>
    <w:basedOn w:val="DefaultParagraphFont"/>
    <w:link w:val="NoSpacing"/>
    <w:uiPriority w:val="1"/>
    <w:rsid w:val="00F23A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84731">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39557365">
      <w:bodyDiv w:val="1"/>
      <w:marLeft w:val="0"/>
      <w:marRight w:val="0"/>
      <w:marTop w:val="0"/>
      <w:marBottom w:val="0"/>
      <w:divBdr>
        <w:top w:val="none" w:sz="0" w:space="0" w:color="auto"/>
        <w:left w:val="none" w:sz="0" w:space="0" w:color="auto"/>
        <w:bottom w:val="none" w:sz="0" w:space="0" w:color="auto"/>
        <w:right w:val="none" w:sz="0" w:space="0" w:color="auto"/>
      </w:divBdr>
    </w:div>
    <w:div w:id="241378191">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6945922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13312819">
      <w:bodyDiv w:val="1"/>
      <w:marLeft w:val="0"/>
      <w:marRight w:val="0"/>
      <w:marTop w:val="0"/>
      <w:marBottom w:val="0"/>
      <w:divBdr>
        <w:top w:val="none" w:sz="0" w:space="0" w:color="auto"/>
        <w:left w:val="none" w:sz="0" w:space="0" w:color="auto"/>
        <w:bottom w:val="none" w:sz="0" w:space="0" w:color="auto"/>
        <w:right w:val="none" w:sz="0" w:space="0" w:color="auto"/>
      </w:divBdr>
    </w:div>
    <w:div w:id="873421932">
      <w:bodyDiv w:val="1"/>
      <w:marLeft w:val="0"/>
      <w:marRight w:val="0"/>
      <w:marTop w:val="0"/>
      <w:marBottom w:val="0"/>
      <w:divBdr>
        <w:top w:val="none" w:sz="0" w:space="0" w:color="auto"/>
        <w:left w:val="none" w:sz="0" w:space="0" w:color="auto"/>
        <w:bottom w:val="none" w:sz="0" w:space="0" w:color="auto"/>
        <w:right w:val="none" w:sz="0" w:space="0" w:color="auto"/>
      </w:divBdr>
    </w:div>
    <w:div w:id="967052243">
      <w:bodyDiv w:val="1"/>
      <w:marLeft w:val="0"/>
      <w:marRight w:val="0"/>
      <w:marTop w:val="0"/>
      <w:marBottom w:val="0"/>
      <w:divBdr>
        <w:top w:val="none" w:sz="0" w:space="0" w:color="auto"/>
        <w:left w:val="none" w:sz="0" w:space="0" w:color="auto"/>
        <w:bottom w:val="none" w:sz="0" w:space="0" w:color="auto"/>
        <w:right w:val="none" w:sz="0" w:space="0" w:color="auto"/>
      </w:divBdr>
    </w:div>
    <w:div w:id="1023240255">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768284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24288655">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17302905">
      <w:bodyDiv w:val="1"/>
      <w:marLeft w:val="0"/>
      <w:marRight w:val="0"/>
      <w:marTop w:val="0"/>
      <w:marBottom w:val="0"/>
      <w:divBdr>
        <w:top w:val="none" w:sz="0" w:space="0" w:color="auto"/>
        <w:left w:val="none" w:sz="0" w:space="0" w:color="auto"/>
        <w:bottom w:val="none" w:sz="0" w:space="0" w:color="auto"/>
        <w:right w:val="none" w:sz="0" w:space="0" w:color="auto"/>
      </w:divBdr>
    </w:div>
    <w:div w:id="1386879615">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1629337">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57301951">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76630022">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0751238">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eader" Target="header4.xml"/><Relationship Id="rId102" Type="http://schemas.openxmlformats.org/officeDocument/2006/relationships/fontTable" Target="fontTable.xml"/><Relationship Id="rId10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s://www.adsbexchange.com/" TargetMode="External"/><Relationship Id="rId18" Type="http://schemas.openxmlformats.org/officeDocument/2006/relationships/hyperlink" Target="https://opensky-network.org/" TargetMode="External"/><Relationship Id="rId19" Type="http://schemas.openxmlformats.org/officeDocument/2006/relationships/hyperlink" Target="https://flightaware.com/" TargetMode="External"/><Relationship Id="rId30" Type="http://schemas.openxmlformats.org/officeDocument/2006/relationships/hyperlink" Target="https://nbviewer.jupyter.org/github/kobus78/dashlink/blob/master/10_mat2csv.ipynb" TargetMode="External"/><Relationship Id="rId31" Type="http://schemas.openxmlformats.org/officeDocument/2006/relationships/hyperlink" Target="https://nbviewer.jupyter.org/github/kobus78/dashlink/blob/master/10_mat2csv-2.ipynb" TargetMode="External"/><Relationship Id="rId32" Type="http://schemas.openxmlformats.org/officeDocument/2006/relationships/hyperlink" Target="https://nbviewer.jupyter.org/github/kobus78/dashlink/blob/master/10_csv2png-3.ipynb" TargetMode="External"/><Relationship Id="rId33" Type="http://schemas.openxmlformats.org/officeDocument/2006/relationships/image" Target="media/image7.png"/><Relationship Id="rId34" Type="http://schemas.openxmlformats.org/officeDocument/2006/relationships/image" Target="media/image8.pn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50" Type="http://schemas.openxmlformats.org/officeDocument/2006/relationships/hyperlink" Target="https://nbviewer.jupyter.org/github/kobus78/dashlink/blob/master/30_mod3b.ipynb" TargetMode="External"/><Relationship Id="rId51" Type="http://schemas.openxmlformats.org/officeDocument/2006/relationships/hyperlink" Target="https://nbviewer.jupyter.org/github/kobus78/dashlink/blob/master/30_mod3c.ipynb" TargetMode="External"/><Relationship Id="rId52" Type="http://schemas.openxmlformats.org/officeDocument/2006/relationships/hyperlink" Target="https://nbviewer.jupyter.org/github/kobus78/dashlink/blob/master/30_mod3d.ipynb" TargetMode="External"/><Relationship Id="rId53" Type="http://schemas.openxmlformats.org/officeDocument/2006/relationships/hyperlink" Target="https://nbviewer.jupyter.org/github/kobus78/dashlink/blob/master/30_mod3e.ipynb" TargetMode="External"/><Relationship Id="rId54" Type="http://schemas.openxmlformats.org/officeDocument/2006/relationships/hyperlink" Target="https://nbviewer.jupyter.org/github/kobus78/dashlink/blob/master/30_mod3f.ipynb" TargetMode="External"/><Relationship Id="rId55" Type="http://schemas.openxmlformats.org/officeDocument/2006/relationships/hyperlink" Target="https://en.wikipedia.org/wiki/F1_score" TargetMode="External"/><Relationship Id="rId56" Type="http://schemas.openxmlformats.org/officeDocument/2006/relationships/image" Target="media/image21.png"/><Relationship Id="rId57" Type="http://schemas.openxmlformats.org/officeDocument/2006/relationships/image" Target="media/image22.png"/><Relationship Id="rId58" Type="http://schemas.openxmlformats.org/officeDocument/2006/relationships/hyperlink" Target="http://ufldl.stanford.edu/tutorial/unsupervised/Autoencoders/" TargetMode="External"/><Relationship Id="rId59" Type="http://schemas.openxmlformats.org/officeDocument/2006/relationships/hyperlink" Target="https://nbviewer.jupyter.org/github/kobus78/dashlink/blob/master/30_mod4-2.ipynb" TargetMode="External"/><Relationship Id="rId70" Type="http://schemas.openxmlformats.org/officeDocument/2006/relationships/diagramData" Target="diagrams/data1.xml"/><Relationship Id="rId71" Type="http://schemas.openxmlformats.org/officeDocument/2006/relationships/diagramLayout" Target="diagrams/layout1.xml"/><Relationship Id="rId72" Type="http://schemas.openxmlformats.org/officeDocument/2006/relationships/diagramQuickStyle" Target="diagrams/quickStyle1.xml"/><Relationship Id="rId73" Type="http://schemas.openxmlformats.org/officeDocument/2006/relationships/diagramColors" Target="diagrams/colors1.xml"/><Relationship Id="rId74" Type="http://schemas.microsoft.com/office/2007/relationships/diagramDrawing" Target="diagrams/drawing1.xml"/><Relationship Id="rId75" Type="http://schemas.openxmlformats.org/officeDocument/2006/relationships/image" Target="media/image31.png"/><Relationship Id="rId76" Type="http://schemas.openxmlformats.org/officeDocument/2006/relationships/diagramData" Target="diagrams/data2.xml"/><Relationship Id="rId77" Type="http://schemas.openxmlformats.org/officeDocument/2006/relationships/diagramLayout" Target="diagrams/layout2.xml"/><Relationship Id="rId78" Type="http://schemas.openxmlformats.org/officeDocument/2006/relationships/diagramQuickStyle" Target="diagrams/quickStyle2.xml"/><Relationship Id="rId79" Type="http://schemas.openxmlformats.org/officeDocument/2006/relationships/diagramColors" Target="diagrams/colors2.xml"/><Relationship Id="rId90" Type="http://schemas.openxmlformats.org/officeDocument/2006/relationships/hyperlink" Target="https://doi.org/10.1007/s10618-019-00619-1" TargetMode="External"/><Relationship Id="rId91" Type="http://schemas.openxmlformats.org/officeDocument/2006/relationships/hyperlink" Target="https://en.wikipedia.org/wiki/F1_score" TargetMode="External"/><Relationship Id="rId92" Type="http://schemas.openxmlformats.org/officeDocument/2006/relationships/hyperlink" Target="https://www.sciencedirect.com/science/article/pii/S0925231201007068?via%3Dihub" TargetMode="External"/><Relationship Id="rId93" Type="http://schemas.openxmlformats.org/officeDocument/2006/relationships/hyperlink" Target="http://karpathy.github.io/2015/05/21/rnn-effectiveness/" TargetMode="External"/><Relationship Id="rId94" Type="http://schemas.openxmlformats.org/officeDocument/2006/relationships/hyperlink" Target="https://doi.org/10.1145/3065386" TargetMode="External"/><Relationship Id="rId95" Type="http://schemas.openxmlformats.org/officeDocument/2006/relationships/hyperlink" Target="https://thepointsguy.com/2017/09/how-flight-tracking-sites-work/" TargetMode="External"/><Relationship Id="rId96" Type="http://schemas.openxmlformats.org/officeDocument/2006/relationships/hyperlink" Target="https://towardsdatascience.com/gentle-dive-into-math-behind-convolutional-neural-networks-79a07dd44cf9" TargetMode="External"/><Relationship Id="rId97" Type="http://schemas.openxmlformats.org/officeDocument/2006/relationships/hyperlink" Target="https://www.tandfonline.com/doi/abs/10.1080/01431161.2018.1516313" TargetMode="External"/><Relationship Id="rId98" Type="http://schemas.openxmlformats.org/officeDocument/2006/relationships/hyperlink" Target="https://towardsdatascience.com/review-resnet-winner-of-ilsvrc-2015-image-classification-localization-detection-e39402bfa5d8" TargetMode="External"/><Relationship Id="rId99" Type="http://schemas.openxmlformats.org/officeDocument/2006/relationships/hyperlink" Target="https://aaai.org/ocs/index.php/WS/AAAIW15/paper/viewFile/10179/10251" TargetMode="External"/><Relationship Id="rId20" Type="http://schemas.openxmlformats.org/officeDocument/2006/relationships/hyperlink" Target="http://www.adsbhub.org/" TargetMode="External"/><Relationship Id="rId21" Type="http://schemas.openxmlformats.org/officeDocument/2006/relationships/hyperlink" Target="https://planefinder.net/" TargetMode="External"/><Relationship Id="rId22" Type="http://schemas.openxmlformats.org/officeDocument/2006/relationships/hyperlink" Target="https://aireon.com/" TargetMode="External"/><Relationship Id="rId23" Type="http://schemas.openxmlformats.org/officeDocument/2006/relationships/hyperlink" Target="https://www.flightradar24.com/" TargetMode="External"/><Relationship Id="rId24" Type="http://schemas.openxmlformats.org/officeDocument/2006/relationships/hyperlink" Target="https://www.radarbox24.com/" TargetMode="External"/><Relationship Id="rId25" Type="http://schemas.openxmlformats.org/officeDocument/2006/relationships/hyperlink" Target="https://c3.nasa.gov/dashlink/" TargetMode="External"/><Relationship Id="rId26" Type="http://schemas.openxmlformats.org/officeDocument/2006/relationships/hyperlink" Target="https://www.iata.org/services/statistics/gadm/Pages/fdx.aspx" TargetMode="External"/><Relationship Id="rId27" Type="http://schemas.openxmlformats.org/officeDocument/2006/relationships/hyperlink" Target="https://www.data.gov/" TargetMode="External"/><Relationship Id="rId28" Type="http://schemas.openxmlformats.org/officeDocument/2006/relationships/hyperlink" Target="https://c3.nasa.gov/dashlink/projects/85/" TargetMode="External"/><Relationship Id="rId29" Type="http://schemas.openxmlformats.org/officeDocument/2006/relationships/hyperlink" Target="https://c3.nasa.gov/dashlink/resources/664/" TargetMode="External"/><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hyperlink" Target="https://towardsdatascience.com/gentle-dive-into-math-behind-convolutional-neural-networks-79a07dd44cf9" TargetMode="External"/><Relationship Id="rId48" Type="http://schemas.openxmlformats.org/officeDocument/2006/relationships/hyperlink" Target="https://towardsdatascience.com/review-resnet-winner-of-ilsvrc-2015-image-classification-localization-detection-e39402bfa5d8" TargetMode="External"/><Relationship Id="rId49" Type="http://schemas.openxmlformats.org/officeDocument/2006/relationships/hyperlink" Target="https://nbviewer.jupyter.org/github/kobus78/dashlink/blob/master/30_mod3a.ipynb" TargetMode="External"/><Relationship Id="rId60" Type="http://schemas.openxmlformats.org/officeDocument/2006/relationships/image" Target="media/image23.png"/><Relationship Id="rId61" Type="http://schemas.openxmlformats.org/officeDocument/2006/relationships/image" Target="media/image24.png"/><Relationship Id="rId62" Type="http://schemas.openxmlformats.org/officeDocument/2006/relationships/image" Target="media/image25.png"/><Relationship Id="rId63" Type="http://schemas.openxmlformats.org/officeDocument/2006/relationships/image" Target="media/image26.png"/><Relationship Id="rId64" Type="http://schemas.openxmlformats.org/officeDocument/2006/relationships/image" Target="media/image27.png"/><Relationship Id="rId65" Type="http://schemas.openxmlformats.org/officeDocument/2006/relationships/image" Target="media/image28.png"/><Relationship Id="rId66" Type="http://schemas.openxmlformats.org/officeDocument/2006/relationships/hyperlink" Target="https://nbviewer.jupyter.org/github/kobus78/dashlink/blob/master/30_mod2.ipynb" TargetMode="External"/><Relationship Id="rId67" Type="http://schemas.openxmlformats.org/officeDocument/2006/relationships/image" Target="media/image29.png"/><Relationship Id="rId68" Type="http://schemas.openxmlformats.org/officeDocument/2006/relationships/image" Target="media/image30.png"/><Relationship Id="rId69" Type="http://schemas.openxmlformats.org/officeDocument/2006/relationships/hyperlink" Target="https://nbviewer.jupyter.org/github/kobus78/dashlink/blob/master/30_mod1.ipynb" TargetMode="External"/><Relationship Id="rId100" Type="http://schemas.openxmlformats.org/officeDocument/2006/relationships/header" Target="header3.xml"/><Relationship Id="rId80" Type="http://schemas.microsoft.com/office/2007/relationships/diagramDrawing" Target="diagrams/drawing2.xml"/><Relationship Id="rId81" Type="http://schemas.openxmlformats.org/officeDocument/2006/relationships/image" Target="media/image32.png"/><Relationship Id="rId82" Type="http://schemas.openxmlformats.org/officeDocument/2006/relationships/hyperlink" Target="https://nbviewer.jupyter.org/github/kobus78/dashlink/blob/master/10_mat2csv-2.ipynb" TargetMode="External"/><Relationship Id="rId83" Type="http://schemas.openxmlformats.org/officeDocument/2006/relationships/hyperlink" Target="https://nbviewer.jupyter.org/github/kobus78/dashlink/blob/master/40_inf3.ipynb" TargetMode="External"/><Relationship Id="rId84" Type="http://schemas.openxmlformats.org/officeDocument/2006/relationships/hyperlink" Target="https://nbviewer.jupyter.org/github/kobus78/dashlink/blob/master/40_inf2.ipynb" TargetMode="External"/><Relationship Id="rId85" Type="http://schemas.openxmlformats.org/officeDocument/2006/relationships/hyperlink" Target="https://nbviewer.jupyter.org/github/kobus78/dashlink/blob/master/40_inf1.ipynb" TargetMode="External"/><Relationship Id="rId86" Type="http://schemas.openxmlformats.org/officeDocument/2006/relationships/hyperlink" Target="https://nbviewer.jupyter.org/github/kobus78/dashlink/blob/master/20_eda1.ipynb" TargetMode="External"/><Relationship Id="rId87" Type="http://schemas.openxmlformats.org/officeDocument/2006/relationships/hyperlink" Target="http://ufldl.stanford.edu/tutorial/unsupervised/Autoencoders/" TargetMode="External"/><Relationship Id="rId88" Type="http://schemas.openxmlformats.org/officeDocument/2006/relationships/hyperlink" Target="http://en.wikipedia.org/wiki/https://en.wikipedia.org/wiki/Automatic_dependent_surveillance_%E2%80%93_broadcast" TargetMode="External"/><Relationship Id="rId89" Type="http://schemas.openxmlformats.org/officeDocument/2006/relationships/hyperlink" Target="https://towardsdatascience.com/the-fall-of-rnn-lstm-2d1594c74ce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kobus/Library/Containers/com.microsoft.Word/Data/Library/Caches/1033/TM10002091/APA%20Style%20Paper.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CAEA2E5-7579-2B42-AB51-45B67F4A19D0}" type="doc">
      <dgm:prSet loTypeId="urn:microsoft.com/office/officeart/2005/8/layout/StepDownProcess" loCatId="" qsTypeId="urn:microsoft.com/office/officeart/2005/8/quickstyle/simple4" qsCatId="simple" csTypeId="urn:microsoft.com/office/officeart/2005/8/colors/accent1_2" csCatId="accent1" phldr="1"/>
      <dgm:spPr/>
      <dgm:t>
        <a:bodyPr/>
        <a:lstStyle/>
        <a:p>
          <a:endParaRPr lang="en-US"/>
        </a:p>
      </dgm:t>
    </dgm:pt>
    <dgm:pt modelId="{0B13BBA3-1E58-BE43-9464-36DA47171E94}">
      <dgm:prSet phldrT="[Text]"/>
      <dgm:spPr/>
      <dgm:t>
        <a:bodyPr/>
        <a:lstStyle/>
        <a:p>
          <a:r>
            <a:rPr lang="en-US"/>
            <a:t>Data Preparation</a:t>
          </a:r>
        </a:p>
      </dgm:t>
    </dgm:pt>
    <dgm:pt modelId="{6256412F-7566-7A46-BDB1-C174EF130115}" type="parTrans" cxnId="{E41D952E-98E4-4344-A96B-65927A90BA38}">
      <dgm:prSet/>
      <dgm:spPr/>
      <dgm:t>
        <a:bodyPr/>
        <a:lstStyle/>
        <a:p>
          <a:endParaRPr lang="en-US"/>
        </a:p>
      </dgm:t>
    </dgm:pt>
    <dgm:pt modelId="{5728A716-628B-594E-831D-200F203867E8}" type="sibTrans" cxnId="{E41D952E-98E4-4344-A96B-65927A90BA38}">
      <dgm:prSet/>
      <dgm:spPr/>
      <dgm:t>
        <a:bodyPr/>
        <a:lstStyle/>
        <a:p>
          <a:endParaRPr lang="en-US"/>
        </a:p>
      </dgm:t>
    </dgm:pt>
    <dgm:pt modelId="{A8B8CB0A-6F71-6C44-A47B-B4CC96545505}">
      <dgm:prSet phldrT="[Text]" custT="1"/>
      <dgm:spPr/>
      <dgm:t>
        <a:bodyPr/>
        <a:lstStyle/>
        <a:p>
          <a:r>
            <a:rPr lang="en-US" sz="1100"/>
            <a:t>1,253 input data points</a:t>
          </a:r>
        </a:p>
      </dgm:t>
    </dgm:pt>
    <dgm:pt modelId="{BA6B0844-9EB9-0242-8343-FF5A4A7F65B6}" type="parTrans" cxnId="{9CF5A531-0662-1046-A217-1EE852979F4B}">
      <dgm:prSet/>
      <dgm:spPr/>
      <dgm:t>
        <a:bodyPr/>
        <a:lstStyle/>
        <a:p>
          <a:endParaRPr lang="en-US"/>
        </a:p>
      </dgm:t>
    </dgm:pt>
    <dgm:pt modelId="{5190841A-F65C-3242-BD16-F672739028E0}" type="sibTrans" cxnId="{9CF5A531-0662-1046-A217-1EE852979F4B}">
      <dgm:prSet/>
      <dgm:spPr/>
      <dgm:t>
        <a:bodyPr/>
        <a:lstStyle/>
        <a:p>
          <a:endParaRPr lang="en-US"/>
        </a:p>
      </dgm:t>
    </dgm:pt>
    <dgm:pt modelId="{39E82420-0759-1D49-A760-EA6B4311069E}">
      <dgm:prSet phldrT="[Text]"/>
      <dgm:spPr/>
      <dgm:t>
        <a:bodyPr/>
        <a:lstStyle/>
        <a:p>
          <a:r>
            <a:rPr lang="en-US"/>
            <a:t>Stage III</a:t>
          </a:r>
        </a:p>
        <a:p>
          <a:r>
            <a:rPr lang="en-US"/>
            <a:t>Developed profiles</a:t>
          </a:r>
        </a:p>
      </dgm:t>
    </dgm:pt>
    <dgm:pt modelId="{B2834C47-3D5C-3644-9773-AC3364C4E202}" type="parTrans" cxnId="{3D3D0D81-1714-BF47-9A51-F49AA32BF01D}">
      <dgm:prSet/>
      <dgm:spPr/>
      <dgm:t>
        <a:bodyPr/>
        <a:lstStyle/>
        <a:p>
          <a:endParaRPr lang="en-US"/>
        </a:p>
      </dgm:t>
    </dgm:pt>
    <dgm:pt modelId="{BF29A4E6-57C3-7A4C-A533-2E2C7E2CBD2B}" type="sibTrans" cxnId="{3D3D0D81-1714-BF47-9A51-F49AA32BF01D}">
      <dgm:prSet/>
      <dgm:spPr/>
      <dgm:t>
        <a:bodyPr/>
        <a:lstStyle/>
        <a:p>
          <a:endParaRPr lang="en-US"/>
        </a:p>
      </dgm:t>
    </dgm:pt>
    <dgm:pt modelId="{0CFBF5D1-6239-E047-8066-C145BA9F6B15}">
      <dgm:prSet phldrT="[Text]" custT="1"/>
      <dgm:spPr/>
      <dgm:t>
        <a:bodyPr/>
        <a:lstStyle/>
        <a:p>
          <a:r>
            <a:rPr lang="en-US" sz="1100"/>
            <a:t>1,080 input data points</a:t>
          </a:r>
        </a:p>
      </dgm:t>
    </dgm:pt>
    <dgm:pt modelId="{99A684BF-5057-5A48-8680-80C4B63E2E2B}" type="parTrans" cxnId="{25BFD0B7-E77D-1142-B6F3-C3E8A9A3F241}">
      <dgm:prSet/>
      <dgm:spPr/>
      <dgm:t>
        <a:bodyPr/>
        <a:lstStyle/>
        <a:p>
          <a:endParaRPr lang="en-US"/>
        </a:p>
      </dgm:t>
    </dgm:pt>
    <dgm:pt modelId="{F2719F05-B76A-DF4C-8B70-CC8B9E048FFA}" type="sibTrans" cxnId="{25BFD0B7-E77D-1142-B6F3-C3E8A9A3F241}">
      <dgm:prSet/>
      <dgm:spPr/>
      <dgm:t>
        <a:bodyPr/>
        <a:lstStyle/>
        <a:p>
          <a:endParaRPr lang="en-US"/>
        </a:p>
      </dgm:t>
    </dgm:pt>
    <dgm:pt modelId="{BBB8A377-EBFE-B347-B000-D701EBA39077}">
      <dgm:prSet phldrT="[Text]"/>
      <dgm:spPr/>
      <dgm:t>
        <a:bodyPr/>
        <a:lstStyle/>
        <a:p>
          <a:r>
            <a:rPr lang="en-US"/>
            <a:t>Stage II</a:t>
          </a:r>
        </a:p>
        <a:p>
          <a:r>
            <a:rPr lang="en-US"/>
            <a:t>Canonical cruise segments</a:t>
          </a:r>
        </a:p>
      </dgm:t>
    </dgm:pt>
    <dgm:pt modelId="{1B6A598A-38D2-3A49-B875-67C18F95DA51}" type="parTrans" cxnId="{AABFB5D7-6B0E-4846-B5D8-83384108F8E5}">
      <dgm:prSet/>
      <dgm:spPr/>
      <dgm:t>
        <a:bodyPr/>
        <a:lstStyle/>
        <a:p>
          <a:endParaRPr lang="en-US"/>
        </a:p>
      </dgm:t>
    </dgm:pt>
    <dgm:pt modelId="{753E3800-0DF3-7946-9503-17E247851F08}" type="sibTrans" cxnId="{AABFB5D7-6B0E-4846-B5D8-83384108F8E5}">
      <dgm:prSet/>
      <dgm:spPr/>
      <dgm:t>
        <a:bodyPr/>
        <a:lstStyle/>
        <a:p>
          <a:endParaRPr lang="en-US"/>
        </a:p>
      </dgm:t>
    </dgm:pt>
    <dgm:pt modelId="{87BE6F56-104E-6A40-94FF-6059870D5D13}">
      <dgm:prSet phldrT="[Text]" custT="1"/>
      <dgm:spPr/>
      <dgm:t>
        <a:bodyPr/>
        <a:lstStyle/>
        <a:p>
          <a:r>
            <a:rPr lang="en-US" sz="1100"/>
            <a:t>993 input data points</a:t>
          </a:r>
        </a:p>
      </dgm:t>
    </dgm:pt>
    <dgm:pt modelId="{AD946867-ED60-CA44-BB8F-14EAE54E7F76}" type="parTrans" cxnId="{D6EE7D74-B4F6-3B46-BF4F-C6A782287B9D}">
      <dgm:prSet/>
      <dgm:spPr/>
      <dgm:t>
        <a:bodyPr/>
        <a:lstStyle/>
        <a:p>
          <a:endParaRPr lang="en-US"/>
        </a:p>
      </dgm:t>
    </dgm:pt>
    <dgm:pt modelId="{27014844-81ED-D94B-AD65-4EFE655A5D5A}" type="sibTrans" cxnId="{D6EE7D74-B4F6-3B46-BF4F-C6A782287B9D}">
      <dgm:prSet/>
      <dgm:spPr/>
      <dgm:t>
        <a:bodyPr/>
        <a:lstStyle/>
        <a:p>
          <a:endParaRPr lang="en-US"/>
        </a:p>
      </dgm:t>
    </dgm:pt>
    <dgm:pt modelId="{F40A53E1-2C8B-B843-BB43-75EB9ACDEA85}">
      <dgm:prSet phldrT="[Text]"/>
      <dgm:spPr/>
      <dgm:t>
        <a:bodyPr/>
        <a:lstStyle/>
        <a:p>
          <a:r>
            <a:rPr lang="en-US"/>
            <a:t>Stage I</a:t>
          </a:r>
        </a:p>
        <a:p>
          <a:r>
            <a:rPr lang="en-US"/>
            <a:t>Extended cruises</a:t>
          </a:r>
        </a:p>
      </dgm:t>
    </dgm:pt>
    <dgm:pt modelId="{5A0AA2FD-DF49-944C-835D-08997254896A}" type="parTrans" cxnId="{F4F64611-8FF2-9443-A57E-01BFEBC43F23}">
      <dgm:prSet/>
      <dgm:spPr/>
      <dgm:t>
        <a:bodyPr/>
        <a:lstStyle/>
        <a:p>
          <a:endParaRPr lang="en-US"/>
        </a:p>
      </dgm:t>
    </dgm:pt>
    <dgm:pt modelId="{CA6C2B4D-C9B0-AC46-83CB-2081BEB796EF}" type="sibTrans" cxnId="{F4F64611-8FF2-9443-A57E-01BFEBC43F23}">
      <dgm:prSet/>
      <dgm:spPr/>
      <dgm:t>
        <a:bodyPr/>
        <a:lstStyle/>
        <a:p>
          <a:endParaRPr lang="en-US"/>
        </a:p>
      </dgm:t>
    </dgm:pt>
    <dgm:pt modelId="{D5418250-B9FE-9145-B2F2-9E1B1E5A3226}">
      <dgm:prSet phldrT="[Text]" custT="1"/>
      <dgm:spPr/>
      <dgm:t>
        <a:bodyPr/>
        <a:lstStyle/>
        <a:p>
          <a:r>
            <a:rPr lang="en-US" sz="1100"/>
            <a:t>674 input data points</a:t>
          </a:r>
        </a:p>
      </dgm:t>
    </dgm:pt>
    <dgm:pt modelId="{21329DBD-0EA3-5F47-BD78-70627485E358}" type="parTrans" cxnId="{F6C97414-ACD9-784D-81F8-A4FB03966B48}">
      <dgm:prSet/>
      <dgm:spPr/>
      <dgm:t>
        <a:bodyPr/>
        <a:lstStyle/>
        <a:p>
          <a:endParaRPr lang="en-US"/>
        </a:p>
      </dgm:t>
    </dgm:pt>
    <dgm:pt modelId="{84763FC9-3700-8F43-AAFE-05784F5029FE}" type="sibTrans" cxnId="{F6C97414-ACD9-784D-81F8-A4FB03966B48}">
      <dgm:prSet/>
      <dgm:spPr/>
      <dgm:t>
        <a:bodyPr/>
        <a:lstStyle/>
        <a:p>
          <a:endParaRPr lang="en-US"/>
        </a:p>
      </dgm:t>
    </dgm:pt>
    <dgm:pt modelId="{BB4BF3A0-1C1D-6943-AC9C-869ADB8AF9DB}" type="pres">
      <dgm:prSet presAssocID="{2CAEA2E5-7579-2B42-AB51-45B67F4A19D0}" presName="rootnode" presStyleCnt="0">
        <dgm:presLayoutVars>
          <dgm:chMax/>
          <dgm:chPref/>
          <dgm:dir/>
          <dgm:animLvl val="lvl"/>
        </dgm:presLayoutVars>
      </dgm:prSet>
      <dgm:spPr/>
      <dgm:t>
        <a:bodyPr/>
        <a:lstStyle/>
        <a:p>
          <a:endParaRPr lang="en-US"/>
        </a:p>
      </dgm:t>
    </dgm:pt>
    <dgm:pt modelId="{1988C9DF-30D1-BC43-9470-8725E86FB435}" type="pres">
      <dgm:prSet presAssocID="{0B13BBA3-1E58-BE43-9464-36DA47171E94}" presName="composite" presStyleCnt="0"/>
      <dgm:spPr/>
    </dgm:pt>
    <dgm:pt modelId="{3D8DF424-4A6B-4F4A-9A75-48D16BE28472}" type="pres">
      <dgm:prSet presAssocID="{0B13BBA3-1E58-BE43-9464-36DA47171E94}" presName="bentUpArrow1" presStyleLbl="alignImgPlace1" presStyleIdx="0" presStyleCnt="3"/>
      <dgm:spPr/>
    </dgm:pt>
    <dgm:pt modelId="{00EAFAFC-8547-BF46-A43A-E69AE991A214}" type="pres">
      <dgm:prSet presAssocID="{0B13BBA3-1E58-BE43-9464-36DA47171E94}" presName="ParentText" presStyleLbl="node1" presStyleIdx="0" presStyleCnt="4">
        <dgm:presLayoutVars>
          <dgm:chMax val="1"/>
          <dgm:chPref val="1"/>
          <dgm:bulletEnabled val="1"/>
        </dgm:presLayoutVars>
      </dgm:prSet>
      <dgm:spPr/>
      <dgm:t>
        <a:bodyPr/>
        <a:lstStyle/>
        <a:p>
          <a:endParaRPr lang="en-US"/>
        </a:p>
      </dgm:t>
    </dgm:pt>
    <dgm:pt modelId="{9730A86A-BE63-4C4C-A3EB-28111488A692}" type="pres">
      <dgm:prSet presAssocID="{0B13BBA3-1E58-BE43-9464-36DA47171E94}" presName="ChildText" presStyleLbl="revTx" presStyleIdx="0" presStyleCnt="4">
        <dgm:presLayoutVars>
          <dgm:chMax val="0"/>
          <dgm:chPref val="0"/>
          <dgm:bulletEnabled val="1"/>
        </dgm:presLayoutVars>
      </dgm:prSet>
      <dgm:spPr/>
      <dgm:t>
        <a:bodyPr/>
        <a:lstStyle/>
        <a:p>
          <a:endParaRPr lang="en-US"/>
        </a:p>
      </dgm:t>
    </dgm:pt>
    <dgm:pt modelId="{0A44927B-171F-3A48-8FC7-3450463648A3}" type="pres">
      <dgm:prSet presAssocID="{5728A716-628B-594E-831D-200F203867E8}" presName="sibTrans" presStyleCnt="0"/>
      <dgm:spPr/>
    </dgm:pt>
    <dgm:pt modelId="{4B556C61-8AF6-FA4E-AD7D-E2CA55FD2D39}" type="pres">
      <dgm:prSet presAssocID="{39E82420-0759-1D49-A760-EA6B4311069E}" presName="composite" presStyleCnt="0"/>
      <dgm:spPr/>
    </dgm:pt>
    <dgm:pt modelId="{EA006030-187D-D24A-ADA2-7B9220F125DC}" type="pres">
      <dgm:prSet presAssocID="{39E82420-0759-1D49-A760-EA6B4311069E}" presName="bentUpArrow1" presStyleLbl="alignImgPlace1" presStyleIdx="1" presStyleCnt="3"/>
      <dgm:spPr/>
    </dgm:pt>
    <dgm:pt modelId="{1B007031-7D9D-854C-AF8C-45D362E86F87}" type="pres">
      <dgm:prSet presAssocID="{39E82420-0759-1D49-A760-EA6B4311069E}" presName="ParentText" presStyleLbl="node1" presStyleIdx="1" presStyleCnt="4">
        <dgm:presLayoutVars>
          <dgm:chMax val="1"/>
          <dgm:chPref val="1"/>
          <dgm:bulletEnabled val="1"/>
        </dgm:presLayoutVars>
      </dgm:prSet>
      <dgm:spPr/>
      <dgm:t>
        <a:bodyPr/>
        <a:lstStyle/>
        <a:p>
          <a:endParaRPr lang="en-US"/>
        </a:p>
      </dgm:t>
    </dgm:pt>
    <dgm:pt modelId="{B6442FD4-03BC-0F49-865F-68ED665E4C27}" type="pres">
      <dgm:prSet presAssocID="{39E82420-0759-1D49-A760-EA6B4311069E}" presName="ChildText" presStyleLbl="revTx" presStyleIdx="1" presStyleCnt="4">
        <dgm:presLayoutVars>
          <dgm:chMax val="0"/>
          <dgm:chPref val="0"/>
          <dgm:bulletEnabled val="1"/>
        </dgm:presLayoutVars>
      </dgm:prSet>
      <dgm:spPr/>
      <dgm:t>
        <a:bodyPr/>
        <a:lstStyle/>
        <a:p>
          <a:endParaRPr lang="en-US"/>
        </a:p>
      </dgm:t>
    </dgm:pt>
    <dgm:pt modelId="{C314BF1B-91D7-A14F-84CD-915781FF2EF7}" type="pres">
      <dgm:prSet presAssocID="{BF29A4E6-57C3-7A4C-A533-2E2C7E2CBD2B}" presName="sibTrans" presStyleCnt="0"/>
      <dgm:spPr/>
    </dgm:pt>
    <dgm:pt modelId="{94D1A09B-BB9D-354E-8549-E8C372DCFFDE}" type="pres">
      <dgm:prSet presAssocID="{BBB8A377-EBFE-B347-B000-D701EBA39077}" presName="composite" presStyleCnt="0"/>
      <dgm:spPr/>
    </dgm:pt>
    <dgm:pt modelId="{0A9DBEC2-1056-534D-99F6-1D74AC5BAAF5}" type="pres">
      <dgm:prSet presAssocID="{BBB8A377-EBFE-B347-B000-D701EBA39077}" presName="bentUpArrow1" presStyleLbl="alignImgPlace1" presStyleIdx="2" presStyleCnt="3"/>
      <dgm:spPr/>
    </dgm:pt>
    <dgm:pt modelId="{470D3B0D-30B8-EC40-89C5-660EB79B5670}" type="pres">
      <dgm:prSet presAssocID="{BBB8A377-EBFE-B347-B000-D701EBA39077}" presName="ParentText" presStyleLbl="node1" presStyleIdx="2" presStyleCnt="4">
        <dgm:presLayoutVars>
          <dgm:chMax val="1"/>
          <dgm:chPref val="1"/>
          <dgm:bulletEnabled val="1"/>
        </dgm:presLayoutVars>
      </dgm:prSet>
      <dgm:spPr/>
      <dgm:t>
        <a:bodyPr/>
        <a:lstStyle/>
        <a:p>
          <a:endParaRPr lang="en-US"/>
        </a:p>
      </dgm:t>
    </dgm:pt>
    <dgm:pt modelId="{B8A5028B-19FD-D14D-8DBB-003D9CF6C5FF}" type="pres">
      <dgm:prSet presAssocID="{BBB8A377-EBFE-B347-B000-D701EBA39077}" presName="ChildText" presStyleLbl="revTx" presStyleIdx="2" presStyleCnt="4">
        <dgm:presLayoutVars>
          <dgm:chMax val="0"/>
          <dgm:chPref val="0"/>
          <dgm:bulletEnabled val="1"/>
        </dgm:presLayoutVars>
      </dgm:prSet>
      <dgm:spPr/>
      <dgm:t>
        <a:bodyPr/>
        <a:lstStyle/>
        <a:p>
          <a:endParaRPr lang="en-US"/>
        </a:p>
      </dgm:t>
    </dgm:pt>
    <dgm:pt modelId="{D73C28AF-3B3E-3F41-BBAF-25ACC3B031ED}" type="pres">
      <dgm:prSet presAssocID="{753E3800-0DF3-7946-9503-17E247851F08}" presName="sibTrans" presStyleCnt="0"/>
      <dgm:spPr/>
    </dgm:pt>
    <dgm:pt modelId="{18A5377A-6812-6D45-A661-0C5A58344745}" type="pres">
      <dgm:prSet presAssocID="{F40A53E1-2C8B-B843-BB43-75EB9ACDEA85}" presName="composite" presStyleCnt="0"/>
      <dgm:spPr/>
    </dgm:pt>
    <dgm:pt modelId="{518176B6-0A57-CF46-829C-5DA9DE6E7909}" type="pres">
      <dgm:prSet presAssocID="{F40A53E1-2C8B-B843-BB43-75EB9ACDEA85}" presName="ParentText" presStyleLbl="node1" presStyleIdx="3" presStyleCnt="4">
        <dgm:presLayoutVars>
          <dgm:chMax val="1"/>
          <dgm:chPref val="1"/>
          <dgm:bulletEnabled val="1"/>
        </dgm:presLayoutVars>
      </dgm:prSet>
      <dgm:spPr/>
      <dgm:t>
        <a:bodyPr/>
        <a:lstStyle/>
        <a:p>
          <a:endParaRPr lang="en-US"/>
        </a:p>
      </dgm:t>
    </dgm:pt>
    <dgm:pt modelId="{EE92A020-5013-E84B-87BF-B193B48B3D99}" type="pres">
      <dgm:prSet presAssocID="{F40A53E1-2C8B-B843-BB43-75EB9ACDEA85}" presName="FinalChildText" presStyleLbl="revTx" presStyleIdx="3" presStyleCnt="4">
        <dgm:presLayoutVars>
          <dgm:chMax val="0"/>
          <dgm:chPref val="0"/>
          <dgm:bulletEnabled val="1"/>
        </dgm:presLayoutVars>
      </dgm:prSet>
      <dgm:spPr/>
      <dgm:t>
        <a:bodyPr/>
        <a:lstStyle/>
        <a:p>
          <a:endParaRPr lang="en-US"/>
        </a:p>
      </dgm:t>
    </dgm:pt>
  </dgm:ptLst>
  <dgm:cxnLst>
    <dgm:cxn modelId="{C4EF80B5-BA7B-2645-A98C-C43D6B7343A2}" type="presOf" srcId="{D5418250-B9FE-9145-B2F2-9E1B1E5A3226}" destId="{EE92A020-5013-E84B-87BF-B193B48B3D99}" srcOrd="0" destOrd="0" presId="urn:microsoft.com/office/officeart/2005/8/layout/StepDownProcess"/>
    <dgm:cxn modelId="{0AEBF254-A0E6-7D46-A888-126535137609}" type="presOf" srcId="{BBB8A377-EBFE-B347-B000-D701EBA39077}" destId="{470D3B0D-30B8-EC40-89C5-660EB79B5670}" srcOrd="0" destOrd="0" presId="urn:microsoft.com/office/officeart/2005/8/layout/StepDownProcess"/>
    <dgm:cxn modelId="{25BFD0B7-E77D-1142-B6F3-C3E8A9A3F241}" srcId="{39E82420-0759-1D49-A760-EA6B4311069E}" destId="{0CFBF5D1-6239-E047-8066-C145BA9F6B15}" srcOrd="0" destOrd="0" parTransId="{99A684BF-5057-5A48-8680-80C4B63E2E2B}" sibTransId="{F2719F05-B76A-DF4C-8B70-CC8B9E048FFA}"/>
    <dgm:cxn modelId="{D6EE7D74-B4F6-3B46-BF4F-C6A782287B9D}" srcId="{BBB8A377-EBFE-B347-B000-D701EBA39077}" destId="{87BE6F56-104E-6A40-94FF-6059870D5D13}" srcOrd="0" destOrd="0" parTransId="{AD946867-ED60-CA44-BB8F-14EAE54E7F76}" sibTransId="{27014844-81ED-D94B-AD65-4EFE655A5D5A}"/>
    <dgm:cxn modelId="{F6C97414-ACD9-784D-81F8-A4FB03966B48}" srcId="{F40A53E1-2C8B-B843-BB43-75EB9ACDEA85}" destId="{D5418250-B9FE-9145-B2F2-9E1B1E5A3226}" srcOrd="0" destOrd="0" parTransId="{21329DBD-0EA3-5F47-BD78-70627485E358}" sibTransId="{84763FC9-3700-8F43-AAFE-05784F5029FE}"/>
    <dgm:cxn modelId="{1F6E022E-9681-A646-8C73-91198AE3F3BF}" type="presOf" srcId="{0B13BBA3-1E58-BE43-9464-36DA47171E94}" destId="{00EAFAFC-8547-BF46-A43A-E69AE991A214}" srcOrd="0" destOrd="0" presId="urn:microsoft.com/office/officeart/2005/8/layout/StepDownProcess"/>
    <dgm:cxn modelId="{F4F64611-8FF2-9443-A57E-01BFEBC43F23}" srcId="{2CAEA2E5-7579-2B42-AB51-45B67F4A19D0}" destId="{F40A53E1-2C8B-B843-BB43-75EB9ACDEA85}" srcOrd="3" destOrd="0" parTransId="{5A0AA2FD-DF49-944C-835D-08997254896A}" sibTransId="{CA6C2B4D-C9B0-AC46-83CB-2081BEB796EF}"/>
    <dgm:cxn modelId="{F671E645-1A4C-1A49-BF0D-252173040C2F}" type="presOf" srcId="{2CAEA2E5-7579-2B42-AB51-45B67F4A19D0}" destId="{BB4BF3A0-1C1D-6943-AC9C-869ADB8AF9DB}" srcOrd="0" destOrd="0" presId="urn:microsoft.com/office/officeart/2005/8/layout/StepDownProcess"/>
    <dgm:cxn modelId="{6EE183FC-9AE6-AF46-86A7-E6E3F341AC93}" type="presOf" srcId="{39E82420-0759-1D49-A760-EA6B4311069E}" destId="{1B007031-7D9D-854C-AF8C-45D362E86F87}" srcOrd="0" destOrd="0" presId="urn:microsoft.com/office/officeart/2005/8/layout/StepDownProcess"/>
    <dgm:cxn modelId="{3D3D0D81-1714-BF47-9A51-F49AA32BF01D}" srcId="{2CAEA2E5-7579-2B42-AB51-45B67F4A19D0}" destId="{39E82420-0759-1D49-A760-EA6B4311069E}" srcOrd="1" destOrd="0" parTransId="{B2834C47-3D5C-3644-9773-AC3364C4E202}" sibTransId="{BF29A4E6-57C3-7A4C-A533-2E2C7E2CBD2B}"/>
    <dgm:cxn modelId="{9CF5A531-0662-1046-A217-1EE852979F4B}" srcId="{0B13BBA3-1E58-BE43-9464-36DA47171E94}" destId="{A8B8CB0A-6F71-6C44-A47B-B4CC96545505}" srcOrd="0" destOrd="0" parTransId="{BA6B0844-9EB9-0242-8343-FF5A4A7F65B6}" sibTransId="{5190841A-F65C-3242-BD16-F672739028E0}"/>
    <dgm:cxn modelId="{6BC7AD5B-7B5D-6341-AC36-E27268308168}" type="presOf" srcId="{87BE6F56-104E-6A40-94FF-6059870D5D13}" destId="{B8A5028B-19FD-D14D-8DBB-003D9CF6C5FF}" srcOrd="0" destOrd="0" presId="urn:microsoft.com/office/officeart/2005/8/layout/StepDownProcess"/>
    <dgm:cxn modelId="{C83D156A-19EA-1D4E-9561-773C7C902D0E}" type="presOf" srcId="{0CFBF5D1-6239-E047-8066-C145BA9F6B15}" destId="{B6442FD4-03BC-0F49-865F-68ED665E4C27}" srcOrd="0" destOrd="0" presId="urn:microsoft.com/office/officeart/2005/8/layout/StepDownProcess"/>
    <dgm:cxn modelId="{E46762D9-2C54-0B4E-B1CF-0074C51A17A9}" type="presOf" srcId="{A8B8CB0A-6F71-6C44-A47B-B4CC96545505}" destId="{9730A86A-BE63-4C4C-A3EB-28111488A692}" srcOrd="0" destOrd="0" presId="urn:microsoft.com/office/officeart/2005/8/layout/StepDownProcess"/>
    <dgm:cxn modelId="{E41D952E-98E4-4344-A96B-65927A90BA38}" srcId="{2CAEA2E5-7579-2B42-AB51-45B67F4A19D0}" destId="{0B13BBA3-1E58-BE43-9464-36DA47171E94}" srcOrd="0" destOrd="0" parTransId="{6256412F-7566-7A46-BDB1-C174EF130115}" sibTransId="{5728A716-628B-594E-831D-200F203867E8}"/>
    <dgm:cxn modelId="{AABFB5D7-6B0E-4846-B5D8-83384108F8E5}" srcId="{2CAEA2E5-7579-2B42-AB51-45B67F4A19D0}" destId="{BBB8A377-EBFE-B347-B000-D701EBA39077}" srcOrd="2" destOrd="0" parTransId="{1B6A598A-38D2-3A49-B875-67C18F95DA51}" sibTransId="{753E3800-0DF3-7946-9503-17E247851F08}"/>
    <dgm:cxn modelId="{00A55A39-4681-BA45-8A9E-2848FEDC88B8}" type="presOf" srcId="{F40A53E1-2C8B-B843-BB43-75EB9ACDEA85}" destId="{518176B6-0A57-CF46-829C-5DA9DE6E7909}" srcOrd="0" destOrd="0" presId="urn:microsoft.com/office/officeart/2005/8/layout/StepDownProcess"/>
    <dgm:cxn modelId="{9F9FB561-C3CF-3A43-A60A-BD70A9EE5BDE}" type="presParOf" srcId="{BB4BF3A0-1C1D-6943-AC9C-869ADB8AF9DB}" destId="{1988C9DF-30D1-BC43-9470-8725E86FB435}" srcOrd="0" destOrd="0" presId="urn:microsoft.com/office/officeart/2005/8/layout/StepDownProcess"/>
    <dgm:cxn modelId="{375A7169-8A4B-BF4B-93D3-2D573E19D70E}" type="presParOf" srcId="{1988C9DF-30D1-BC43-9470-8725E86FB435}" destId="{3D8DF424-4A6B-4F4A-9A75-48D16BE28472}" srcOrd="0" destOrd="0" presId="urn:microsoft.com/office/officeart/2005/8/layout/StepDownProcess"/>
    <dgm:cxn modelId="{669B3754-3A79-5343-8FAB-4DDCD08CB9AB}" type="presParOf" srcId="{1988C9DF-30D1-BC43-9470-8725E86FB435}" destId="{00EAFAFC-8547-BF46-A43A-E69AE991A214}" srcOrd="1" destOrd="0" presId="urn:microsoft.com/office/officeart/2005/8/layout/StepDownProcess"/>
    <dgm:cxn modelId="{541D29E5-1039-474F-B8C3-3F01137228EE}" type="presParOf" srcId="{1988C9DF-30D1-BC43-9470-8725E86FB435}" destId="{9730A86A-BE63-4C4C-A3EB-28111488A692}" srcOrd="2" destOrd="0" presId="urn:microsoft.com/office/officeart/2005/8/layout/StepDownProcess"/>
    <dgm:cxn modelId="{6AAA0F75-7A3F-4B4D-8981-1898CABA0A89}" type="presParOf" srcId="{BB4BF3A0-1C1D-6943-AC9C-869ADB8AF9DB}" destId="{0A44927B-171F-3A48-8FC7-3450463648A3}" srcOrd="1" destOrd="0" presId="urn:microsoft.com/office/officeart/2005/8/layout/StepDownProcess"/>
    <dgm:cxn modelId="{565D01A5-C885-AD42-B4A3-01BB7C6BAA57}" type="presParOf" srcId="{BB4BF3A0-1C1D-6943-AC9C-869ADB8AF9DB}" destId="{4B556C61-8AF6-FA4E-AD7D-E2CA55FD2D39}" srcOrd="2" destOrd="0" presId="urn:microsoft.com/office/officeart/2005/8/layout/StepDownProcess"/>
    <dgm:cxn modelId="{CFF8B172-BB7A-2F40-B85D-B2F7E5442337}" type="presParOf" srcId="{4B556C61-8AF6-FA4E-AD7D-E2CA55FD2D39}" destId="{EA006030-187D-D24A-ADA2-7B9220F125DC}" srcOrd="0" destOrd="0" presId="urn:microsoft.com/office/officeart/2005/8/layout/StepDownProcess"/>
    <dgm:cxn modelId="{5B9FAD74-D406-094F-A092-C2BBD1E2C500}" type="presParOf" srcId="{4B556C61-8AF6-FA4E-AD7D-E2CA55FD2D39}" destId="{1B007031-7D9D-854C-AF8C-45D362E86F87}" srcOrd="1" destOrd="0" presId="urn:microsoft.com/office/officeart/2005/8/layout/StepDownProcess"/>
    <dgm:cxn modelId="{456F8E43-C037-B844-A744-58FB38B4B1C6}" type="presParOf" srcId="{4B556C61-8AF6-FA4E-AD7D-E2CA55FD2D39}" destId="{B6442FD4-03BC-0F49-865F-68ED665E4C27}" srcOrd="2" destOrd="0" presId="urn:microsoft.com/office/officeart/2005/8/layout/StepDownProcess"/>
    <dgm:cxn modelId="{BA13288F-7FD8-C54D-BBA2-29C2C5D39D90}" type="presParOf" srcId="{BB4BF3A0-1C1D-6943-AC9C-869ADB8AF9DB}" destId="{C314BF1B-91D7-A14F-84CD-915781FF2EF7}" srcOrd="3" destOrd="0" presId="urn:microsoft.com/office/officeart/2005/8/layout/StepDownProcess"/>
    <dgm:cxn modelId="{4C8C6C11-204F-754F-B82D-51F20CF841B0}" type="presParOf" srcId="{BB4BF3A0-1C1D-6943-AC9C-869ADB8AF9DB}" destId="{94D1A09B-BB9D-354E-8549-E8C372DCFFDE}" srcOrd="4" destOrd="0" presId="urn:microsoft.com/office/officeart/2005/8/layout/StepDownProcess"/>
    <dgm:cxn modelId="{B4D7E7D4-A9BF-7647-AC68-E3BB2F26D726}" type="presParOf" srcId="{94D1A09B-BB9D-354E-8549-E8C372DCFFDE}" destId="{0A9DBEC2-1056-534D-99F6-1D74AC5BAAF5}" srcOrd="0" destOrd="0" presId="urn:microsoft.com/office/officeart/2005/8/layout/StepDownProcess"/>
    <dgm:cxn modelId="{5EAFD44D-0199-0F4F-A922-74C475003B62}" type="presParOf" srcId="{94D1A09B-BB9D-354E-8549-E8C372DCFFDE}" destId="{470D3B0D-30B8-EC40-89C5-660EB79B5670}" srcOrd="1" destOrd="0" presId="urn:microsoft.com/office/officeart/2005/8/layout/StepDownProcess"/>
    <dgm:cxn modelId="{81E8C965-36BB-444F-9895-E8F47B6A7475}" type="presParOf" srcId="{94D1A09B-BB9D-354E-8549-E8C372DCFFDE}" destId="{B8A5028B-19FD-D14D-8DBB-003D9CF6C5FF}" srcOrd="2" destOrd="0" presId="urn:microsoft.com/office/officeart/2005/8/layout/StepDownProcess"/>
    <dgm:cxn modelId="{66C13EAD-EDEF-7948-94EF-AC3D0C54E32B}" type="presParOf" srcId="{BB4BF3A0-1C1D-6943-AC9C-869ADB8AF9DB}" destId="{D73C28AF-3B3E-3F41-BBAF-25ACC3B031ED}" srcOrd="5" destOrd="0" presId="urn:microsoft.com/office/officeart/2005/8/layout/StepDownProcess"/>
    <dgm:cxn modelId="{AB26F4AA-F956-CF43-9E18-9A755071D575}" type="presParOf" srcId="{BB4BF3A0-1C1D-6943-AC9C-869ADB8AF9DB}" destId="{18A5377A-6812-6D45-A661-0C5A58344745}" srcOrd="6" destOrd="0" presId="urn:microsoft.com/office/officeart/2005/8/layout/StepDownProcess"/>
    <dgm:cxn modelId="{AF614CE1-49D1-DC47-BE62-8E8CD9F77A87}" type="presParOf" srcId="{18A5377A-6812-6D45-A661-0C5A58344745}" destId="{518176B6-0A57-CF46-829C-5DA9DE6E7909}" srcOrd="0" destOrd="0" presId="urn:microsoft.com/office/officeart/2005/8/layout/StepDownProcess"/>
    <dgm:cxn modelId="{9904A0D5-1C9C-6F40-BAFE-B5ACC79863B8}" type="presParOf" srcId="{18A5377A-6812-6D45-A661-0C5A58344745}" destId="{EE92A020-5013-E84B-87BF-B193B48B3D99}" srcOrd="1" destOrd="0" presId="urn:microsoft.com/office/officeart/2005/8/layout/StepDownProcess"/>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CAEA2E5-7579-2B42-AB51-45B67F4A19D0}" type="doc">
      <dgm:prSet loTypeId="urn:microsoft.com/office/officeart/2005/8/layout/StepDownProcess" loCatId="" qsTypeId="urn:microsoft.com/office/officeart/2005/8/quickstyle/simple4" qsCatId="simple" csTypeId="urn:microsoft.com/office/officeart/2005/8/colors/accent1_2" csCatId="accent1" phldr="1"/>
      <dgm:spPr/>
      <dgm:t>
        <a:bodyPr/>
        <a:lstStyle/>
        <a:p>
          <a:endParaRPr lang="en-US"/>
        </a:p>
      </dgm:t>
    </dgm:pt>
    <dgm:pt modelId="{0B13BBA3-1E58-BE43-9464-36DA47171E94}">
      <dgm:prSet phldrT="[Text]"/>
      <dgm:spPr/>
      <dgm:t>
        <a:bodyPr/>
        <a:lstStyle/>
        <a:p>
          <a:r>
            <a:rPr lang="en-US"/>
            <a:t>Data Preparation</a:t>
          </a:r>
        </a:p>
      </dgm:t>
    </dgm:pt>
    <dgm:pt modelId="{6256412F-7566-7A46-BDB1-C174EF130115}" type="parTrans" cxnId="{E41D952E-98E4-4344-A96B-65927A90BA38}">
      <dgm:prSet/>
      <dgm:spPr/>
      <dgm:t>
        <a:bodyPr/>
        <a:lstStyle/>
        <a:p>
          <a:endParaRPr lang="en-US"/>
        </a:p>
      </dgm:t>
    </dgm:pt>
    <dgm:pt modelId="{5728A716-628B-594E-831D-200F203867E8}" type="sibTrans" cxnId="{E41D952E-98E4-4344-A96B-65927A90BA38}">
      <dgm:prSet/>
      <dgm:spPr/>
      <dgm:t>
        <a:bodyPr/>
        <a:lstStyle/>
        <a:p>
          <a:endParaRPr lang="en-US"/>
        </a:p>
      </dgm:t>
    </dgm:pt>
    <dgm:pt modelId="{A8B8CB0A-6F71-6C44-A47B-B4CC96545505}">
      <dgm:prSet phldrT="[Text]" custT="1"/>
      <dgm:spPr/>
      <dgm:t>
        <a:bodyPr/>
        <a:lstStyle/>
        <a:p>
          <a:r>
            <a:rPr lang="en-US" sz="1100"/>
            <a:t>582 input data points</a:t>
          </a:r>
        </a:p>
      </dgm:t>
    </dgm:pt>
    <dgm:pt modelId="{BA6B0844-9EB9-0242-8343-FF5A4A7F65B6}" type="parTrans" cxnId="{9CF5A531-0662-1046-A217-1EE852979F4B}">
      <dgm:prSet/>
      <dgm:spPr/>
      <dgm:t>
        <a:bodyPr/>
        <a:lstStyle/>
        <a:p>
          <a:endParaRPr lang="en-US"/>
        </a:p>
      </dgm:t>
    </dgm:pt>
    <dgm:pt modelId="{5190841A-F65C-3242-BD16-F672739028E0}" type="sibTrans" cxnId="{9CF5A531-0662-1046-A217-1EE852979F4B}">
      <dgm:prSet/>
      <dgm:spPr/>
      <dgm:t>
        <a:bodyPr/>
        <a:lstStyle/>
        <a:p>
          <a:endParaRPr lang="en-US"/>
        </a:p>
      </dgm:t>
    </dgm:pt>
    <dgm:pt modelId="{39E82420-0759-1D49-A760-EA6B4311069E}">
      <dgm:prSet phldrT="[Text]"/>
      <dgm:spPr/>
      <dgm:t>
        <a:bodyPr/>
        <a:lstStyle/>
        <a:p>
          <a:r>
            <a:rPr lang="en-US"/>
            <a:t>Stage III</a:t>
          </a:r>
        </a:p>
        <a:p>
          <a:r>
            <a:rPr lang="en-US"/>
            <a:t>Developed profiles</a:t>
          </a:r>
        </a:p>
      </dgm:t>
    </dgm:pt>
    <dgm:pt modelId="{B2834C47-3D5C-3644-9773-AC3364C4E202}" type="parTrans" cxnId="{3D3D0D81-1714-BF47-9A51-F49AA32BF01D}">
      <dgm:prSet/>
      <dgm:spPr/>
      <dgm:t>
        <a:bodyPr/>
        <a:lstStyle/>
        <a:p>
          <a:endParaRPr lang="en-US"/>
        </a:p>
      </dgm:t>
    </dgm:pt>
    <dgm:pt modelId="{BF29A4E6-57C3-7A4C-A533-2E2C7E2CBD2B}" type="sibTrans" cxnId="{3D3D0D81-1714-BF47-9A51-F49AA32BF01D}">
      <dgm:prSet/>
      <dgm:spPr/>
      <dgm:t>
        <a:bodyPr/>
        <a:lstStyle/>
        <a:p>
          <a:endParaRPr lang="en-US"/>
        </a:p>
      </dgm:t>
    </dgm:pt>
    <dgm:pt modelId="{0CFBF5D1-6239-E047-8066-C145BA9F6B15}">
      <dgm:prSet phldrT="[Text]" custT="1"/>
      <dgm:spPr/>
      <dgm:t>
        <a:bodyPr/>
        <a:lstStyle/>
        <a:p>
          <a:r>
            <a:rPr lang="en-US" sz="1100"/>
            <a:t> 514 input data points</a:t>
          </a:r>
        </a:p>
      </dgm:t>
    </dgm:pt>
    <dgm:pt modelId="{99A684BF-5057-5A48-8680-80C4B63E2E2B}" type="parTrans" cxnId="{25BFD0B7-E77D-1142-B6F3-C3E8A9A3F241}">
      <dgm:prSet/>
      <dgm:spPr/>
      <dgm:t>
        <a:bodyPr/>
        <a:lstStyle/>
        <a:p>
          <a:endParaRPr lang="en-US"/>
        </a:p>
      </dgm:t>
    </dgm:pt>
    <dgm:pt modelId="{F2719F05-B76A-DF4C-8B70-CC8B9E048FFA}" type="sibTrans" cxnId="{25BFD0B7-E77D-1142-B6F3-C3E8A9A3F241}">
      <dgm:prSet/>
      <dgm:spPr/>
      <dgm:t>
        <a:bodyPr/>
        <a:lstStyle/>
        <a:p>
          <a:endParaRPr lang="en-US"/>
        </a:p>
      </dgm:t>
    </dgm:pt>
    <dgm:pt modelId="{BBB8A377-EBFE-B347-B000-D701EBA39077}">
      <dgm:prSet phldrT="[Text]"/>
      <dgm:spPr/>
      <dgm:t>
        <a:bodyPr/>
        <a:lstStyle/>
        <a:p>
          <a:r>
            <a:rPr lang="en-US"/>
            <a:t>Stage II</a:t>
          </a:r>
        </a:p>
        <a:p>
          <a:r>
            <a:rPr lang="en-US"/>
            <a:t>Canonical cruise segments</a:t>
          </a:r>
        </a:p>
      </dgm:t>
    </dgm:pt>
    <dgm:pt modelId="{1B6A598A-38D2-3A49-B875-67C18F95DA51}" type="parTrans" cxnId="{AABFB5D7-6B0E-4846-B5D8-83384108F8E5}">
      <dgm:prSet/>
      <dgm:spPr/>
      <dgm:t>
        <a:bodyPr/>
        <a:lstStyle/>
        <a:p>
          <a:endParaRPr lang="en-US"/>
        </a:p>
      </dgm:t>
    </dgm:pt>
    <dgm:pt modelId="{753E3800-0DF3-7946-9503-17E247851F08}" type="sibTrans" cxnId="{AABFB5D7-6B0E-4846-B5D8-83384108F8E5}">
      <dgm:prSet/>
      <dgm:spPr/>
      <dgm:t>
        <a:bodyPr/>
        <a:lstStyle/>
        <a:p>
          <a:endParaRPr lang="en-US"/>
        </a:p>
      </dgm:t>
    </dgm:pt>
    <dgm:pt modelId="{87BE6F56-104E-6A40-94FF-6059870D5D13}">
      <dgm:prSet phldrT="[Text]" custT="1"/>
      <dgm:spPr/>
      <dgm:t>
        <a:bodyPr/>
        <a:lstStyle/>
        <a:p>
          <a:r>
            <a:rPr lang="en-US" sz="1100"/>
            <a:t> 481 input data points</a:t>
          </a:r>
        </a:p>
      </dgm:t>
    </dgm:pt>
    <dgm:pt modelId="{AD946867-ED60-CA44-BB8F-14EAE54E7F76}" type="parTrans" cxnId="{D6EE7D74-B4F6-3B46-BF4F-C6A782287B9D}">
      <dgm:prSet/>
      <dgm:spPr/>
      <dgm:t>
        <a:bodyPr/>
        <a:lstStyle/>
        <a:p>
          <a:endParaRPr lang="en-US"/>
        </a:p>
      </dgm:t>
    </dgm:pt>
    <dgm:pt modelId="{27014844-81ED-D94B-AD65-4EFE655A5D5A}" type="sibTrans" cxnId="{D6EE7D74-B4F6-3B46-BF4F-C6A782287B9D}">
      <dgm:prSet/>
      <dgm:spPr/>
      <dgm:t>
        <a:bodyPr/>
        <a:lstStyle/>
        <a:p>
          <a:endParaRPr lang="en-US"/>
        </a:p>
      </dgm:t>
    </dgm:pt>
    <dgm:pt modelId="{F40A53E1-2C8B-B843-BB43-75EB9ACDEA85}">
      <dgm:prSet phldrT="[Text]"/>
      <dgm:spPr/>
      <dgm:t>
        <a:bodyPr/>
        <a:lstStyle/>
        <a:p>
          <a:r>
            <a:rPr lang="en-US"/>
            <a:t>Stage I</a:t>
          </a:r>
        </a:p>
        <a:p>
          <a:r>
            <a:rPr lang="en-US"/>
            <a:t>Extended cruises</a:t>
          </a:r>
        </a:p>
      </dgm:t>
    </dgm:pt>
    <dgm:pt modelId="{5A0AA2FD-DF49-944C-835D-08997254896A}" type="parTrans" cxnId="{F4F64611-8FF2-9443-A57E-01BFEBC43F23}">
      <dgm:prSet/>
      <dgm:spPr/>
      <dgm:t>
        <a:bodyPr/>
        <a:lstStyle/>
        <a:p>
          <a:endParaRPr lang="en-US"/>
        </a:p>
      </dgm:t>
    </dgm:pt>
    <dgm:pt modelId="{CA6C2B4D-C9B0-AC46-83CB-2081BEB796EF}" type="sibTrans" cxnId="{F4F64611-8FF2-9443-A57E-01BFEBC43F23}">
      <dgm:prSet/>
      <dgm:spPr/>
      <dgm:t>
        <a:bodyPr/>
        <a:lstStyle/>
        <a:p>
          <a:endParaRPr lang="en-US"/>
        </a:p>
      </dgm:t>
    </dgm:pt>
    <dgm:pt modelId="{D5418250-B9FE-9145-B2F2-9E1B1E5A3226}">
      <dgm:prSet phldrT="[Text]" custT="1"/>
      <dgm:spPr/>
      <dgm:t>
        <a:bodyPr/>
        <a:lstStyle/>
        <a:p>
          <a:r>
            <a:rPr lang="en-US" sz="1100"/>
            <a:t> 316 input data points</a:t>
          </a:r>
        </a:p>
      </dgm:t>
    </dgm:pt>
    <dgm:pt modelId="{21329DBD-0EA3-5F47-BD78-70627485E358}" type="parTrans" cxnId="{F6C97414-ACD9-784D-81F8-A4FB03966B48}">
      <dgm:prSet/>
      <dgm:spPr/>
      <dgm:t>
        <a:bodyPr/>
        <a:lstStyle/>
        <a:p>
          <a:endParaRPr lang="en-US"/>
        </a:p>
      </dgm:t>
    </dgm:pt>
    <dgm:pt modelId="{84763FC9-3700-8F43-AAFE-05784F5029FE}" type="sibTrans" cxnId="{F6C97414-ACD9-784D-81F8-A4FB03966B48}">
      <dgm:prSet/>
      <dgm:spPr/>
      <dgm:t>
        <a:bodyPr/>
        <a:lstStyle/>
        <a:p>
          <a:endParaRPr lang="en-US"/>
        </a:p>
      </dgm:t>
    </dgm:pt>
    <dgm:pt modelId="{BB4BF3A0-1C1D-6943-AC9C-869ADB8AF9DB}" type="pres">
      <dgm:prSet presAssocID="{2CAEA2E5-7579-2B42-AB51-45B67F4A19D0}" presName="rootnode" presStyleCnt="0">
        <dgm:presLayoutVars>
          <dgm:chMax/>
          <dgm:chPref/>
          <dgm:dir/>
          <dgm:animLvl val="lvl"/>
        </dgm:presLayoutVars>
      </dgm:prSet>
      <dgm:spPr/>
      <dgm:t>
        <a:bodyPr/>
        <a:lstStyle/>
        <a:p>
          <a:endParaRPr lang="en-US"/>
        </a:p>
      </dgm:t>
    </dgm:pt>
    <dgm:pt modelId="{1988C9DF-30D1-BC43-9470-8725E86FB435}" type="pres">
      <dgm:prSet presAssocID="{0B13BBA3-1E58-BE43-9464-36DA47171E94}" presName="composite" presStyleCnt="0"/>
      <dgm:spPr/>
    </dgm:pt>
    <dgm:pt modelId="{3D8DF424-4A6B-4F4A-9A75-48D16BE28472}" type="pres">
      <dgm:prSet presAssocID="{0B13BBA3-1E58-BE43-9464-36DA47171E94}" presName="bentUpArrow1" presStyleLbl="alignImgPlace1" presStyleIdx="0" presStyleCnt="3"/>
      <dgm:spPr/>
    </dgm:pt>
    <dgm:pt modelId="{00EAFAFC-8547-BF46-A43A-E69AE991A214}" type="pres">
      <dgm:prSet presAssocID="{0B13BBA3-1E58-BE43-9464-36DA47171E94}" presName="ParentText" presStyleLbl="node1" presStyleIdx="0" presStyleCnt="4">
        <dgm:presLayoutVars>
          <dgm:chMax val="1"/>
          <dgm:chPref val="1"/>
          <dgm:bulletEnabled val="1"/>
        </dgm:presLayoutVars>
      </dgm:prSet>
      <dgm:spPr/>
      <dgm:t>
        <a:bodyPr/>
        <a:lstStyle/>
        <a:p>
          <a:endParaRPr lang="en-US"/>
        </a:p>
      </dgm:t>
    </dgm:pt>
    <dgm:pt modelId="{9730A86A-BE63-4C4C-A3EB-28111488A692}" type="pres">
      <dgm:prSet presAssocID="{0B13BBA3-1E58-BE43-9464-36DA47171E94}" presName="ChildText" presStyleLbl="revTx" presStyleIdx="0" presStyleCnt="4">
        <dgm:presLayoutVars>
          <dgm:chMax val="0"/>
          <dgm:chPref val="0"/>
          <dgm:bulletEnabled val="1"/>
        </dgm:presLayoutVars>
      </dgm:prSet>
      <dgm:spPr/>
      <dgm:t>
        <a:bodyPr/>
        <a:lstStyle/>
        <a:p>
          <a:endParaRPr lang="en-US"/>
        </a:p>
      </dgm:t>
    </dgm:pt>
    <dgm:pt modelId="{0A44927B-171F-3A48-8FC7-3450463648A3}" type="pres">
      <dgm:prSet presAssocID="{5728A716-628B-594E-831D-200F203867E8}" presName="sibTrans" presStyleCnt="0"/>
      <dgm:spPr/>
    </dgm:pt>
    <dgm:pt modelId="{4B556C61-8AF6-FA4E-AD7D-E2CA55FD2D39}" type="pres">
      <dgm:prSet presAssocID="{39E82420-0759-1D49-A760-EA6B4311069E}" presName="composite" presStyleCnt="0"/>
      <dgm:spPr/>
    </dgm:pt>
    <dgm:pt modelId="{EA006030-187D-D24A-ADA2-7B9220F125DC}" type="pres">
      <dgm:prSet presAssocID="{39E82420-0759-1D49-A760-EA6B4311069E}" presName="bentUpArrow1" presStyleLbl="alignImgPlace1" presStyleIdx="1" presStyleCnt="3"/>
      <dgm:spPr/>
    </dgm:pt>
    <dgm:pt modelId="{1B007031-7D9D-854C-AF8C-45D362E86F87}" type="pres">
      <dgm:prSet presAssocID="{39E82420-0759-1D49-A760-EA6B4311069E}" presName="ParentText" presStyleLbl="node1" presStyleIdx="1" presStyleCnt="4">
        <dgm:presLayoutVars>
          <dgm:chMax val="1"/>
          <dgm:chPref val="1"/>
          <dgm:bulletEnabled val="1"/>
        </dgm:presLayoutVars>
      </dgm:prSet>
      <dgm:spPr/>
      <dgm:t>
        <a:bodyPr/>
        <a:lstStyle/>
        <a:p>
          <a:endParaRPr lang="en-US"/>
        </a:p>
      </dgm:t>
    </dgm:pt>
    <dgm:pt modelId="{B6442FD4-03BC-0F49-865F-68ED665E4C27}" type="pres">
      <dgm:prSet presAssocID="{39E82420-0759-1D49-A760-EA6B4311069E}" presName="ChildText" presStyleLbl="revTx" presStyleIdx="1" presStyleCnt="4">
        <dgm:presLayoutVars>
          <dgm:chMax val="0"/>
          <dgm:chPref val="0"/>
          <dgm:bulletEnabled val="1"/>
        </dgm:presLayoutVars>
      </dgm:prSet>
      <dgm:spPr/>
      <dgm:t>
        <a:bodyPr/>
        <a:lstStyle/>
        <a:p>
          <a:endParaRPr lang="en-US"/>
        </a:p>
      </dgm:t>
    </dgm:pt>
    <dgm:pt modelId="{C314BF1B-91D7-A14F-84CD-915781FF2EF7}" type="pres">
      <dgm:prSet presAssocID="{BF29A4E6-57C3-7A4C-A533-2E2C7E2CBD2B}" presName="sibTrans" presStyleCnt="0"/>
      <dgm:spPr/>
    </dgm:pt>
    <dgm:pt modelId="{94D1A09B-BB9D-354E-8549-E8C372DCFFDE}" type="pres">
      <dgm:prSet presAssocID="{BBB8A377-EBFE-B347-B000-D701EBA39077}" presName="composite" presStyleCnt="0"/>
      <dgm:spPr/>
    </dgm:pt>
    <dgm:pt modelId="{0A9DBEC2-1056-534D-99F6-1D74AC5BAAF5}" type="pres">
      <dgm:prSet presAssocID="{BBB8A377-EBFE-B347-B000-D701EBA39077}" presName="bentUpArrow1" presStyleLbl="alignImgPlace1" presStyleIdx="2" presStyleCnt="3"/>
      <dgm:spPr/>
    </dgm:pt>
    <dgm:pt modelId="{470D3B0D-30B8-EC40-89C5-660EB79B5670}" type="pres">
      <dgm:prSet presAssocID="{BBB8A377-EBFE-B347-B000-D701EBA39077}" presName="ParentText" presStyleLbl="node1" presStyleIdx="2" presStyleCnt="4">
        <dgm:presLayoutVars>
          <dgm:chMax val="1"/>
          <dgm:chPref val="1"/>
          <dgm:bulletEnabled val="1"/>
        </dgm:presLayoutVars>
      </dgm:prSet>
      <dgm:spPr/>
      <dgm:t>
        <a:bodyPr/>
        <a:lstStyle/>
        <a:p>
          <a:endParaRPr lang="en-US"/>
        </a:p>
      </dgm:t>
    </dgm:pt>
    <dgm:pt modelId="{B8A5028B-19FD-D14D-8DBB-003D9CF6C5FF}" type="pres">
      <dgm:prSet presAssocID="{BBB8A377-EBFE-B347-B000-D701EBA39077}" presName="ChildText" presStyleLbl="revTx" presStyleIdx="2" presStyleCnt="4">
        <dgm:presLayoutVars>
          <dgm:chMax val="0"/>
          <dgm:chPref val="0"/>
          <dgm:bulletEnabled val="1"/>
        </dgm:presLayoutVars>
      </dgm:prSet>
      <dgm:spPr/>
      <dgm:t>
        <a:bodyPr/>
        <a:lstStyle/>
        <a:p>
          <a:endParaRPr lang="en-US"/>
        </a:p>
      </dgm:t>
    </dgm:pt>
    <dgm:pt modelId="{D73C28AF-3B3E-3F41-BBAF-25ACC3B031ED}" type="pres">
      <dgm:prSet presAssocID="{753E3800-0DF3-7946-9503-17E247851F08}" presName="sibTrans" presStyleCnt="0"/>
      <dgm:spPr/>
    </dgm:pt>
    <dgm:pt modelId="{18A5377A-6812-6D45-A661-0C5A58344745}" type="pres">
      <dgm:prSet presAssocID="{F40A53E1-2C8B-B843-BB43-75EB9ACDEA85}" presName="composite" presStyleCnt="0"/>
      <dgm:spPr/>
    </dgm:pt>
    <dgm:pt modelId="{518176B6-0A57-CF46-829C-5DA9DE6E7909}" type="pres">
      <dgm:prSet presAssocID="{F40A53E1-2C8B-B843-BB43-75EB9ACDEA85}" presName="ParentText" presStyleLbl="node1" presStyleIdx="3" presStyleCnt="4">
        <dgm:presLayoutVars>
          <dgm:chMax val="1"/>
          <dgm:chPref val="1"/>
          <dgm:bulletEnabled val="1"/>
        </dgm:presLayoutVars>
      </dgm:prSet>
      <dgm:spPr/>
      <dgm:t>
        <a:bodyPr/>
        <a:lstStyle/>
        <a:p>
          <a:endParaRPr lang="en-US"/>
        </a:p>
      </dgm:t>
    </dgm:pt>
    <dgm:pt modelId="{EE92A020-5013-E84B-87BF-B193B48B3D99}" type="pres">
      <dgm:prSet presAssocID="{F40A53E1-2C8B-B843-BB43-75EB9ACDEA85}" presName="FinalChildText" presStyleLbl="revTx" presStyleIdx="3" presStyleCnt="4">
        <dgm:presLayoutVars>
          <dgm:chMax val="0"/>
          <dgm:chPref val="0"/>
          <dgm:bulletEnabled val="1"/>
        </dgm:presLayoutVars>
      </dgm:prSet>
      <dgm:spPr/>
      <dgm:t>
        <a:bodyPr/>
        <a:lstStyle/>
        <a:p>
          <a:endParaRPr lang="en-US"/>
        </a:p>
      </dgm:t>
    </dgm:pt>
  </dgm:ptLst>
  <dgm:cxnLst>
    <dgm:cxn modelId="{F6C97414-ACD9-784D-81F8-A4FB03966B48}" srcId="{F40A53E1-2C8B-B843-BB43-75EB9ACDEA85}" destId="{D5418250-B9FE-9145-B2F2-9E1B1E5A3226}" srcOrd="0" destOrd="0" parTransId="{21329DBD-0EA3-5F47-BD78-70627485E358}" sibTransId="{84763FC9-3700-8F43-AAFE-05784F5029FE}"/>
    <dgm:cxn modelId="{DEFE8DE3-1728-AA49-9A55-F2E6FF2CDAF5}" type="presOf" srcId="{87BE6F56-104E-6A40-94FF-6059870D5D13}" destId="{B8A5028B-19FD-D14D-8DBB-003D9CF6C5FF}" srcOrd="0" destOrd="0" presId="urn:microsoft.com/office/officeart/2005/8/layout/StepDownProcess"/>
    <dgm:cxn modelId="{D6EE7D74-B4F6-3B46-BF4F-C6A782287B9D}" srcId="{BBB8A377-EBFE-B347-B000-D701EBA39077}" destId="{87BE6F56-104E-6A40-94FF-6059870D5D13}" srcOrd="0" destOrd="0" parTransId="{AD946867-ED60-CA44-BB8F-14EAE54E7F76}" sibTransId="{27014844-81ED-D94B-AD65-4EFE655A5D5A}"/>
    <dgm:cxn modelId="{9CF5A531-0662-1046-A217-1EE852979F4B}" srcId="{0B13BBA3-1E58-BE43-9464-36DA47171E94}" destId="{A8B8CB0A-6F71-6C44-A47B-B4CC96545505}" srcOrd="0" destOrd="0" parTransId="{BA6B0844-9EB9-0242-8343-FF5A4A7F65B6}" sibTransId="{5190841A-F65C-3242-BD16-F672739028E0}"/>
    <dgm:cxn modelId="{E41D952E-98E4-4344-A96B-65927A90BA38}" srcId="{2CAEA2E5-7579-2B42-AB51-45B67F4A19D0}" destId="{0B13BBA3-1E58-BE43-9464-36DA47171E94}" srcOrd="0" destOrd="0" parTransId="{6256412F-7566-7A46-BDB1-C174EF130115}" sibTransId="{5728A716-628B-594E-831D-200F203867E8}"/>
    <dgm:cxn modelId="{25BFD0B7-E77D-1142-B6F3-C3E8A9A3F241}" srcId="{39E82420-0759-1D49-A760-EA6B4311069E}" destId="{0CFBF5D1-6239-E047-8066-C145BA9F6B15}" srcOrd="0" destOrd="0" parTransId="{99A684BF-5057-5A48-8680-80C4B63E2E2B}" sibTransId="{F2719F05-B76A-DF4C-8B70-CC8B9E048FFA}"/>
    <dgm:cxn modelId="{9A6C4464-76B5-2E4C-BB71-F0D45B74F4DB}" type="presOf" srcId="{0CFBF5D1-6239-E047-8066-C145BA9F6B15}" destId="{B6442FD4-03BC-0F49-865F-68ED665E4C27}" srcOrd="0" destOrd="0" presId="urn:microsoft.com/office/officeart/2005/8/layout/StepDownProcess"/>
    <dgm:cxn modelId="{F4F64611-8FF2-9443-A57E-01BFEBC43F23}" srcId="{2CAEA2E5-7579-2B42-AB51-45B67F4A19D0}" destId="{F40A53E1-2C8B-B843-BB43-75EB9ACDEA85}" srcOrd="3" destOrd="0" parTransId="{5A0AA2FD-DF49-944C-835D-08997254896A}" sibTransId="{CA6C2B4D-C9B0-AC46-83CB-2081BEB796EF}"/>
    <dgm:cxn modelId="{EF2C7E7C-4CB0-624F-83AA-D70549407CE5}" type="presOf" srcId="{A8B8CB0A-6F71-6C44-A47B-B4CC96545505}" destId="{9730A86A-BE63-4C4C-A3EB-28111488A692}" srcOrd="0" destOrd="0" presId="urn:microsoft.com/office/officeart/2005/8/layout/StepDownProcess"/>
    <dgm:cxn modelId="{D7A28042-9EBE-C24D-AA36-64826130AFE7}" type="presOf" srcId="{F40A53E1-2C8B-B843-BB43-75EB9ACDEA85}" destId="{518176B6-0A57-CF46-829C-5DA9DE6E7909}" srcOrd="0" destOrd="0" presId="urn:microsoft.com/office/officeart/2005/8/layout/StepDownProcess"/>
    <dgm:cxn modelId="{EE450A2B-4A96-5145-862B-9C043CF37643}" type="presOf" srcId="{D5418250-B9FE-9145-B2F2-9E1B1E5A3226}" destId="{EE92A020-5013-E84B-87BF-B193B48B3D99}" srcOrd="0" destOrd="0" presId="urn:microsoft.com/office/officeart/2005/8/layout/StepDownProcess"/>
    <dgm:cxn modelId="{AABFB5D7-6B0E-4846-B5D8-83384108F8E5}" srcId="{2CAEA2E5-7579-2B42-AB51-45B67F4A19D0}" destId="{BBB8A377-EBFE-B347-B000-D701EBA39077}" srcOrd="2" destOrd="0" parTransId="{1B6A598A-38D2-3A49-B875-67C18F95DA51}" sibTransId="{753E3800-0DF3-7946-9503-17E247851F08}"/>
    <dgm:cxn modelId="{3D3D0D81-1714-BF47-9A51-F49AA32BF01D}" srcId="{2CAEA2E5-7579-2B42-AB51-45B67F4A19D0}" destId="{39E82420-0759-1D49-A760-EA6B4311069E}" srcOrd="1" destOrd="0" parTransId="{B2834C47-3D5C-3644-9773-AC3364C4E202}" sibTransId="{BF29A4E6-57C3-7A4C-A533-2E2C7E2CBD2B}"/>
    <dgm:cxn modelId="{922A38F1-4452-E943-98D4-9D3368BE464A}" type="presOf" srcId="{0B13BBA3-1E58-BE43-9464-36DA47171E94}" destId="{00EAFAFC-8547-BF46-A43A-E69AE991A214}" srcOrd="0" destOrd="0" presId="urn:microsoft.com/office/officeart/2005/8/layout/StepDownProcess"/>
    <dgm:cxn modelId="{52243052-6389-D746-8844-53C8ECC92DA7}" type="presOf" srcId="{39E82420-0759-1D49-A760-EA6B4311069E}" destId="{1B007031-7D9D-854C-AF8C-45D362E86F87}" srcOrd="0" destOrd="0" presId="urn:microsoft.com/office/officeart/2005/8/layout/StepDownProcess"/>
    <dgm:cxn modelId="{1C344CF5-F4D7-014C-BE77-E3D9FC3C52A6}" type="presOf" srcId="{BBB8A377-EBFE-B347-B000-D701EBA39077}" destId="{470D3B0D-30B8-EC40-89C5-660EB79B5670}" srcOrd="0" destOrd="0" presId="urn:microsoft.com/office/officeart/2005/8/layout/StepDownProcess"/>
    <dgm:cxn modelId="{FE9EC5F3-A5DB-0843-9767-7FDB00F681DF}" type="presOf" srcId="{2CAEA2E5-7579-2B42-AB51-45B67F4A19D0}" destId="{BB4BF3A0-1C1D-6943-AC9C-869ADB8AF9DB}" srcOrd="0" destOrd="0" presId="urn:microsoft.com/office/officeart/2005/8/layout/StepDownProcess"/>
    <dgm:cxn modelId="{94A9BE93-0D25-EA49-8012-819CD2689DC2}" type="presParOf" srcId="{BB4BF3A0-1C1D-6943-AC9C-869ADB8AF9DB}" destId="{1988C9DF-30D1-BC43-9470-8725E86FB435}" srcOrd="0" destOrd="0" presId="urn:microsoft.com/office/officeart/2005/8/layout/StepDownProcess"/>
    <dgm:cxn modelId="{FEC982A5-BE0E-2341-B76D-F76E419AA722}" type="presParOf" srcId="{1988C9DF-30D1-BC43-9470-8725E86FB435}" destId="{3D8DF424-4A6B-4F4A-9A75-48D16BE28472}" srcOrd="0" destOrd="0" presId="urn:microsoft.com/office/officeart/2005/8/layout/StepDownProcess"/>
    <dgm:cxn modelId="{39862274-F48C-F545-BED4-C86B7708E5F7}" type="presParOf" srcId="{1988C9DF-30D1-BC43-9470-8725E86FB435}" destId="{00EAFAFC-8547-BF46-A43A-E69AE991A214}" srcOrd="1" destOrd="0" presId="urn:microsoft.com/office/officeart/2005/8/layout/StepDownProcess"/>
    <dgm:cxn modelId="{D103564D-F4C5-E047-9A10-EDB26B5AA5BB}" type="presParOf" srcId="{1988C9DF-30D1-BC43-9470-8725E86FB435}" destId="{9730A86A-BE63-4C4C-A3EB-28111488A692}" srcOrd="2" destOrd="0" presId="urn:microsoft.com/office/officeart/2005/8/layout/StepDownProcess"/>
    <dgm:cxn modelId="{C576BE5D-6780-4E4A-9854-23FDBC340D0B}" type="presParOf" srcId="{BB4BF3A0-1C1D-6943-AC9C-869ADB8AF9DB}" destId="{0A44927B-171F-3A48-8FC7-3450463648A3}" srcOrd="1" destOrd="0" presId="urn:microsoft.com/office/officeart/2005/8/layout/StepDownProcess"/>
    <dgm:cxn modelId="{04EE0B76-517D-EA45-9D94-0769C22843D9}" type="presParOf" srcId="{BB4BF3A0-1C1D-6943-AC9C-869ADB8AF9DB}" destId="{4B556C61-8AF6-FA4E-AD7D-E2CA55FD2D39}" srcOrd="2" destOrd="0" presId="urn:microsoft.com/office/officeart/2005/8/layout/StepDownProcess"/>
    <dgm:cxn modelId="{C717EC2F-2BE0-4F4A-921A-343B4476E9F3}" type="presParOf" srcId="{4B556C61-8AF6-FA4E-AD7D-E2CA55FD2D39}" destId="{EA006030-187D-D24A-ADA2-7B9220F125DC}" srcOrd="0" destOrd="0" presId="urn:microsoft.com/office/officeart/2005/8/layout/StepDownProcess"/>
    <dgm:cxn modelId="{5C226A37-A0A8-F840-BA57-ABD83EB2708D}" type="presParOf" srcId="{4B556C61-8AF6-FA4E-AD7D-E2CA55FD2D39}" destId="{1B007031-7D9D-854C-AF8C-45D362E86F87}" srcOrd="1" destOrd="0" presId="urn:microsoft.com/office/officeart/2005/8/layout/StepDownProcess"/>
    <dgm:cxn modelId="{ABA2C74E-D5D8-B14D-96C5-1932584995E2}" type="presParOf" srcId="{4B556C61-8AF6-FA4E-AD7D-E2CA55FD2D39}" destId="{B6442FD4-03BC-0F49-865F-68ED665E4C27}" srcOrd="2" destOrd="0" presId="urn:microsoft.com/office/officeart/2005/8/layout/StepDownProcess"/>
    <dgm:cxn modelId="{3274C0E6-00E3-E74A-A128-21789E08DF3E}" type="presParOf" srcId="{BB4BF3A0-1C1D-6943-AC9C-869ADB8AF9DB}" destId="{C314BF1B-91D7-A14F-84CD-915781FF2EF7}" srcOrd="3" destOrd="0" presId="urn:microsoft.com/office/officeart/2005/8/layout/StepDownProcess"/>
    <dgm:cxn modelId="{6F4AA8D6-6E84-DF45-9935-B57F863497B1}" type="presParOf" srcId="{BB4BF3A0-1C1D-6943-AC9C-869ADB8AF9DB}" destId="{94D1A09B-BB9D-354E-8549-E8C372DCFFDE}" srcOrd="4" destOrd="0" presId="urn:microsoft.com/office/officeart/2005/8/layout/StepDownProcess"/>
    <dgm:cxn modelId="{A390C99D-1322-CA45-919A-EB3172BBB153}" type="presParOf" srcId="{94D1A09B-BB9D-354E-8549-E8C372DCFFDE}" destId="{0A9DBEC2-1056-534D-99F6-1D74AC5BAAF5}" srcOrd="0" destOrd="0" presId="urn:microsoft.com/office/officeart/2005/8/layout/StepDownProcess"/>
    <dgm:cxn modelId="{BF1397F2-352C-EB47-8D90-BFBC2ED48BA4}" type="presParOf" srcId="{94D1A09B-BB9D-354E-8549-E8C372DCFFDE}" destId="{470D3B0D-30B8-EC40-89C5-660EB79B5670}" srcOrd="1" destOrd="0" presId="urn:microsoft.com/office/officeart/2005/8/layout/StepDownProcess"/>
    <dgm:cxn modelId="{02421CE0-EAE8-6D4C-BC99-E259FB36547D}" type="presParOf" srcId="{94D1A09B-BB9D-354E-8549-E8C372DCFFDE}" destId="{B8A5028B-19FD-D14D-8DBB-003D9CF6C5FF}" srcOrd="2" destOrd="0" presId="urn:microsoft.com/office/officeart/2005/8/layout/StepDownProcess"/>
    <dgm:cxn modelId="{3AC7D54B-8852-6746-A6EB-34DFBAA740C8}" type="presParOf" srcId="{BB4BF3A0-1C1D-6943-AC9C-869ADB8AF9DB}" destId="{D73C28AF-3B3E-3F41-BBAF-25ACC3B031ED}" srcOrd="5" destOrd="0" presId="urn:microsoft.com/office/officeart/2005/8/layout/StepDownProcess"/>
    <dgm:cxn modelId="{244F8F23-A2A1-1548-824A-48176C4D15D2}" type="presParOf" srcId="{BB4BF3A0-1C1D-6943-AC9C-869ADB8AF9DB}" destId="{18A5377A-6812-6D45-A661-0C5A58344745}" srcOrd="6" destOrd="0" presId="urn:microsoft.com/office/officeart/2005/8/layout/StepDownProcess"/>
    <dgm:cxn modelId="{97415AF2-955C-AE43-8183-C005C96C413A}" type="presParOf" srcId="{18A5377A-6812-6D45-A661-0C5A58344745}" destId="{518176B6-0A57-CF46-829C-5DA9DE6E7909}" srcOrd="0" destOrd="0" presId="urn:microsoft.com/office/officeart/2005/8/layout/StepDownProcess"/>
    <dgm:cxn modelId="{39E11F47-4C37-C947-989E-4B120DE8C239}" type="presParOf" srcId="{18A5377A-6812-6D45-A661-0C5A58344745}" destId="{EE92A020-5013-E84B-87BF-B193B48B3D99}" srcOrd="1" destOrd="0" presId="urn:microsoft.com/office/officeart/2005/8/layout/StepDownProcess"/>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8DF424-4A6B-4F4A-9A75-48D16BE28472}">
      <dsp:nvSpPr>
        <dsp:cNvPr id="0" name=""/>
        <dsp:cNvSpPr/>
      </dsp:nvSpPr>
      <dsp:spPr>
        <a:xfrm rot="5400000">
          <a:off x="769463" y="684664"/>
          <a:ext cx="601284" cy="684541"/>
        </a:xfrm>
        <a:prstGeom prst="bentUpArrow">
          <a:avLst>
            <a:gd name="adj1" fmla="val 32840"/>
            <a:gd name="adj2" fmla="val 25000"/>
            <a:gd name="adj3" fmla="val 35780"/>
          </a:avLst>
        </a:prstGeom>
        <a:solidFill>
          <a:schemeClr val="accent1">
            <a:tint val="5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00EAFAFC-8547-BF46-A43A-E69AE991A214}">
      <dsp:nvSpPr>
        <dsp:cNvPr id="0" name=""/>
        <dsp:cNvSpPr/>
      </dsp:nvSpPr>
      <dsp:spPr>
        <a:xfrm>
          <a:off x="610159" y="18128"/>
          <a:ext cx="1012209" cy="708513"/>
        </a:xfrm>
        <a:prstGeom prst="roundRect">
          <a:avLst>
            <a:gd name="adj" fmla="val 166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Data Preparation</a:t>
          </a:r>
        </a:p>
      </dsp:txBody>
      <dsp:txXfrm>
        <a:off x="644752" y="52721"/>
        <a:ext cx="943023" cy="639327"/>
      </dsp:txXfrm>
    </dsp:sp>
    <dsp:sp modelId="{9730A86A-BE63-4C4C-A3EB-28111488A692}">
      <dsp:nvSpPr>
        <dsp:cNvPr id="0" name=""/>
        <dsp:cNvSpPr/>
      </dsp:nvSpPr>
      <dsp:spPr>
        <a:xfrm>
          <a:off x="1622368" y="85701"/>
          <a:ext cx="736184" cy="57265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n-US" sz="1100" kern="1200"/>
            <a:t>1,253 input data points</a:t>
          </a:r>
        </a:p>
      </dsp:txBody>
      <dsp:txXfrm>
        <a:off x="1622368" y="85701"/>
        <a:ext cx="736184" cy="572651"/>
      </dsp:txXfrm>
    </dsp:sp>
    <dsp:sp modelId="{EA006030-187D-D24A-ADA2-7B9220F125DC}">
      <dsp:nvSpPr>
        <dsp:cNvPr id="0" name=""/>
        <dsp:cNvSpPr/>
      </dsp:nvSpPr>
      <dsp:spPr>
        <a:xfrm rot="5400000">
          <a:off x="1608692" y="1480559"/>
          <a:ext cx="601284" cy="684541"/>
        </a:xfrm>
        <a:prstGeom prst="bentUpArrow">
          <a:avLst>
            <a:gd name="adj1" fmla="val 32840"/>
            <a:gd name="adj2" fmla="val 25000"/>
            <a:gd name="adj3" fmla="val 35780"/>
          </a:avLst>
        </a:prstGeom>
        <a:solidFill>
          <a:schemeClr val="accent1">
            <a:tint val="5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1B007031-7D9D-854C-AF8C-45D362E86F87}">
      <dsp:nvSpPr>
        <dsp:cNvPr id="0" name=""/>
        <dsp:cNvSpPr/>
      </dsp:nvSpPr>
      <dsp:spPr>
        <a:xfrm>
          <a:off x="1449388" y="814023"/>
          <a:ext cx="1012209" cy="708513"/>
        </a:xfrm>
        <a:prstGeom prst="roundRect">
          <a:avLst>
            <a:gd name="adj" fmla="val 166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Stage III</a:t>
          </a:r>
        </a:p>
        <a:p>
          <a:pPr lvl="0" algn="ctr" defTabSz="444500">
            <a:lnSpc>
              <a:spcPct val="90000"/>
            </a:lnSpc>
            <a:spcBef>
              <a:spcPct val="0"/>
            </a:spcBef>
            <a:spcAft>
              <a:spcPct val="35000"/>
            </a:spcAft>
          </a:pPr>
          <a:r>
            <a:rPr lang="en-US" sz="1000" kern="1200"/>
            <a:t>Developed profiles</a:t>
          </a:r>
        </a:p>
      </dsp:txBody>
      <dsp:txXfrm>
        <a:off x="1483981" y="848616"/>
        <a:ext cx="943023" cy="639327"/>
      </dsp:txXfrm>
    </dsp:sp>
    <dsp:sp modelId="{B6442FD4-03BC-0F49-865F-68ED665E4C27}">
      <dsp:nvSpPr>
        <dsp:cNvPr id="0" name=""/>
        <dsp:cNvSpPr/>
      </dsp:nvSpPr>
      <dsp:spPr>
        <a:xfrm>
          <a:off x="2461597" y="881596"/>
          <a:ext cx="736184" cy="57265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n-US" sz="1100" kern="1200"/>
            <a:t>1,080 input data points</a:t>
          </a:r>
        </a:p>
      </dsp:txBody>
      <dsp:txXfrm>
        <a:off x="2461597" y="881596"/>
        <a:ext cx="736184" cy="572651"/>
      </dsp:txXfrm>
    </dsp:sp>
    <dsp:sp modelId="{0A9DBEC2-1056-534D-99F6-1D74AC5BAAF5}">
      <dsp:nvSpPr>
        <dsp:cNvPr id="0" name=""/>
        <dsp:cNvSpPr/>
      </dsp:nvSpPr>
      <dsp:spPr>
        <a:xfrm rot="5400000">
          <a:off x="2447921" y="2276453"/>
          <a:ext cx="601284" cy="684541"/>
        </a:xfrm>
        <a:prstGeom prst="bentUpArrow">
          <a:avLst>
            <a:gd name="adj1" fmla="val 32840"/>
            <a:gd name="adj2" fmla="val 25000"/>
            <a:gd name="adj3" fmla="val 35780"/>
          </a:avLst>
        </a:prstGeom>
        <a:solidFill>
          <a:schemeClr val="accent1">
            <a:tint val="5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470D3B0D-30B8-EC40-89C5-660EB79B5670}">
      <dsp:nvSpPr>
        <dsp:cNvPr id="0" name=""/>
        <dsp:cNvSpPr/>
      </dsp:nvSpPr>
      <dsp:spPr>
        <a:xfrm>
          <a:off x="2288617" y="1609917"/>
          <a:ext cx="1012209" cy="708513"/>
        </a:xfrm>
        <a:prstGeom prst="roundRect">
          <a:avLst>
            <a:gd name="adj" fmla="val 166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Stage II</a:t>
          </a:r>
        </a:p>
        <a:p>
          <a:pPr lvl="0" algn="ctr" defTabSz="444500">
            <a:lnSpc>
              <a:spcPct val="90000"/>
            </a:lnSpc>
            <a:spcBef>
              <a:spcPct val="0"/>
            </a:spcBef>
            <a:spcAft>
              <a:spcPct val="35000"/>
            </a:spcAft>
          </a:pPr>
          <a:r>
            <a:rPr lang="en-US" sz="1000" kern="1200"/>
            <a:t>Canonical cruise segments</a:t>
          </a:r>
        </a:p>
      </dsp:txBody>
      <dsp:txXfrm>
        <a:off x="2323210" y="1644510"/>
        <a:ext cx="943023" cy="639327"/>
      </dsp:txXfrm>
    </dsp:sp>
    <dsp:sp modelId="{B8A5028B-19FD-D14D-8DBB-003D9CF6C5FF}">
      <dsp:nvSpPr>
        <dsp:cNvPr id="0" name=""/>
        <dsp:cNvSpPr/>
      </dsp:nvSpPr>
      <dsp:spPr>
        <a:xfrm>
          <a:off x="3300826" y="1677490"/>
          <a:ext cx="736184" cy="57265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n-US" sz="1100" kern="1200"/>
            <a:t>993 input data points</a:t>
          </a:r>
        </a:p>
      </dsp:txBody>
      <dsp:txXfrm>
        <a:off x="3300826" y="1677490"/>
        <a:ext cx="736184" cy="572651"/>
      </dsp:txXfrm>
    </dsp:sp>
    <dsp:sp modelId="{518176B6-0A57-CF46-829C-5DA9DE6E7909}">
      <dsp:nvSpPr>
        <dsp:cNvPr id="0" name=""/>
        <dsp:cNvSpPr/>
      </dsp:nvSpPr>
      <dsp:spPr>
        <a:xfrm>
          <a:off x="3127846" y="2405812"/>
          <a:ext cx="1012209" cy="708513"/>
        </a:xfrm>
        <a:prstGeom prst="roundRect">
          <a:avLst>
            <a:gd name="adj" fmla="val 166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Stage I</a:t>
          </a:r>
        </a:p>
        <a:p>
          <a:pPr lvl="0" algn="ctr" defTabSz="444500">
            <a:lnSpc>
              <a:spcPct val="90000"/>
            </a:lnSpc>
            <a:spcBef>
              <a:spcPct val="0"/>
            </a:spcBef>
            <a:spcAft>
              <a:spcPct val="35000"/>
            </a:spcAft>
          </a:pPr>
          <a:r>
            <a:rPr lang="en-US" sz="1000" kern="1200"/>
            <a:t>Extended cruises</a:t>
          </a:r>
        </a:p>
      </dsp:txBody>
      <dsp:txXfrm>
        <a:off x="3162439" y="2440405"/>
        <a:ext cx="943023" cy="639327"/>
      </dsp:txXfrm>
    </dsp:sp>
    <dsp:sp modelId="{EE92A020-5013-E84B-87BF-B193B48B3D99}">
      <dsp:nvSpPr>
        <dsp:cNvPr id="0" name=""/>
        <dsp:cNvSpPr/>
      </dsp:nvSpPr>
      <dsp:spPr>
        <a:xfrm>
          <a:off x="4140055" y="2473385"/>
          <a:ext cx="736184" cy="57265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n-US" sz="1100" kern="1200"/>
            <a:t>674 input data points</a:t>
          </a:r>
        </a:p>
      </dsp:txBody>
      <dsp:txXfrm>
        <a:off x="4140055" y="2473385"/>
        <a:ext cx="736184" cy="5726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8DF424-4A6B-4F4A-9A75-48D16BE28472}">
      <dsp:nvSpPr>
        <dsp:cNvPr id="0" name=""/>
        <dsp:cNvSpPr/>
      </dsp:nvSpPr>
      <dsp:spPr>
        <a:xfrm rot="5400000">
          <a:off x="767062" y="685497"/>
          <a:ext cx="602015" cy="685373"/>
        </a:xfrm>
        <a:prstGeom prst="bentUpArrow">
          <a:avLst>
            <a:gd name="adj1" fmla="val 32840"/>
            <a:gd name="adj2" fmla="val 25000"/>
            <a:gd name="adj3" fmla="val 35780"/>
          </a:avLst>
        </a:prstGeom>
        <a:solidFill>
          <a:schemeClr val="accent1">
            <a:tint val="5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00EAFAFC-8547-BF46-A43A-E69AE991A214}">
      <dsp:nvSpPr>
        <dsp:cNvPr id="0" name=""/>
        <dsp:cNvSpPr/>
      </dsp:nvSpPr>
      <dsp:spPr>
        <a:xfrm>
          <a:off x="607565" y="18150"/>
          <a:ext cx="1013440" cy="709375"/>
        </a:xfrm>
        <a:prstGeom prst="roundRect">
          <a:avLst>
            <a:gd name="adj" fmla="val 166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Data Preparation</a:t>
          </a:r>
        </a:p>
      </dsp:txBody>
      <dsp:txXfrm>
        <a:off x="642200" y="52785"/>
        <a:ext cx="944170" cy="640105"/>
      </dsp:txXfrm>
    </dsp:sp>
    <dsp:sp modelId="{9730A86A-BE63-4C4C-A3EB-28111488A692}">
      <dsp:nvSpPr>
        <dsp:cNvPr id="0" name=""/>
        <dsp:cNvSpPr/>
      </dsp:nvSpPr>
      <dsp:spPr>
        <a:xfrm>
          <a:off x="1621005" y="85806"/>
          <a:ext cx="737079" cy="5733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n-US" sz="1100" kern="1200"/>
            <a:t>582 input data points</a:t>
          </a:r>
        </a:p>
      </dsp:txBody>
      <dsp:txXfrm>
        <a:off x="1621005" y="85806"/>
        <a:ext cx="737079" cy="573348"/>
      </dsp:txXfrm>
    </dsp:sp>
    <dsp:sp modelId="{EA006030-187D-D24A-ADA2-7B9220F125DC}">
      <dsp:nvSpPr>
        <dsp:cNvPr id="0" name=""/>
        <dsp:cNvSpPr/>
      </dsp:nvSpPr>
      <dsp:spPr>
        <a:xfrm rot="5400000">
          <a:off x="1607312" y="1482360"/>
          <a:ext cx="602015" cy="685373"/>
        </a:xfrm>
        <a:prstGeom prst="bentUpArrow">
          <a:avLst>
            <a:gd name="adj1" fmla="val 32840"/>
            <a:gd name="adj2" fmla="val 25000"/>
            <a:gd name="adj3" fmla="val 35780"/>
          </a:avLst>
        </a:prstGeom>
        <a:solidFill>
          <a:schemeClr val="accent1">
            <a:tint val="5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1B007031-7D9D-854C-AF8C-45D362E86F87}">
      <dsp:nvSpPr>
        <dsp:cNvPr id="0" name=""/>
        <dsp:cNvSpPr/>
      </dsp:nvSpPr>
      <dsp:spPr>
        <a:xfrm>
          <a:off x="1447815" y="815013"/>
          <a:ext cx="1013440" cy="709375"/>
        </a:xfrm>
        <a:prstGeom prst="roundRect">
          <a:avLst>
            <a:gd name="adj" fmla="val 166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Stage III</a:t>
          </a:r>
        </a:p>
        <a:p>
          <a:pPr lvl="0" algn="ctr" defTabSz="444500">
            <a:lnSpc>
              <a:spcPct val="90000"/>
            </a:lnSpc>
            <a:spcBef>
              <a:spcPct val="0"/>
            </a:spcBef>
            <a:spcAft>
              <a:spcPct val="35000"/>
            </a:spcAft>
          </a:pPr>
          <a:r>
            <a:rPr lang="en-US" sz="1000" kern="1200"/>
            <a:t>Developed profiles</a:t>
          </a:r>
        </a:p>
      </dsp:txBody>
      <dsp:txXfrm>
        <a:off x="1482450" y="849648"/>
        <a:ext cx="944170" cy="640105"/>
      </dsp:txXfrm>
    </dsp:sp>
    <dsp:sp modelId="{B6442FD4-03BC-0F49-865F-68ED665E4C27}">
      <dsp:nvSpPr>
        <dsp:cNvPr id="0" name=""/>
        <dsp:cNvSpPr/>
      </dsp:nvSpPr>
      <dsp:spPr>
        <a:xfrm>
          <a:off x="2461255" y="882668"/>
          <a:ext cx="737079" cy="5733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n-US" sz="1100" kern="1200"/>
            <a:t> 514 input data points</a:t>
          </a:r>
        </a:p>
      </dsp:txBody>
      <dsp:txXfrm>
        <a:off x="2461255" y="882668"/>
        <a:ext cx="737079" cy="573348"/>
      </dsp:txXfrm>
    </dsp:sp>
    <dsp:sp modelId="{0A9DBEC2-1056-534D-99F6-1D74AC5BAAF5}">
      <dsp:nvSpPr>
        <dsp:cNvPr id="0" name=""/>
        <dsp:cNvSpPr/>
      </dsp:nvSpPr>
      <dsp:spPr>
        <a:xfrm rot="5400000">
          <a:off x="2447562" y="2279222"/>
          <a:ext cx="602015" cy="685373"/>
        </a:xfrm>
        <a:prstGeom prst="bentUpArrow">
          <a:avLst>
            <a:gd name="adj1" fmla="val 32840"/>
            <a:gd name="adj2" fmla="val 25000"/>
            <a:gd name="adj3" fmla="val 35780"/>
          </a:avLst>
        </a:prstGeom>
        <a:solidFill>
          <a:schemeClr val="accent1">
            <a:tint val="5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470D3B0D-30B8-EC40-89C5-660EB79B5670}">
      <dsp:nvSpPr>
        <dsp:cNvPr id="0" name=""/>
        <dsp:cNvSpPr/>
      </dsp:nvSpPr>
      <dsp:spPr>
        <a:xfrm>
          <a:off x="2288064" y="1611876"/>
          <a:ext cx="1013440" cy="709375"/>
        </a:xfrm>
        <a:prstGeom prst="roundRect">
          <a:avLst>
            <a:gd name="adj" fmla="val 166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Stage II</a:t>
          </a:r>
        </a:p>
        <a:p>
          <a:pPr lvl="0" algn="ctr" defTabSz="444500">
            <a:lnSpc>
              <a:spcPct val="90000"/>
            </a:lnSpc>
            <a:spcBef>
              <a:spcPct val="0"/>
            </a:spcBef>
            <a:spcAft>
              <a:spcPct val="35000"/>
            </a:spcAft>
          </a:pPr>
          <a:r>
            <a:rPr lang="en-US" sz="1000" kern="1200"/>
            <a:t>Canonical cruise segments</a:t>
          </a:r>
        </a:p>
      </dsp:txBody>
      <dsp:txXfrm>
        <a:off x="2322699" y="1646511"/>
        <a:ext cx="944170" cy="640105"/>
      </dsp:txXfrm>
    </dsp:sp>
    <dsp:sp modelId="{B8A5028B-19FD-D14D-8DBB-003D9CF6C5FF}">
      <dsp:nvSpPr>
        <dsp:cNvPr id="0" name=""/>
        <dsp:cNvSpPr/>
      </dsp:nvSpPr>
      <dsp:spPr>
        <a:xfrm>
          <a:off x="3301505" y="1679531"/>
          <a:ext cx="737079" cy="5733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n-US" sz="1100" kern="1200"/>
            <a:t> 481 input data points</a:t>
          </a:r>
        </a:p>
      </dsp:txBody>
      <dsp:txXfrm>
        <a:off x="3301505" y="1679531"/>
        <a:ext cx="737079" cy="573348"/>
      </dsp:txXfrm>
    </dsp:sp>
    <dsp:sp modelId="{518176B6-0A57-CF46-829C-5DA9DE6E7909}">
      <dsp:nvSpPr>
        <dsp:cNvPr id="0" name=""/>
        <dsp:cNvSpPr/>
      </dsp:nvSpPr>
      <dsp:spPr>
        <a:xfrm>
          <a:off x="3128314" y="2408738"/>
          <a:ext cx="1013440" cy="709375"/>
        </a:xfrm>
        <a:prstGeom prst="roundRect">
          <a:avLst>
            <a:gd name="adj" fmla="val 166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Stage I</a:t>
          </a:r>
        </a:p>
        <a:p>
          <a:pPr lvl="0" algn="ctr" defTabSz="444500">
            <a:lnSpc>
              <a:spcPct val="90000"/>
            </a:lnSpc>
            <a:spcBef>
              <a:spcPct val="0"/>
            </a:spcBef>
            <a:spcAft>
              <a:spcPct val="35000"/>
            </a:spcAft>
          </a:pPr>
          <a:r>
            <a:rPr lang="en-US" sz="1000" kern="1200"/>
            <a:t>Extended cruises</a:t>
          </a:r>
        </a:p>
      </dsp:txBody>
      <dsp:txXfrm>
        <a:off x="3162949" y="2443373"/>
        <a:ext cx="944170" cy="640105"/>
      </dsp:txXfrm>
    </dsp:sp>
    <dsp:sp modelId="{EE92A020-5013-E84B-87BF-B193B48B3D99}">
      <dsp:nvSpPr>
        <dsp:cNvPr id="0" name=""/>
        <dsp:cNvSpPr/>
      </dsp:nvSpPr>
      <dsp:spPr>
        <a:xfrm>
          <a:off x="4141754" y="2476393"/>
          <a:ext cx="737079" cy="5733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n-US" sz="1100" kern="1200"/>
            <a:t> 316 input data points</a:t>
          </a:r>
        </a:p>
      </dsp:txBody>
      <dsp:txXfrm>
        <a:off x="4141754" y="2476393"/>
        <a:ext cx="737079" cy="57334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Using Deep Learning to Classify Flight Profiles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C15E2E-199E-F44E-9D78-BC2C2FBC1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3116</TotalTime>
  <Pages>77</Pages>
  <Words>12772</Words>
  <Characters>72804</Characters>
  <Application>Microsoft Macintosh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LIST OF FIGURES</vt:lpstr>
    </vt:vector>
  </TitlesOfParts>
  <Company/>
  <LinksUpToDate>false</LinksUpToDate>
  <CharactersWithSpaces>85406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LIST OF FIGURES</dc:title>
  <dc:subject/>
  <dc:creator>Kobus Esterhuysen</dc:creator>
  <cp:keywords/>
  <dc:description/>
  <cp:lastModifiedBy>Kobus Esterhuysen</cp:lastModifiedBy>
  <cp:revision>1143</cp:revision>
  <dcterms:created xsi:type="dcterms:W3CDTF">2019-09-18T17:21:00Z</dcterms:created>
  <dcterms:modified xsi:type="dcterms:W3CDTF">2019-12-04T13:43:00Z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